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4D1BD8A" w:rsidR="00E527E9" w:rsidRPr="001357ED" w:rsidRDefault="004660AA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A9B15C0" w:rsidR="002150E5" w:rsidRPr="001357ED" w:rsidRDefault="004660A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30/01/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AA03DA0" w:rsidR="00A00466" w:rsidRPr="001357ED" w:rsidRDefault="004660AA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31/01/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E5D29BE" w:rsidR="002150E5" w:rsidRPr="001357ED" w:rsidRDefault="004660AA" w:rsidP="009761B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3D6891C1" w:rsidR="00C00D01" w:rsidRPr="001357ED" w:rsidRDefault="004660AA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6FEFE16" w:rsidR="00A00466" w:rsidRPr="001357ED" w:rsidRDefault="004660AA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84090AB" w:rsidR="004A40D3" w:rsidRPr="001357ED" w:rsidRDefault="004660AA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1636509B" w:rsidR="000E4C94" w:rsidRPr="001357ED" w:rsidRDefault="004660AA" w:rsidP="00036BF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5/02/</w:t>
            </w:r>
            <w:r w:rsidR="005D712A">
              <w:rPr>
                <w:rFonts w:cs="Arial"/>
                <w:sz w:val="20"/>
              </w:rPr>
              <w:t>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942DEE" w14:textId="77777777" w:rsidR="006B359C" w:rsidRDefault="006B359C" w:rsidP="003856C9">
      <w:pPr>
        <w:spacing w:after="0" w:line="240" w:lineRule="auto"/>
      </w:pPr>
      <w:r>
        <w:separator/>
      </w:r>
    </w:p>
  </w:endnote>
  <w:endnote w:type="continuationSeparator" w:id="0">
    <w:p w14:paraId="37487702" w14:textId="77777777" w:rsidR="006B359C" w:rsidRDefault="006B359C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0A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60A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660A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660A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222C9C" w14:textId="77777777" w:rsidR="006B359C" w:rsidRDefault="006B359C" w:rsidP="003856C9">
      <w:pPr>
        <w:spacing w:after="0" w:line="240" w:lineRule="auto"/>
      </w:pPr>
      <w:r>
        <w:separator/>
      </w:r>
    </w:p>
  </w:footnote>
  <w:footnote w:type="continuationSeparator" w:id="0">
    <w:p w14:paraId="6486369E" w14:textId="77777777" w:rsidR="006B359C" w:rsidRDefault="006B359C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36BF2"/>
    <w:rsid w:val="000375A0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65A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58E2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47C7A"/>
    <w:rsid w:val="00451CCE"/>
    <w:rsid w:val="00452979"/>
    <w:rsid w:val="00456273"/>
    <w:rsid w:val="00456B19"/>
    <w:rsid w:val="00463463"/>
    <w:rsid w:val="004660AA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571F5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359C"/>
    <w:rsid w:val="006B45CB"/>
    <w:rsid w:val="006B5A30"/>
    <w:rsid w:val="006D0E47"/>
    <w:rsid w:val="006E29F2"/>
    <w:rsid w:val="006E510D"/>
    <w:rsid w:val="006F3F47"/>
    <w:rsid w:val="00714A0A"/>
    <w:rsid w:val="00714F91"/>
    <w:rsid w:val="00722085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032F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761BC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4DB8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AADFF0B-8E38-42AD-AC61-14C7AD92D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2023-01-29T21:14:00Z</dcterms:created>
  <dcterms:modified xsi:type="dcterms:W3CDTF">2023-01-29T21:15:00Z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