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8F00B1D" w:rsidR="00E527E9" w:rsidRPr="001357ED" w:rsidRDefault="00C84603" w:rsidP="00653980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4660AA">
              <w:rPr>
                <w:rFonts w:cs="Arial"/>
                <w:sz w:val="20"/>
              </w:rPr>
              <w:t>/0</w:t>
            </w:r>
            <w:r w:rsidR="00653980">
              <w:rPr>
                <w:rFonts w:cs="Arial"/>
                <w:sz w:val="20"/>
              </w:rPr>
              <w:t>3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853B2A2" w:rsidR="002150E5" w:rsidRPr="001357ED" w:rsidRDefault="00DB6963" w:rsidP="00C846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C84603">
              <w:rPr>
                <w:rFonts w:cs="Arial"/>
                <w:sz w:val="20"/>
              </w:rPr>
              <w:t>7</w:t>
            </w:r>
            <w:r w:rsidR="004660AA">
              <w:rPr>
                <w:rFonts w:cs="Arial"/>
                <w:sz w:val="20"/>
              </w:rPr>
              <w:t>/0</w:t>
            </w:r>
            <w:r w:rsidR="003E56FD"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E7EA335" w:rsidR="00A00466" w:rsidRPr="001357ED" w:rsidRDefault="00DB6963" w:rsidP="00C846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C84603">
              <w:rPr>
                <w:rFonts w:cs="Arial"/>
                <w:sz w:val="20"/>
              </w:rPr>
              <w:t>8</w:t>
            </w:r>
            <w:r w:rsidR="004660AA">
              <w:rPr>
                <w:rFonts w:cs="Arial"/>
                <w:sz w:val="20"/>
              </w:rPr>
              <w:t>/0</w:t>
            </w:r>
            <w:r w:rsidR="003E56FD"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204A0D9" w:rsidR="002150E5" w:rsidRPr="001357ED" w:rsidRDefault="00C84603" w:rsidP="00C846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660AA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3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DF9E86D" w:rsidR="00C00D01" w:rsidRPr="001357ED" w:rsidRDefault="00C84603" w:rsidP="00C846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660AA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3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9568AB4" w:rsidR="00A00466" w:rsidRPr="001357ED" w:rsidRDefault="00C84603" w:rsidP="00C846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660AA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3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94D5F56" w:rsidR="004A40D3" w:rsidRPr="001357ED" w:rsidRDefault="00C84603" w:rsidP="00C846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  <w:r w:rsidR="004660AA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3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0C55A822" w:rsidR="000E4C94" w:rsidRPr="001357ED" w:rsidRDefault="00C84603" w:rsidP="00C8460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4660AA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3</w:t>
            </w:r>
            <w:r w:rsidR="004660AA">
              <w:rPr>
                <w:rFonts w:cs="Arial"/>
                <w:sz w:val="20"/>
              </w:rPr>
              <w:t>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E10DA7" w14:textId="77777777" w:rsidR="00811BD7" w:rsidRDefault="00811BD7" w:rsidP="003856C9">
      <w:pPr>
        <w:spacing w:after="0" w:line="240" w:lineRule="auto"/>
      </w:pPr>
      <w:r>
        <w:separator/>
      </w:r>
    </w:p>
  </w:endnote>
  <w:endnote w:type="continuationSeparator" w:id="0">
    <w:p w14:paraId="1BBD57F6" w14:textId="77777777" w:rsidR="00811BD7" w:rsidRDefault="00811BD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84603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C84603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C84603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C84603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41BE41" w14:textId="77777777" w:rsidR="00811BD7" w:rsidRDefault="00811BD7" w:rsidP="003856C9">
      <w:pPr>
        <w:spacing w:after="0" w:line="240" w:lineRule="auto"/>
      </w:pPr>
      <w:r>
        <w:separator/>
      </w:r>
    </w:p>
  </w:footnote>
  <w:footnote w:type="continuationSeparator" w:id="0">
    <w:p w14:paraId="658FFD96" w14:textId="77777777" w:rsidR="00811BD7" w:rsidRDefault="00811BD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36BF2"/>
    <w:rsid w:val="000375A0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58E2"/>
    <w:rsid w:val="00376A84"/>
    <w:rsid w:val="00376CA0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56FD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660AA"/>
    <w:rsid w:val="0046643D"/>
    <w:rsid w:val="00471DFE"/>
    <w:rsid w:val="00473EF8"/>
    <w:rsid w:val="004740A2"/>
    <w:rsid w:val="004760E5"/>
    <w:rsid w:val="00476D06"/>
    <w:rsid w:val="00481EA3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980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359C"/>
    <w:rsid w:val="006B45CB"/>
    <w:rsid w:val="006B5A30"/>
    <w:rsid w:val="006D0E47"/>
    <w:rsid w:val="006E29F2"/>
    <w:rsid w:val="006E510D"/>
    <w:rsid w:val="006F3F47"/>
    <w:rsid w:val="00714A0A"/>
    <w:rsid w:val="00714F91"/>
    <w:rsid w:val="00722085"/>
    <w:rsid w:val="007246D9"/>
    <w:rsid w:val="00724C9F"/>
    <w:rsid w:val="00724E54"/>
    <w:rsid w:val="00730A3F"/>
    <w:rsid w:val="00731574"/>
    <w:rsid w:val="00734A71"/>
    <w:rsid w:val="007412B3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032F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1BD7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761BC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4603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12C3B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53B61"/>
    <w:rsid w:val="00D650F3"/>
    <w:rsid w:val="00D6723F"/>
    <w:rsid w:val="00D734E4"/>
    <w:rsid w:val="00DA0337"/>
    <w:rsid w:val="00DA4402"/>
    <w:rsid w:val="00DB256F"/>
    <w:rsid w:val="00DB6963"/>
    <w:rsid w:val="00DC1712"/>
    <w:rsid w:val="00DC4A87"/>
    <w:rsid w:val="00DC79BB"/>
    <w:rsid w:val="00DD0D90"/>
    <w:rsid w:val="00DE6F98"/>
    <w:rsid w:val="00DF229D"/>
    <w:rsid w:val="00E07770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4DB8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A5A9F89-3E62-4C70-A59F-51570D4C5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2023-02-26T20:46:00Z</dcterms:created>
  <dcterms:modified xsi:type="dcterms:W3CDTF">2023-02-26T20:47:00Z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