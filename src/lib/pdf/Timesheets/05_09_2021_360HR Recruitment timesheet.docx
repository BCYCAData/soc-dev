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bookmarkStart w:id="0" w:name="_GoBack"/>
      <w:bookmarkEnd w:id="0"/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765D693A" w:rsidR="00E527E9" w:rsidRPr="001357ED" w:rsidRDefault="00FE578B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5/09/2021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7821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6BAAA7EE" w:rsidR="00087B4D" w:rsidRPr="001357ED" w:rsidRDefault="00087B4D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132" w:type="dxa"/>
          </w:tcPr>
          <w:p w14:paraId="5C51FB5F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090" w:type="dxa"/>
          </w:tcPr>
          <w:p w14:paraId="502546A0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068" w:type="dxa"/>
          </w:tcPr>
          <w:p w14:paraId="41133D2B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51C4398D" w:rsidR="007821EC" w:rsidRPr="001357ED" w:rsidRDefault="007821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7E24CA3E" w:rsidR="007821EC" w:rsidRPr="001357ED" w:rsidRDefault="007821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821EC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132" w:type="dxa"/>
          </w:tcPr>
          <w:p w14:paraId="5B7535B4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090" w:type="dxa"/>
          </w:tcPr>
          <w:p w14:paraId="3A9A1F52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068" w:type="dxa"/>
          </w:tcPr>
          <w:p w14:paraId="45B059F7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6FE0BAB3" w:rsidR="007821EC" w:rsidRPr="001357ED" w:rsidRDefault="007821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2A749D79" w:rsidR="007821EC" w:rsidRPr="001357ED" w:rsidRDefault="007821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821EC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132" w:type="dxa"/>
          </w:tcPr>
          <w:p w14:paraId="36D11440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090" w:type="dxa"/>
          </w:tcPr>
          <w:p w14:paraId="0E02BBB0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068" w:type="dxa"/>
          </w:tcPr>
          <w:p w14:paraId="19E6F9A6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1B67551F" w:rsidR="007821EC" w:rsidRPr="001357ED" w:rsidRDefault="007821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783A2D20" w:rsidR="007821EC" w:rsidRPr="001357ED" w:rsidRDefault="007821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821EC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132" w:type="dxa"/>
          </w:tcPr>
          <w:p w14:paraId="2CC1B2BE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090" w:type="dxa"/>
          </w:tcPr>
          <w:p w14:paraId="1DF2FED0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068" w:type="dxa"/>
          </w:tcPr>
          <w:p w14:paraId="0E263899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663955E9" w:rsidR="007821EC" w:rsidRPr="001357ED" w:rsidRDefault="007821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38BCDB9" w:rsidR="007821EC" w:rsidRPr="001357ED" w:rsidRDefault="007821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821EC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4D40A1B6" w:rsidR="007821EC" w:rsidRPr="001357ED" w:rsidRDefault="00FE578B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3/09/2021</w:t>
            </w:r>
          </w:p>
        </w:tc>
        <w:tc>
          <w:tcPr>
            <w:tcW w:w="1132" w:type="dxa"/>
          </w:tcPr>
          <w:p w14:paraId="01454EC4" w14:textId="4D038754" w:rsidR="007821EC" w:rsidRPr="001357ED" w:rsidRDefault="00FE578B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07:30</w:t>
            </w:r>
          </w:p>
        </w:tc>
        <w:tc>
          <w:tcPr>
            <w:tcW w:w="1090" w:type="dxa"/>
          </w:tcPr>
          <w:p w14:paraId="5AEB5319" w14:textId="33E6FCA6" w:rsidR="007821EC" w:rsidRPr="001357ED" w:rsidRDefault="00FE578B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03:30</w:t>
            </w:r>
          </w:p>
        </w:tc>
        <w:tc>
          <w:tcPr>
            <w:tcW w:w="1068" w:type="dxa"/>
          </w:tcPr>
          <w:p w14:paraId="10DFD222" w14:textId="3C567B6F" w:rsidR="007821EC" w:rsidRPr="001357ED" w:rsidRDefault="00FE578B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5CCA33B4" w:rsidR="007821EC" w:rsidRPr="001357ED" w:rsidRDefault="00FE57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2B2F0F5" w:rsidR="007821EC" w:rsidRPr="001357ED" w:rsidRDefault="00FE578B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821EC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132" w:type="dxa"/>
          </w:tcPr>
          <w:p w14:paraId="66B054DC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090" w:type="dxa"/>
          </w:tcPr>
          <w:p w14:paraId="15B4680C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068" w:type="dxa"/>
          </w:tcPr>
          <w:p w14:paraId="45084BF5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14D1F229" w:rsidR="007821EC" w:rsidRPr="001357ED" w:rsidRDefault="007821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783C1166" w:rsidR="007821EC" w:rsidRPr="001357ED" w:rsidRDefault="007821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821EC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132" w:type="dxa"/>
          </w:tcPr>
          <w:p w14:paraId="7437E0F6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090" w:type="dxa"/>
          </w:tcPr>
          <w:p w14:paraId="1EBE4630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1068" w:type="dxa"/>
          </w:tcPr>
          <w:p w14:paraId="04976CFE" w14:textId="77777777" w:rsidR="007821EC" w:rsidRPr="001357ED" w:rsidRDefault="007821EC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5543D088" w:rsidR="007821EC" w:rsidRPr="001357ED" w:rsidRDefault="007821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67D54CCF" w:rsidR="007821EC" w:rsidRPr="001357ED" w:rsidRDefault="007821E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F103E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AF103E" w:rsidRPr="00AF103E" w:rsidRDefault="00AF103E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141F9A64" w:rsidR="00AF103E" w:rsidRPr="001357ED" w:rsidRDefault="00FE578B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15D2AF2A" w:rsidR="00AF103E" w:rsidRPr="001357ED" w:rsidRDefault="00FE578B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AF103E" w:rsidRPr="001357ED" w:rsidRDefault="00AF103E" w:rsidP="007821EC">
            <w:pPr>
              <w:rPr>
                <w:rFonts w:cs="Arial"/>
                <w:sz w:val="20"/>
              </w:rPr>
            </w:pPr>
          </w:p>
          <w:p w14:paraId="6A6AB627" w14:textId="77777777" w:rsidR="00AF103E" w:rsidRPr="001357ED" w:rsidRDefault="00AF103E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AF103E" w:rsidRPr="001357ED" w:rsidRDefault="00AF103E" w:rsidP="007821EC">
            <w:pPr>
              <w:rPr>
                <w:rFonts w:cs="Arial"/>
                <w:sz w:val="20"/>
              </w:rPr>
            </w:pPr>
          </w:p>
          <w:p w14:paraId="586A82E3" w14:textId="77777777" w:rsidR="00AF103E" w:rsidRPr="001357ED" w:rsidRDefault="00AF103E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AF103E" w:rsidRPr="001357ED" w:rsidRDefault="00AF103E" w:rsidP="007821EC">
            <w:pPr>
              <w:rPr>
                <w:rFonts w:cs="Arial"/>
                <w:sz w:val="20"/>
              </w:rPr>
            </w:pPr>
          </w:p>
          <w:p w14:paraId="7E22BDAF" w14:textId="77777777" w:rsidR="00AF103E" w:rsidRPr="001357ED" w:rsidRDefault="00AF103E" w:rsidP="007821EC">
            <w:pPr>
              <w:rPr>
                <w:rFonts w:cs="Arial"/>
                <w:sz w:val="20"/>
              </w:rPr>
            </w:pPr>
          </w:p>
        </w:tc>
      </w:tr>
      <w:tr w:rsidR="00AF103E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AF103E" w:rsidRPr="001357ED" w:rsidRDefault="00AF103E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AF103E" w:rsidRPr="007821EC" w:rsidRDefault="00AF103E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AF103E" w:rsidRPr="007821EC" w:rsidRDefault="00AF103E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AF103E" w:rsidRPr="001357ED" w:rsidRDefault="00AF103E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AF103E" w:rsidRPr="001357ED" w:rsidRDefault="00AF103E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AF103E" w:rsidRPr="001357ED" w:rsidRDefault="00AF103E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B528A3C" w14:textId="77777777" w:rsidR="007967B9" w:rsidRDefault="007967B9" w:rsidP="003856C9">
      <w:pPr>
        <w:spacing w:after="0" w:line="240" w:lineRule="auto"/>
      </w:pPr>
      <w:r>
        <w:separator/>
      </w:r>
    </w:p>
  </w:endnote>
  <w:endnote w:type="continuationSeparator" w:id="0">
    <w:p w14:paraId="5C4995F5" w14:textId="77777777" w:rsidR="007967B9" w:rsidRDefault="007967B9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E512C1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E512C1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E512C1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E512C1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54C663" w14:textId="77777777" w:rsidR="007967B9" w:rsidRDefault="007967B9" w:rsidP="003856C9">
      <w:pPr>
        <w:spacing w:after="0" w:line="240" w:lineRule="auto"/>
      </w:pPr>
      <w:r>
        <w:separator/>
      </w:r>
    </w:p>
  </w:footnote>
  <w:footnote w:type="continuationSeparator" w:id="0">
    <w:p w14:paraId="741C2986" w14:textId="77777777" w:rsidR="007967B9" w:rsidRDefault="007967B9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36885"/>
    <w:rsid w:val="00052BE1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7477"/>
    <w:rsid w:val="00113681"/>
    <w:rsid w:val="0013429E"/>
    <w:rsid w:val="00134338"/>
    <w:rsid w:val="001357ED"/>
    <w:rsid w:val="00145C1F"/>
    <w:rsid w:val="00161173"/>
    <w:rsid w:val="001637EB"/>
    <w:rsid w:val="00165279"/>
    <w:rsid w:val="001707CD"/>
    <w:rsid w:val="001765FE"/>
    <w:rsid w:val="0019561F"/>
    <w:rsid w:val="001B32D2"/>
    <w:rsid w:val="00204FF4"/>
    <w:rsid w:val="00205016"/>
    <w:rsid w:val="002051C1"/>
    <w:rsid w:val="002073E0"/>
    <w:rsid w:val="00217BD5"/>
    <w:rsid w:val="0022475F"/>
    <w:rsid w:val="002347B6"/>
    <w:rsid w:val="002463C5"/>
    <w:rsid w:val="00271D89"/>
    <w:rsid w:val="00274B8D"/>
    <w:rsid w:val="00285758"/>
    <w:rsid w:val="00286DC3"/>
    <w:rsid w:val="00293B83"/>
    <w:rsid w:val="00296001"/>
    <w:rsid w:val="002A0D11"/>
    <w:rsid w:val="002A3621"/>
    <w:rsid w:val="002B3890"/>
    <w:rsid w:val="002B7747"/>
    <w:rsid w:val="002B7C91"/>
    <w:rsid w:val="002C77B9"/>
    <w:rsid w:val="002D221F"/>
    <w:rsid w:val="002F485A"/>
    <w:rsid w:val="002F4EE8"/>
    <w:rsid w:val="00300E48"/>
    <w:rsid w:val="003053D9"/>
    <w:rsid w:val="00312CA8"/>
    <w:rsid w:val="00334C52"/>
    <w:rsid w:val="00377915"/>
    <w:rsid w:val="003838D6"/>
    <w:rsid w:val="003856C9"/>
    <w:rsid w:val="00396369"/>
    <w:rsid w:val="003D691C"/>
    <w:rsid w:val="003D7D16"/>
    <w:rsid w:val="003E2918"/>
    <w:rsid w:val="003E4333"/>
    <w:rsid w:val="003F049F"/>
    <w:rsid w:val="003F4D31"/>
    <w:rsid w:val="003F70A4"/>
    <w:rsid w:val="00403465"/>
    <w:rsid w:val="00420392"/>
    <w:rsid w:val="0042425E"/>
    <w:rsid w:val="00427363"/>
    <w:rsid w:val="0043426C"/>
    <w:rsid w:val="00436B54"/>
    <w:rsid w:val="00441EB9"/>
    <w:rsid w:val="00451CCE"/>
    <w:rsid w:val="00463463"/>
    <w:rsid w:val="00471DFE"/>
    <w:rsid w:val="00473EF8"/>
    <w:rsid w:val="004740A2"/>
    <w:rsid w:val="004760E5"/>
    <w:rsid w:val="00496823"/>
    <w:rsid w:val="004B4FFD"/>
    <w:rsid w:val="004C22D9"/>
    <w:rsid w:val="004D22BB"/>
    <w:rsid w:val="004F4C93"/>
    <w:rsid w:val="00502701"/>
    <w:rsid w:val="00513E53"/>
    <w:rsid w:val="00514233"/>
    <w:rsid w:val="005152F2"/>
    <w:rsid w:val="00534E4E"/>
    <w:rsid w:val="00535228"/>
    <w:rsid w:val="00551D35"/>
    <w:rsid w:val="00557019"/>
    <w:rsid w:val="005674AC"/>
    <w:rsid w:val="005A1E51"/>
    <w:rsid w:val="005A7E57"/>
    <w:rsid w:val="005B0F0C"/>
    <w:rsid w:val="005C19CB"/>
    <w:rsid w:val="005F6DAF"/>
    <w:rsid w:val="00603A06"/>
    <w:rsid w:val="00606BCF"/>
    <w:rsid w:val="00616FF4"/>
    <w:rsid w:val="0063745A"/>
    <w:rsid w:val="0064263A"/>
    <w:rsid w:val="00650BFC"/>
    <w:rsid w:val="0065215D"/>
    <w:rsid w:val="00653E0B"/>
    <w:rsid w:val="006763F8"/>
    <w:rsid w:val="00682EB3"/>
    <w:rsid w:val="00687367"/>
    <w:rsid w:val="00696113"/>
    <w:rsid w:val="006A3CE7"/>
    <w:rsid w:val="006A66A6"/>
    <w:rsid w:val="006E29F2"/>
    <w:rsid w:val="006E510D"/>
    <w:rsid w:val="00714A0A"/>
    <w:rsid w:val="00714F91"/>
    <w:rsid w:val="00724C9F"/>
    <w:rsid w:val="00724E54"/>
    <w:rsid w:val="00730A3F"/>
    <w:rsid w:val="00731574"/>
    <w:rsid w:val="00743379"/>
    <w:rsid w:val="007453DB"/>
    <w:rsid w:val="00747279"/>
    <w:rsid w:val="00765BC2"/>
    <w:rsid w:val="00772DC0"/>
    <w:rsid w:val="007803B7"/>
    <w:rsid w:val="007821EC"/>
    <w:rsid w:val="007967B9"/>
    <w:rsid w:val="007A0210"/>
    <w:rsid w:val="007A45FC"/>
    <w:rsid w:val="007B2F5C"/>
    <w:rsid w:val="007C5F05"/>
    <w:rsid w:val="00810D3C"/>
    <w:rsid w:val="0081450D"/>
    <w:rsid w:val="00832043"/>
    <w:rsid w:val="00832F81"/>
    <w:rsid w:val="00841DF4"/>
    <w:rsid w:val="008427D6"/>
    <w:rsid w:val="00846679"/>
    <w:rsid w:val="008638F7"/>
    <w:rsid w:val="00867E15"/>
    <w:rsid w:val="00874959"/>
    <w:rsid w:val="0088002B"/>
    <w:rsid w:val="00881A5A"/>
    <w:rsid w:val="00897188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43192"/>
    <w:rsid w:val="009448CC"/>
    <w:rsid w:val="00973982"/>
    <w:rsid w:val="009A428D"/>
    <w:rsid w:val="009A7217"/>
    <w:rsid w:val="009B6C74"/>
    <w:rsid w:val="009C4745"/>
    <w:rsid w:val="009D1283"/>
    <w:rsid w:val="009E357B"/>
    <w:rsid w:val="009E44DF"/>
    <w:rsid w:val="009F2303"/>
    <w:rsid w:val="009F2474"/>
    <w:rsid w:val="009F61F7"/>
    <w:rsid w:val="00A02783"/>
    <w:rsid w:val="00A42F91"/>
    <w:rsid w:val="00A4445F"/>
    <w:rsid w:val="00A4524F"/>
    <w:rsid w:val="00A4623B"/>
    <w:rsid w:val="00A469BA"/>
    <w:rsid w:val="00A4791B"/>
    <w:rsid w:val="00A55E0D"/>
    <w:rsid w:val="00A912BA"/>
    <w:rsid w:val="00A96C54"/>
    <w:rsid w:val="00AB1E0C"/>
    <w:rsid w:val="00AB43D2"/>
    <w:rsid w:val="00AB60D4"/>
    <w:rsid w:val="00AC3301"/>
    <w:rsid w:val="00AE02A2"/>
    <w:rsid w:val="00AF103E"/>
    <w:rsid w:val="00AF1258"/>
    <w:rsid w:val="00AF5321"/>
    <w:rsid w:val="00AF7555"/>
    <w:rsid w:val="00B01E52"/>
    <w:rsid w:val="00B05AFF"/>
    <w:rsid w:val="00B0743B"/>
    <w:rsid w:val="00B403DC"/>
    <w:rsid w:val="00B518A6"/>
    <w:rsid w:val="00B550FC"/>
    <w:rsid w:val="00B73774"/>
    <w:rsid w:val="00B85871"/>
    <w:rsid w:val="00B860BB"/>
    <w:rsid w:val="00B93310"/>
    <w:rsid w:val="00BC1F18"/>
    <w:rsid w:val="00BD2E58"/>
    <w:rsid w:val="00BD69FA"/>
    <w:rsid w:val="00BE08EF"/>
    <w:rsid w:val="00BE0EC5"/>
    <w:rsid w:val="00BF6BAB"/>
    <w:rsid w:val="00C007A5"/>
    <w:rsid w:val="00C0394C"/>
    <w:rsid w:val="00C03E87"/>
    <w:rsid w:val="00C30F89"/>
    <w:rsid w:val="00C33078"/>
    <w:rsid w:val="00C4403A"/>
    <w:rsid w:val="00C77E4D"/>
    <w:rsid w:val="00C8666F"/>
    <w:rsid w:val="00C938A9"/>
    <w:rsid w:val="00C97F3E"/>
    <w:rsid w:val="00CB7769"/>
    <w:rsid w:val="00CD55C1"/>
    <w:rsid w:val="00CE37DD"/>
    <w:rsid w:val="00CE6306"/>
    <w:rsid w:val="00CE7EC2"/>
    <w:rsid w:val="00CF6FFF"/>
    <w:rsid w:val="00D11C4D"/>
    <w:rsid w:val="00D203CD"/>
    <w:rsid w:val="00D3777F"/>
    <w:rsid w:val="00D504E8"/>
    <w:rsid w:val="00D5067A"/>
    <w:rsid w:val="00D650F3"/>
    <w:rsid w:val="00DA0337"/>
    <w:rsid w:val="00DA4402"/>
    <w:rsid w:val="00DC1712"/>
    <w:rsid w:val="00DC4A87"/>
    <w:rsid w:val="00DC79BB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3C52"/>
    <w:rsid w:val="00E76A22"/>
    <w:rsid w:val="00E8579A"/>
    <w:rsid w:val="00E941EF"/>
    <w:rsid w:val="00E97A8B"/>
    <w:rsid w:val="00EB1B91"/>
    <w:rsid w:val="00EB1C1B"/>
    <w:rsid w:val="00EB3396"/>
    <w:rsid w:val="00EB3DE6"/>
    <w:rsid w:val="00EB57A8"/>
    <w:rsid w:val="00ED3511"/>
    <w:rsid w:val="00ED38DD"/>
    <w:rsid w:val="00EE433F"/>
    <w:rsid w:val="00EF5160"/>
    <w:rsid w:val="00EF752B"/>
    <w:rsid w:val="00F01ED6"/>
    <w:rsid w:val="00F0406F"/>
    <w:rsid w:val="00F11472"/>
    <w:rsid w:val="00F21EF0"/>
    <w:rsid w:val="00F33FAF"/>
    <w:rsid w:val="00F56435"/>
    <w:rsid w:val="00F717D6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E20E6"/>
    <w:rsid w:val="00FE578B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0FF1318-CB2F-4F66-804C-52C392E04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0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2</cp:revision>
  <cp:lastPrinted>2019-02-17T02:22:00Z</cp:lastPrinted>
  <dcterms:created xsi:type="dcterms:W3CDTF">2021-09-08T20:45:00Z</dcterms:created>
  <dcterms:modified xsi:type="dcterms:W3CDTF">2021-09-08T20:45:00Z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