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1E7C1A1B" w:rsidR="00E527E9" w:rsidRPr="001357ED" w:rsidRDefault="00ED4329" w:rsidP="003046F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3046F2">
              <w:rPr>
                <w:rFonts w:cs="Arial"/>
                <w:sz w:val="20"/>
              </w:rPr>
              <w:t>4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78629281" w:rsidR="004D68EC" w:rsidRPr="001357ED" w:rsidRDefault="00ED4329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2B521CD" w:rsidR="004D68EC" w:rsidRPr="001357ED" w:rsidRDefault="004D68EC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491A8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18234818" w:rsidR="004D68EC" w:rsidRPr="001357ED" w:rsidRDefault="004D68EC" w:rsidP="00D2695B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D2695B">
              <w:t>7</w:t>
            </w:r>
            <w:r w:rsidRPr="00F54D19">
              <w:t>:</w:t>
            </w:r>
            <w:r w:rsidR="00491A8F">
              <w:t>3</w:t>
            </w:r>
            <w:r w:rsidRPr="00F54D19">
              <w:t>0</w:t>
            </w:r>
          </w:p>
        </w:tc>
        <w:tc>
          <w:tcPr>
            <w:tcW w:w="1068" w:type="dxa"/>
          </w:tcPr>
          <w:p w14:paraId="41133D2B" w14:textId="6ECE2C81" w:rsidR="004D68EC" w:rsidRPr="001357ED" w:rsidRDefault="00ED634E" w:rsidP="009431C7">
            <w:pPr>
              <w:spacing w:before="120" w:after="120"/>
              <w:rPr>
                <w:rFonts w:cs="Arial"/>
                <w:sz w:val="20"/>
              </w:rPr>
            </w:pPr>
            <w:r>
              <w:t>2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0DC43C" w:rsidR="004D68EC" w:rsidRPr="001357ED" w:rsidRDefault="00ED634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9369C8A" w:rsidR="00491A8F" w:rsidRPr="001357ED" w:rsidRDefault="00ED4329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E66AB4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2FE90678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198F895D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7999B151" w:rsidR="00491A8F" w:rsidRPr="001357ED" w:rsidRDefault="007D6511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 w:rsidR="00B36C5F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87AB27D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588F5778" w:rsidR="00491A8F" w:rsidRPr="001357ED" w:rsidRDefault="00ED4329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E66AB4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1ADFDA95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2FEE3582" w:rsidR="00491A8F" w:rsidRPr="001357ED" w:rsidRDefault="00B36C5F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1FA2597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4F503180" w:rsidR="00491A8F" w:rsidRPr="001357ED" w:rsidRDefault="00ED4329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E66AB4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2A21AD32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583250E8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1C60D196" w:rsidR="00491A8F" w:rsidRPr="001357ED" w:rsidRDefault="00B66DC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30E2C4F9" w:rsidR="00491A8F" w:rsidRPr="001357ED" w:rsidRDefault="00ED4329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3046F2">
              <w:rPr>
                <w:rFonts w:cs="Arial"/>
                <w:sz w:val="20"/>
              </w:rPr>
              <w:t>/04/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7645A3E" w:rsidR="004A40D3" w:rsidRPr="001357ED" w:rsidRDefault="00ED4329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3046F2">
              <w:rPr>
                <w:rFonts w:cs="Arial"/>
                <w:sz w:val="20"/>
              </w:rPr>
              <w:t>/04/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C37F4C8" w:rsidR="004A40D3" w:rsidRPr="001357ED" w:rsidRDefault="00ED4329" w:rsidP="002E24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3046F2">
              <w:rPr>
                <w:rFonts w:cs="Arial"/>
                <w:sz w:val="20"/>
              </w:rPr>
              <w:t>/04/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483F7F2C" w:rsidR="004A40D3" w:rsidRPr="001357ED" w:rsidRDefault="00491A8F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ED634E">
              <w:rPr>
                <w:rFonts w:cs="Arial"/>
                <w:sz w:val="20"/>
              </w:rPr>
              <w:t>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  <w:bookmarkStart w:id="0" w:name="_GoBack"/>
      <w:bookmarkEnd w:id="0"/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86D2DD" w14:textId="77777777" w:rsidR="001C6623" w:rsidRDefault="001C6623" w:rsidP="003856C9">
      <w:pPr>
        <w:spacing w:after="0" w:line="240" w:lineRule="auto"/>
      </w:pPr>
      <w:r>
        <w:separator/>
      </w:r>
    </w:p>
  </w:endnote>
  <w:endnote w:type="continuationSeparator" w:id="0">
    <w:p w14:paraId="1A82E4F4" w14:textId="77777777" w:rsidR="001C6623" w:rsidRDefault="001C6623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D4329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D4329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ED4329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ED4329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A57F66" w14:textId="77777777" w:rsidR="001C6623" w:rsidRDefault="001C6623" w:rsidP="003856C9">
      <w:pPr>
        <w:spacing w:after="0" w:line="240" w:lineRule="auto"/>
      </w:pPr>
      <w:r>
        <w:separator/>
      </w:r>
    </w:p>
  </w:footnote>
  <w:footnote w:type="continuationSeparator" w:id="0">
    <w:p w14:paraId="207AE723" w14:textId="77777777" w:rsidR="001C6623" w:rsidRDefault="001C6623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C6623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300E48"/>
    <w:rsid w:val="003046F2"/>
    <w:rsid w:val="003053D9"/>
    <w:rsid w:val="00312CA8"/>
    <w:rsid w:val="0033337F"/>
    <w:rsid w:val="00334C52"/>
    <w:rsid w:val="00364428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3378"/>
    <w:rsid w:val="00B85871"/>
    <w:rsid w:val="00B860BB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CD063DF-88BC-4D97-B57D-4176EA9D9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2022-04-03T23:24:00Z</dcterms:created>
  <dcterms:modified xsi:type="dcterms:W3CDTF">2022-04-03T23:25:00Z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