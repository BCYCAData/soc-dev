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0ADE67A" w:rsidR="00E527E9" w:rsidRPr="001357ED" w:rsidRDefault="009A0FFC" w:rsidP="005D779F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A84092">
              <w:rPr>
                <w:rFonts w:cs="Arial"/>
                <w:sz w:val="20"/>
              </w:rPr>
              <w:t>/10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AF0D932" w:rsidR="00087B4D" w:rsidRPr="001357ED" w:rsidRDefault="009A0FFC" w:rsidP="003F0C7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43B1819" w:rsidR="007821EC" w:rsidRPr="001357ED" w:rsidRDefault="002E3118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4A40D3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3480217B" w:rsidR="007821EC" w:rsidRPr="001357ED" w:rsidRDefault="002E3118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1133D2B" w14:textId="05D24925" w:rsidR="007821EC" w:rsidRPr="001357ED" w:rsidRDefault="009A0FFC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101A926" w:rsidR="007821E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1F129A9" w:rsidR="007821EC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3F0DB361" w:rsidR="00797821" w:rsidRPr="001357ED" w:rsidRDefault="009A0FFC" w:rsidP="003F0C7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5/10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3C3E20AE" w:rsidR="00797821" w:rsidRPr="001357ED" w:rsidRDefault="00A84092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17:30</w:t>
            </w:r>
          </w:p>
        </w:tc>
        <w:tc>
          <w:tcPr>
            <w:tcW w:w="1068" w:type="dxa"/>
          </w:tcPr>
          <w:p w14:paraId="45B059F7" w14:textId="436A7166" w:rsidR="00797821" w:rsidRPr="001357ED" w:rsidRDefault="00A8409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7CA8D810" w:rsidR="00797821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312A2C9A" w:rsidR="007821EC" w:rsidRPr="001357ED" w:rsidRDefault="009A0FFC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4233FB07" w:rsidR="007821EC" w:rsidRPr="001357ED" w:rsidRDefault="004A40D3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9A0FFC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790F6E58" w:rsidR="007821E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5A6353CC" w:rsidR="007821E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253BE487" w:rsidR="007821EC" w:rsidRPr="001357ED" w:rsidRDefault="009A0FFC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5B6947ED" w:rsidR="009A0FFC" w:rsidRPr="001357ED" w:rsidRDefault="009A0FFC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7/10/2021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75046432" w:rsidR="009A0FFC" w:rsidRPr="001357ED" w:rsidRDefault="009A0FFC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69158D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69158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42959AA7" w:rsidR="009A0FFC" w:rsidRPr="001357ED" w:rsidRDefault="0069158D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</w:t>
            </w:r>
            <w:r w:rsidR="009A0FFC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610DA41B" w:rsidR="009A0FFC" w:rsidRPr="001357ED" w:rsidRDefault="006915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14F69CA2" w:rsidR="009A0FFC" w:rsidRPr="001357ED" w:rsidRDefault="0069158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226AA7F0" w:rsidR="00F645A2" w:rsidRPr="001357ED" w:rsidRDefault="009A0FFC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3F0C77">
              <w:rPr>
                <w:rFonts w:cs="Arial"/>
                <w:sz w:val="20"/>
              </w:rPr>
              <w:t>/10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42CD13FD" w:rsidR="00F645A2" w:rsidRPr="001357ED" w:rsidRDefault="004A40D3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797821">
              <w:rPr>
                <w:rFonts w:cs="Arial"/>
                <w:sz w:val="20"/>
              </w:rPr>
              <w:t>8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265F4BB4" w:rsidR="00F645A2" w:rsidRPr="001357ED" w:rsidRDefault="009F49D8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F645A2"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 w:rsidR="00F645A2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4D6468E8" w:rsidR="00F645A2" w:rsidRPr="001357ED" w:rsidRDefault="009F49D8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146B0627" w:rsidR="004A40D3" w:rsidRPr="001357ED" w:rsidRDefault="009A0FFC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46B51D2A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5B4680C" w14:textId="7AAC4F99" w:rsidR="004A40D3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0:00</w:t>
            </w:r>
          </w:p>
        </w:tc>
        <w:tc>
          <w:tcPr>
            <w:tcW w:w="1068" w:type="dxa"/>
          </w:tcPr>
          <w:p w14:paraId="45084BF5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70AD15D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5BF6355" w:rsidR="004A40D3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81933AE" w:rsidR="004A40D3" w:rsidRPr="001357ED" w:rsidRDefault="009A0FFC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7580707E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EBE4630" w14:textId="5561993E" w:rsidR="004A40D3" w:rsidRPr="001357ED" w:rsidRDefault="0006258F" w:rsidP="002D4F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D4FAE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04976CFE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63ACA5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57C7CAC9" w:rsidR="004A40D3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4A85708C" w:rsidR="004A40D3" w:rsidRPr="001357ED" w:rsidRDefault="0006258F" w:rsidP="009F49D8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9F49D8"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15D2AF2A" w:rsidR="004A40D3" w:rsidRPr="001357ED" w:rsidRDefault="004A40D3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  <w:bookmarkStart w:id="0" w:name="_GoBack"/>
      <w:bookmarkEnd w:id="0"/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045565" w14:textId="77777777" w:rsidR="00B81035" w:rsidRDefault="00B81035" w:rsidP="003856C9">
      <w:pPr>
        <w:spacing w:after="0" w:line="240" w:lineRule="auto"/>
      </w:pPr>
      <w:r>
        <w:separator/>
      </w:r>
    </w:p>
  </w:endnote>
  <w:endnote w:type="continuationSeparator" w:id="0">
    <w:p w14:paraId="0A204D78" w14:textId="77777777" w:rsidR="00B81035" w:rsidRDefault="00B8103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F49D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9F49D8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9F49D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9F49D8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19E38A" w14:textId="77777777" w:rsidR="00B81035" w:rsidRDefault="00B81035" w:rsidP="003856C9">
      <w:pPr>
        <w:spacing w:after="0" w:line="240" w:lineRule="auto"/>
      </w:pPr>
      <w:r>
        <w:separator/>
      </w:r>
    </w:p>
  </w:footnote>
  <w:footnote w:type="continuationSeparator" w:id="0">
    <w:p w14:paraId="522A7AA4" w14:textId="77777777" w:rsidR="00B81035" w:rsidRDefault="00B8103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65FE"/>
    <w:rsid w:val="0019561F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3118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F4C93"/>
    <w:rsid w:val="00502701"/>
    <w:rsid w:val="00513E53"/>
    <w:rsid w:val="00514233"/>
    <w:rsid w:val="005152F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43379"/>
    <w:rsid w:val="007453DB"/>
    <w:rsid w:val="00747279"/>
    <w:rsid w:val="00765BC2"/>
    <w:rsid w:val="00772DC0"/>
    <w:rsid w:val="007803B7"/>
    <w:rsid w:val="007821EC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0FFC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49D8"/>
    <w:rsid w:val="009F61F7"/>
    <w:rsid w:val="00A02783"/>
    <w:rsid w:val="00A24D14"/>
    <w:rsid w:val="00A27361"/>
    <w:rsid w:val="00A42F91"/>
    <w:rsid w:val="00A4445F"/>
    <w:rsid w:val="00A4524F"/>
    <w:rsid w:val="00A4623B"/>
    <w:rsid w:val="00A469BA"/>
    <w:rsid w:val="00A4791B"/>
    <w:rsid w:val="00A55E0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403DC"/>
    <w:rsid w:val="00B518A6"/>
    <w:rsid w:val="00B550FC"/>
    <w:rsid w:val="00B73774"/>
    <w:rsid w:val="00B81035"/>
    <w:rsid w:val="00B85871"/>
    <w:rsid w:val="00B860BB"/>
    <w:rsid w:val="00B921FE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50B3594-47D6-45C9-9E98-9A82C8C12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12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4</cp:revision>
  <cp:lastPrinted>2019-02-17T02:22:00Z</cp:lastPrinted>
  <dcterms:created xsi:type="dcterms:W3CDTF">2021-10-07T06:41:00Z</dcterms:created>
  <dcterms:modified xsi:type="dcterms:W3CDTF">2021-10-08T06:44:00Z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