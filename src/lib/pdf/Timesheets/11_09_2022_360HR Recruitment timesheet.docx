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029FD938" w:rsidR="00E527E9" w:rsidRPr="001357ED" w:rsidRDefault="00C00D01" w:rsidP="00C72CF7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C72CF7">
              <w:rPr>
                <w:rFonts w:cs="Arial"/>
                <w:sz w:val="20"/>
              </w:rPr>
              <w:t>1</w:t>
            </w:r>
            <w:r w:rsidR="005776C4">
              <w:rPr>
                <w:rFonts w:cs="Arial"/>
                <w:sz w:val="20"/>
              </w:rPr>
              <w:t>/0</w:t>
            </w:r>
            <w:r w:rsidR="00A06D6D">
              <w:rPr>
                <w:rFonts w:cs="Arial"/>
                <w:sz w:val="20"/>
              </w:rPr>
              <w:t>9</w:t>
            </w:r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BA5C378" w:rsidR="002150E5" w:rsidRPr="001357ED" w:rsidRDefault="00C72CF7" w:rsidP="00C00D0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  <w:r w:rsidR="00A06D6D">
              <w:rPr>
                <w:rFonts w:cs="Arial"/>
                <w:sz w:val="20"/>
              </w:rPr>
              <w:t>/0</w:t>
            </w:r>
            <w:r w:rsidR="00C00D01">
              <w:rPr>
                <w:rFonts w:cs="Arial"/>
                <w:sz w:val="20"/>
              </w:rPr>
              <w:t>9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08CA5581" w:rsidR="00A00466" w:rsidRPr="001357ED" w:rsidRDefault="00C72CF7" w:rsidP="00C00D0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  <w:r w:rsidR="00A06D6D">
              <w:rPr>
                <w:rFonts w:cs="Arial"/>
                <w:sz w:val="20"/>
              </w:rPr>
              <w:t>/0</w:t>
            </w:r>
            <w:r w:rsidR="00C00D01">
              <w:rPr>
                <w:rFonts w:cs="Arial"/>
                <w:sz w:val="20"/>
              </w:rPr>
              <w:t>9</w:t>
            </w:r>
            <w:r w:rsidR="00A06D6D">
              <w:rPr>
                <w:rFonts w:cs="Arial"/>
                <w:sz w:val="20"/>
              </w:rPr>
              <w:t>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6A5976F7" w:rsidR="002150E5" w:rsidRPr="001357ED" w:rsidRDefault="00C72CF7" w:rsidP="00C00D0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A06D6D">
              <w:rPr>
                <w:rFonts w:cs="Arial"/>
                <w:sz w:val="20"/>
              </w:rPr>
              <w:t>/0</w:t>
            </w:r>
            <w:r w:rsidR="00C00D01">
              <w:rPr>
                <w:rFonts w:cs="Arial"/>
                <w:sz w:val="20"/>
              </w:rPr>
              <w:t>9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4CE26F51" w:rsidR="002150E5" w:rsidRPr="001357ED" w:rsidRDefault="002150E5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032775DF" w:rsidR="002150E5" w:rsidRPr="001357ED" w:rsidRDefault="002150E5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7ADF50E5" w:rsidR="00C00D01" w:rsidRPr="001357ED" w:rsidRDefault="00C72CF7" w:rsidP="005A24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C00D01">
              <w:rPr>
                <w:rFonts w:cs="Arial"/>
                <w:sz w:val="20"/>
              </w:rPr>
              <w:t>/09/2022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08DAAFE4" w:rsidR="00A00466" w:rsidRPr="001357ED" w:rsidRDefault="00C72CF7" w:rsidP="005A24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A06D6D">
              <w:rPr>
                <w:rFonts w:cs="Arial"/>
                <w:sz w:val="20"/>
              </w:rPr>
              <w:t>/09/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674A36E5" w:rsidR="004A40D3" w:rsidRPr="001357ED" w:rsidRDefault="00C72CF7" w:rsidP="0064260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/09/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2BD145C2" w:rsidR="000E4C94" w:rsidRPr="001357ED" w:rsidRDefault="00C00D01" w:rsidP="00C72CF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C72CF7">
              <w:rPr>
                <w:rFonts w:cs="Arial"/>
                <w:sz w:val="20"/>
              </w:rPr>
              <w:t>1/</w:t>
            </w:r>
            <w:r w:rsidR="00A06D6D">
              <w:rPr>
                <w:rFonts w:cs="Arial"/>
                <w:sz w:val="20"/>
              </w:rPr>
              <w:t>09/</w:t>
            </w:r>
            <w:r w:rsidR="000E4C94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bookmarkStart w:id="0" w:name="_GoBack"/>
            <w:bookmarkEnd w:id="0"/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BE8815" w14:textId="77777777" w:rsidR="00092938" w:rsidRDefault="00092938" w:rsidP="003856C9">
      <w:pPr>
        <w:spacing w:after="0" w:line="240" w:lineRule="auto"/>
      </w:pPr>
      <w:r>
        <w:separator/>
      </w:r>
    </w:p>
  </w:endnote>
  <w:endnote w:type="continuationSeparator" w:id="0">
    <w:p w14:paraId="4813725F" w14:textId="77777777" w:rsidR="00092938" w:rsidRDefault="00092938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2E4650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2E4650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2E4650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2E4650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95168E" w14:textId="77777777" w:rsidR="00092938" w:rsidRDefault="00092938" w:rsidP="003856C9">
      <w:pPr>
        <w:spacing w:after="0" w:line="240" w:lineRule="auto"/>
      </w:pPr>
      <w:r>
        <w:separator/>
      </w:r>
    </w:p>
  </w:footnote>
  <w:footnote w:type="continuationSeparator" w:id="0">
    <w:p w14:paraId="0DC626F8" w14:textId="77777777" w:rsidR="00092938" w:rsidRDefault="00092938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2938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25A0"/>
    <w:rsid w:val="00524E42"/>
    <w:rsid w:val="00534E4E"/>
    <w:rsid w:val="00535228"/>
    <w:rsid w:val="00537DE4"/>
    <w:rsid w:val="00546248"/>
    <w:rsid w:val="00551B39"/>
    <w:rsid w:val="00551D35"/>
    <w:rsid w:val="00553849"/>
    <w:rsid w:val="00556469"/>
    <w:rsid w:val="00557019"/>
    <w:rsid w:val="005674AC"/>
    <w:rsid w:val="00571EC8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22D70"/>
    <w:rsid w:val="0063745A"/>
    <w:rsid w:val="0064260B"/>
    <w:rsid w:val="0064263A"/>
    <w:rsid w:val="00650BFC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05FB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5B1F3E0-D6BC-494D-AF75-62B83BBC6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3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5</cp:revision>
  <cp:lastPrinted>2019-02-17T02:22:00Z</cp:lastPrinted>
  <dcterms:created xsi:type="dcterms:W3CDTF">2022-09-06T06:11:00Z</dcterms:created>
  <dcterms:modified xsi:type="dcterms:W3CDTF">2022-09-13T00:08:00Z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