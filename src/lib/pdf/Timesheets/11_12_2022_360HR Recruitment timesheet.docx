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3C651206" w:rsidR="00E527E9" w:rsidRPr="001357ED" w:rsidRDefault="00EC2C94" w:rsidP="00EC2C94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3F66E6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6E76F2E9" w:rsidR="002150E5" w:rsidRPr="001357ED" w:rsidRDefault="00EC2C94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</w:t>
            </w:r>
            <w:r>
              <w:rPr>
                <w:rFonts w:cs="Arial"/>
                <w:sz w:val="20"/>
              </w:rPr>
              <w:t>2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32E67494" w:rsidR="00A00466" w:rsidRPr="001357ED" w:rsidRDefault="00EC2C94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r w:rsidR="003F66E6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4C7A7926" w:rsidR="002150E5" w:rsidRPr="001357ED" w:rsidRDefault="00EC2C94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3F66E6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1F3553D" w:rsidR="00C00D01" w:rsidRPr="001357ED" w:rsidRDefault="00EC2C94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3F66E6">
              <w:rPr>
                <w:rFonts w:cs="Arial"/>
                <w:sz w:val="20"/>
              </w:rPr>
              <w:t>/1</w:t>
            </w:r>
            <w:r w:rsidR="00CB2481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0DFDA0D" w:rsidR="00A00466" w:rsidRPr="001357ED" w:rsidRDefault="00EC2C94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3F66E6">
              <w:rPr>
                <w:rFonts w:cs="Arial"/>
                <w:sz w:val="20"/>
              </w:rPr>
              <w:t>/1</w:t>
            </w:r>
            <w:r w:rsidR="00CB2481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C28445A" w:rsidR="004A40D3" w:rsidRPr="001357ED" w:rsidRDefault="00EC2C94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3F66E6">
              <w:rPr>
                <w:rFonts w:cs="Arial"/>
                <w:sz w:val="20"/>
              </w:rPr>
              <w:t>/1</w:t>
            </w:r>
            <w:r w:rsidR="00CB2481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52053060" w:rsidR="000E4C94" w:rsidRPr="001357ED" w:rsidRDefault="00EC2C94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3F66E6">
              <w:rPr>
                <w:rFonts w:cs="Arial"/>
                <w:sz w:val="20"/>
              </w:rPr>
              <w:t>/1</w:t>
            </w:r>
            <w:r w:rsidR="00CB2481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AC6EA6" w14:textId="77777777" w:rsidR="00293F63" w:rsidRDefault="00293F63" w:rsidP="003856C9">
      <w:pPr>
        <w:spacing w:after="0" w:line="240" w:lineRule="auto"/>
      </w:pPr>
      <w:r>
        <w:separator/>
      </w:r>
    </w:p>
  </w:endnote>
  <w:endnote w:type="continuationSeparator" w:id="0">
    <w:p w14:paraId="58E37499" w14:textId="77777777" w:rsidR="00293F63" w:rsidRDefault="00293F63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C2C94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C2C94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EC2C94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EC2C94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1FE744" w14:textId="77777777" w:rsidR="00293F63" w:rsidRDefault="00293F63" w:rsidP="003856C9">
      <w:pPr>
        <w:spacing w:after="0" w:line="240" w:lineRule="auto"/>
      </w:pPr>
      <w:r>
        <w:separator/>
      </w:r>
    </w:p>
  </w:footnote>
  <w:footnote w:type="continuationSeparator" w:id="0">
    <w:p w14:paraId="7B556F12" w14:textId="77777777" w:rsidR="00293F63" w:rsidRDefault="00293F63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3F6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E5DE1"/>
    <w:rsid w:val="005F62CD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6F3F47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093B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2481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2C94"/>
    <w:rsid w:val="00EC7806"/>
    <w:rsid w:val="00ED3511"/>
    <w:rsid w:val="00ED38DD"/>
    <w:rsid w:val="00ED4329"/>
    <w:rsid w:val="00ED634E"/>
    <w:rsid w:val="00ED66B4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CA5187E-7D0F-4141-9632-7AA9C5966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4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5</cp:revision>
  <cp:lastPrinted>2019-02-17T02:22:00Z</cp:lastPrinted>
  <dcterms:created xsi:type="dcterms:W3CDTF">2022-11-29T05:52:00Z</dcterms:created>
  <dcterms:modified xsi:type="dcterms:W3CDTF">2022-12-05T22:36:00Z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