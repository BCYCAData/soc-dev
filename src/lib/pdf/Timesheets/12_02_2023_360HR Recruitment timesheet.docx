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F7B8981" w:rsidR="00E527E9" w:rsidRPr="001357ED" w:rsidRDefault="003E56FD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911302E" w:rsidR="002150E5" w:rsidRPr="001357ED" w:rsidRDefault="003E56FD" w:rsidP="003E5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4660AA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AF20135" w:rsidR="00A00466" w:rsidRPr="001357ED" w:rsidRDefault="003E56FD" w:rsidP="003E5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4660AA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5F39B43" w:rsidR="002150E5" w:rsidRPr="001357ED" w:rsidRDefault="003E56FD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CCECF7D" w:rsidR="00C00D01" w:rsidRPr="001357ED" w:rsidRDefault="003E56FD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89E1A6C" w:rsidR="00A00466" w:rsidRPr="001357ED" w:rsidRDefault="003E56FD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657C44E" w:rsidR="004A40D3" w:rsidRPr="001357ED" w:rsidRDefault="003E56FD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F4C5A02" w:rsidR="000E4C94" w:rsidRPr="001357ED" w:rsidRDefault="003E56FD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  <w:bookmarkStart w:id="0" w:name="_GoBack"/>
      <w:bookmarkEnd w:id="0"/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D922C1" w14:textId="77777777" w:rsidR="007412B3" w:rsidRDefault="007412B3" w:rsidP="003856C9">
      <w:pPr>
        <w:spacing w:after="0" w:line="240" w:lineRule="auto"/>
      </w:pPr>
      <w:r>
        <w:separator/>
      </w:r>
    </w:p>
  </w:endnote>
  <w:endnote w:type="continuationSeparator" w:id="0">
    <w:p w14:paraId="53461B6D" w14:textId="77777777" w:rsidR="007412B3" w:rsidRDefault="007412B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E56F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E56F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3E56F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3E56F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B61BE7" w14:textId="77777777" w:rsidR="007412B3" w:rsidRDefault="007412B3" w:rsidP="003856C9">
      <w:pPr>
        <w:spacing w:after="0" w:line="240" w:lineRule="auto"/>
      </w:pPr>
      <w:r>
        <w:separator/>
      </w:r>
    </w:p>
  </w:footnote>
  <w:footnote w:type="continuationSeparator" w:id="0">
    <w:p w14:paraId="5AF76BF5" w14:textId="77777777" w:rsidR="007412B3" w:rsidRDefault="007412B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36BF2"/>
    <w:rsid w:val="000375A0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58E2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56FD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660AA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359C"/>
    <w:rsid w:val="006B45CB"/>
    <w:rsid w:val="006B5A30"/>
    <w:rsid w:val="006D0E47"/>
    <w:rsid w:val="006E29F2"/>
    <w:rsid w:val="006E510D"/>
    <w:rsid w:val="006F3F47"/>
    <w:rsid w:val="00714A0A"/>
    <w:rsid w:val="00714F91"/>
    <w:rsid w:val="00722085"/>
    <w:rsid w:val="007246D9"/>
    <w:rsid w:val="00724C9F"/>
    <w:rsid w:val="00724E54"/>
    <w:rsid w:val="00730A3F"/>
    <w:rsid w:val="00731574"/>
    <w:rsid w:val="00734A71"/>
    <w:rsid w:val="007412B3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032F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761BC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12C3B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4DB8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B915DAC-219D-4520-A810-58EF632E7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2023-02-05T21:02:00Z</dcterms:created>
  <dcterms:modified xsi:type="dcterms:W3CDTF">2023-02-05T21:02:00Z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