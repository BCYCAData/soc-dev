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91C0EC2" w:rsidR="00E527E9" w:rsidRPr="001357ED" w:rsidRDefault="002E3118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12/</w:t>
            </w:r>
            <w:r w:rsidR="00FE578B">
              <w:rPr>
                <w:rFonts w:cs="Arial"/>
                <w:sz w:val="20"/>
              </w:rPr>
              <w:t>09/2021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46EF3EF" w:rsidR="00087B4D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6/09/2021</w:t>
            </w:r>
          </w:p>
        </w:tc>
        <w:tc>
          <w:tcPr>
            <w:tcW w:w="1132" w:type="dxa"/>
          </w:tcPr>
          <w:p w14:paraId="5C51FB5F" w14:textId="61AE6840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07:30</w:t>
            </w:r>
          </w:p>
        </w:tc>
        <w:tc>
          <w:tcPr>
            <w:tcW w:w="1090" w:type="dxa"/>
          </w:tcPr>
          <w:p w14:paraId="502546A0" w14:textId="6DF3FE13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15:30</w:t>
            </w:r>
          </w:p>
        </w:tc>
        <w:tc>
          <w:tcPr>
            <w:tcW w:w="1068" w:type="dxa"/>
          </w:tcPr>
          <w:p w14:paraId="41133D2B" w14:textId="42ACD35A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B350E9D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3D7EA4F5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81D4A01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7/09/2021</w:t>
            </w:r>
          </w:p>
        </w:tc>
        <w:tc>
          <w:tcPr>
            <w:tcW w:w="1132" w:type="dxa"/>
          </w:tcPr>
          <w:p w14:paraId="5B7535B4" w14:textId="2CA8945D" w:rsidR="007821EC" w:rsidRPr="001357ED" w:rsidRDefault="002E3118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13:00</w:t>
            </w:r>
          </w:p>
        </w:tc>
        <w:tc>
          <w:tcPr>
            <w:tcW w:w="1090" w:type="dxa"/>
          </w:tcPr>
          <w:p w14:paraId="3A9A1F52" w14:textId="41645800" w:rsidR="007821EC" w:rsidRPr="001357ED" w:rsidRDefault="002E3118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16:00</w:t>
            </w:r>
          </w:p>
        </w:tc>
        <w:tc>
          <w:tcPr>
            <w:tcW w:w="1068" w:type="dxa"/>
          </w:tcPr>
          <w:p w14:paraId="45B059F7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4670ACD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40162387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6ACC62D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8/09/2021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33E70176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16:00</w:t>
            </w:r>
          </w:p>
        </w:tc>
        <w:tc>
          <w:tcPr>
            <w:tcW w:w="1068" w:type="dxa"/>
          </w:tcPr>
          <w:p w14:paraId="19E6F9A6" w14:textId="13227540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2BF8CE46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030E2BD9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D3BA6EF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9/09/2021</w:t>
            </w:r>
          </w:p>
        </w:tc>
        <w:tc>
          <w:tcPr>
            <w:tcW w:w="1132" w:type="dxa"/>
          </w:tcPr>
          <w:p w14:paraId="2CC1B2BE" w14:textId="46072919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21DC0B50" w:rsidR="007821EC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16:00</w:t>
            </w:r>
          </w:p>
        </w:tc>
        <w:tc>
          <w:tcPr>
            <w:tcW w:w="1068" w:type="dxa"/>
          </w:tcPr>
          <w:p w14:paraId="0E263899" w14:textId="11A11E27" w:rsidR="007821EC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6D0E6D25" w:rsidR="007821EC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5D7E205F" w:rsidR="007821EC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AACC722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10/09/2021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3A8548CE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16:00</w:t>
            </w:r>
          </w:p>
        </w:tc>
        <w:tc>
          <w:tcPr>
            <w:tcW w:w="1068" w:type="dxa"/>
          </w:tcPr>
          <w:p w14:paraId="10DFD222" w14:textId="3399E469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31DC4E43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66B054DC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5B4680C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45084BF5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14D1F229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783C1166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7437E0F6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EBE463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04976CFE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4971BD46" w:rsidR="007821EC" w:rsidRPr="001357ED" w:rsidRDefault="00062B7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2B770C69" w:rsidR="007821EC" w:rsidRPr="001357ED" w:rsidRDefault="00062B7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F103E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AF103E" w:rsidRPr="00AF103E" w:rsidRDefault="00AF103E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8B04292" w:rsidR="00AF103E" w:rsidRPr="001357ED" w:rsidRDefault="00F645A2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AF103E" w:rsidRPr="001357ED" w:rsidRDefault="00FE578B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6A6AB627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586A82E3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7E22BDAF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AF103E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0B5673" w14:textId="77777777" w:rsidR="00DF4077" w:rsidRDefault="00DF4077" w:rsidP="003856C9">
      <w:pPr>
        <w:spacing w:after="0" w:line="240" w:lineRule="auto"/>
      </w:pPr>
      <w:r>
        <w:separator/>
      </w:r>
    </w:p>
  </w:endnote>
  <w:endnote w:type="continuationSeparator" w:id="0">
    <w:p w14:paraId="632DAD41" w14:textId="77777777" w:rsidR="00DF4077" w:rsidRDefault="00DF407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62B7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62B7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062B7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062B7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807809" w14:textId="77777777" w:rsidR="00DF4077" w:rsidRDefault="00DF4077" w:rsidP="003856C9">
      <w:pPr>
        <w:spacing w:after="0" w:line="240" w:lineRule="auto"/>
      </w:pPr>
      <w:r>
        <w:separator/>
      </w:r>
    </w:p>
  </w:footnote>
  <w:footnote w:type="continuationSeparator" w:id="0">
    <w:p w14:paraId="33190220" w14:textId="77777777" w:rsidR="00DF4077" w:rsidRDefault="00DF407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36885"/>
    <w:rsid w:val="00052BE1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3429E"/>
    <w:rsid w:val="00134338"/>
    <w:rsid w:val="001357ED"/>
    <w:rsid w:val="00145C1F"/>
    <w:rsid w:val="00161173"/>
    <w:rsid w:val="001637EB"/>
    <w:rsid w:val="00165279"/>
    <w:rsid w:val="001707CD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6113"/>
    <w:rsid w:val="006A3CE7"/>
    <w:rsid w:val="006A66A6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5B00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428D"/>
    <w:rsid w:val="009A7217"/>
    <w:rsid w:val="009B6C74"/>
    <w:rsid w:val="009C4745"/>
    <w:rsid w:val="009D1283"/>
    <w:rsid w:val="009E357B"/>
    <w:rsid w:val="009E44DF"/>
    <w:rsid w:val="009F2303"/>
    <w:rsid w:val="009F2474"/>
    <w:rsid w:val="009F61F7"/>
    <w:rsid w:val="00A02783"/>
    <w:rsid w:val="00A42F91"/>
    <w:rsid w:val="00A4445F"/>
    <w:rsid w:val="00A4524F"/>
    <w:rsid w:val="00A4623B"/>
    <w:rsid w:val="00A469BA"/>
    <w:rsid w:val="00A4791B"/>
    <w:rsid w:val="00A55E0D"/>
    <w:rsid w:val="00A912BA"/>
    <w:rsid w:val="00A96C54"/>
    <w:rsid w:val="00AB1E0C"/>
    <w:rsid w:val="00AB43D2"/>
    <w:rsid w:val="00AB60D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5871"/>
    <w:rsid w:val="00B860BB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DF4077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259FBB0-3357-456B-B3FA-ADF3D4A0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9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2021-09-08T20:45:00Z</dcterms:created>
  <dcterms:modified xsi:type="dcterms:W3CDTF">2021-09-11T23:44:00Z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