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2928BFA2" w:rsidR="00E527E9" w:rsidRPr="001357ED" w:rsidRDefault="00F87B4A" w:rsidP="003B0113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A84092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4A9BECF6" w:rsidR="004D68EC" w:rsidRPr="001357ED" w:rsidRDefault="00F87B4A" w:rsidP="00F87B4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4D68EC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4D68E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6D839A2C" w:rsidR="004D68EC" w:rsidRPr="001357ED" w:rsidRDefault="004D68EC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1C54F901" w:rsidR="004D68EC" w:rsidRPr="001357ED" w:rsidRDefault="004D68EC" w:rsidP="00850E59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18:00</w:t>
            </w:r>
          </w:p>
        </w:tc>
        <w:tc>
          <w:tcPr>
            <w:tcW w:w="1068" w:type="dxa"/>
          </w:tcPr>
          <w:p w14:paraId="41133D2B" w14:textId="183E63EB" w:rsidR="004D68EC" w:rsidRPr="001357ED" w:rsidRDefault="004D68EC" w:rsidP="009431C7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FD6CE51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449BAAB" w:rsidR="00797821" w:rsidRPr="001357ED" w:rsidRDefault="00F87B4A" w:rsidP="00F87B4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9A0FFC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76436717" w:rsidR="00797821" w:rsidRPr="001357ED" w:rsidRDefault="00A84092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5671DA8B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B43F6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B43F6D" w:rsidRPr="007821EC" w:rsidRDefault="00B43F6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5C62DB8F" w:rsidR="00B43F6D" w:rsidRPr="001357ED" w:rsidRDefault="00F87B4A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B43F6D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B43F6D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B43F6D" w:rsidRPr="001357ED" w:rsidRDefault="00B43F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77B4EFE3" w:rsidR="00B43F6D" w:rsidRPr="001357ED" w:rsidRDefault="00B43F6D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52025D11" w:rsidR="00B43F6D" w:rsidRPr="001357ED" w:rsidRDefault="00B43F6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EAEDCAB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B43F6D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B43F6D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B43F6D" w:rsidRPr="001357ED" w:rsidRDefault="00B43F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C106007" w:rsidR="009A0FFC" w:rsidRPr="001357ED" w:rsidRDefault="00F87B4A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9A0FFC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9A0FFC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922C28A" w:rsidR="009A0FFC" w:rsidRPr="001357ED" w:rsidRDefault="009A0FFC" w:rsidP="0010356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0356E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10356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DF543ED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E2688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E2688" w:rsidRPr="007821EC" w:rsidRDefault="001E2688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476B0C2" w:rsidR="001E2688" w:rsidRPr="001357ED" w:rsidRDefault="00F87B4A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1E2688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1E268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1E2688" w:rsidRPr="001357ED" w:rsidRDefault="001E268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6B37422E" w:rsidR="001E2688" w:rsidRPr="001357ED" w:rsidRDefault="001E2688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10DFD222" w14:textId="6126AFFA" w:rsidR="001E2688" w:rsidRPr="001357ED" w:rsidRDefault="001E268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B54AF3F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3EC1B78B" w:rsidR="004A40D3" w:rsidRPr="001357ED" w:rsidRDefault="00F87B4A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3F0C77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1F569471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A99CBB0" w:rsidR="004A40D3" w:rsidRPr="001357ED" w:rsidRDefault="00F87B4A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bookmarkStart w:id="0" w:name="_GoBack"/>
            <w:bookmarkEnd w:id="0"/>
            <w:r w:rsidR="003F0C77">
              <w:rPr>
                <w:rFonts w:cs="Arial"/>
                <w:sz w:val="20"/>
              </w:rPr>
              <w:t>/1</w:t>
            </w:r>
            <w:r w:rsidR="003B0113">
              <w:rPr>
                <w:rFonts w:cs="Arial"/>
                <w:sz w:val="20"/>
              </w:rPr>
              <w:t>2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092CA6CA" w:rsidR="004A40D3" w:rsidRPr="001357ED" w:rsidRDefault="004D68EC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1E2688"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FEB1DD" w14:textId="77777777" w:rsidR="00B83378" w:rsidRDefault="00B83378" w:rsidP="003856C9">
      <w:pPr>
        <w:spacing w:after="0" w:line="240" w:lineRule="auto"/>
      </w:pPr>
      <w:r>
        <w:separator/>
      </w:r>
    </w:p>
  </w:endnote>
  <w:endnote w:type="continuationSeparator" w:id="0">
    <w:p w14:paraId="6C4A9183" w14:textId="77777777" w:rsidR="00B83378" w:rsidRDefault="00B83378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F87B4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F87B4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F87B4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F87B4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611146" w14:textId="77777777" w:rsidR="00B83378" w:rsidRDefault="00B83378" w:rsidP="003856C9">
      <w:pPr>
        <w:spacing w:after="0" w:line="240" w:lineRule="auto"/>
      </w:pPr>
      <w:r>
        <w:separator/>
      </w:r>
    </w:p>
  </w:footnote>
  <w:footnote w:type="continuationSeparator" w:id="0">
    <w:p w14:paraId="60341FC9" w14:textId="77777777" w:rsidR="00B83378" w:rsidRDefault="00B83378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B0113"/>
    <w:rsid w:val="003B5457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851B5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41DF4"/>
    <w:rsid w:val="008427D6"/>
    <w:rsid w:val="00846679"/>
    <w:rsid w:val="00850E59"/>
    <w:rsid w:val="008638F7"/>
    <w:rsid w:val="00867E15"/>
    <w:rsid w:val="00874959"/>
    <w:rsid w:val="0088002B"/>
    <w:rsid w:val="00881A5A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717D6"/>
    <w:rsid w:val="00F87B4A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97198A3-D48C-4362-B022-EE3CBC1AA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2021-12-07T06:53:00Z</dcterms:created>
  <dcterms:modified xsi:type="dcterms:W3CDTF">2021-12-07T06:54:00Z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