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862641D" w14:textId="14821295" w:rsidR="00E527E9" w:rsidRPr="00CD55C1" w:rsidRDefault="00EF752B" w:rsidP="00BE0EC5">
      <w:pPr>
        <w:pStyle w:val="Heading2"/>
      </w:pPr>
      <w:r w:rsidRPr="00CD55C1">
        <w:t>360HR</w:t>
      </w:r>
      <w:r w:rsidR="000855DF">
        <w:t xml:space="preserve"> Recruitment</w:t>
      </w:r>
      <w:r w:rsidRPr="00CD55C1">
        <w:t xml:space="preserve"> </w:t>
      </w:r>
      <w:r w:rsidR="00E527E9" w:rsidRPr="00CD55C1">
        <w:t>Timesheet</w:t>
      </w:r>
    </w:p>
    <w:p w14:paraId="31CD8162" w14:textId="681D731D" w:rsidR="00E60705" w:rsidRPr="00AB43D2" w:rsidRDefault="00E527E9" w:rsidP="00B518A6">
      <w:pPr>
        <w:spacing w:after="0" w:line="240" w:lineRule="auto"/>
        <w:ind w:left="-142"/>
        <w:rPr>
          <w:rFonts w:cs="Arial"/>
          <w:b/>
          <w:color w:val="F47521"/>
          <w:sz w:val="24"/>
          <w:szCs w:val="24"/>
        </w:rPr>
      </w:pPr>
      <w:r w:rsidRPr="00AB43D2">
        <w:rPr>
          <w:rFonts w:cs="Arial"/>
          <w:b/>
          <w:sz w:val="24"/>
          <w:szCs w:val="24"/>
        </w:rPr>
        <w:t xml:space="preserve">Email to: </w:t>
      </w:r>
      <w:hyperlink r:id="rId13" w:history="1">
        <w:r w:rsidR="000855DF" w:rsidRPr="008715AF">
          <w:rPr>
            <w:rStyle w:val="Hyperlink"/>
            <w:rFonts w:asciiTheme="majorHAnsi" w:eastAsiaTheme="majorEastAsia" w:hAnsiTheme="majorHAnsi" w:cstheme="majorBidi"/>
            <w:b/>
            <w:bCs/>
            <w:sz w:val="24"/>
            <w:szCs w:val="24"/>
          </w:rPr>
          <w:t>payroll@360hrrecruitment.com.au</w:t>
        </w:r>
      </w:hyperlink>
      <w:r w:rsidRPr="00AB43D2">
        <w:rPr>
          <w:rStyle w:val="Hyperlink"/>
          <w:rFonts w:cs="Arial"/>
          <w:b/>
          <w:color w:val="auto"/>
          <w:sz w:val="24"/>
          <w:szCs w:val="24"/>
          <w:u w:val="none"/>
        </w:rPr>
        <w:t xml:space="preserve"> </w:t>
      </w:r>
    </w:p>
    <w:p w14:paraId="2FF6093E" w14:textId="77777777" w:rsidR="00E60705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0"/>
          <w:szCs w:val="20"/>
        </w:rPr>
      </w:pPr>
    </w:p>
    <w:p w14:paraId="33E952CF" w14:textId="62F3C382" w:rsidR="00E60705" w:rsidRPr="00471DFE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2"/>
        </w:rPr>
      </w:pPr>
      <w:r w:rsidRPr="00471DFE">
        <w:rPr>
          <w:rFonts w:ascii="Arial" w:hAnsi="Arial" w:cs="Arial"/>
          <w:bCs/>
          <w:color w:val="auto"/>
          <w:sz w:val="20"/>
          <w:szCs w:val="20"/>
        </w:rPr>
        <w:t xml:space="preserve">This timesheet must be signed and authorised by your supervisor and </w:t>
      </w:r>
      <w:r w:rsidR="00714A0A" w:rsidRPr="00714A0A">
        <w:rPr>
          <w:rFonts w:ascii="Arial" w:hAnsi="Arial" w:cs="Arial"/>
          <w:b/>
          <w:color w:val="auto"/>
          <w:sz w:val="20"/>
          <w:szCs w:val="20"/>
        </w:rPr>
        <w:t>sen</w:t>
      </w:r>
      <w:r w:rsidR="00285758">
        <w:rPr>
          <w:rFonts w:ascii="Arial" w:hAnsi="Arial" w:cs="Arial"/>
          <w:b/>
          <w:color w:val="auto"/>
          <w:sz w:val="20"/>
          <w:szCs w:val="20"/>
        </w:rPr>
        <w:t>t</w:t>
      </w:r>
      <w:r w:rsidR="00AB43D2">
        <w:rPr>
          <w:rFonts w:ascii="Arial" w:hAnsi="Arial" w:cs="Arial"/>
          <w:b/>
          <w:color w:val="auto"/>
          <w:sz w:val="20"/>
          <w:szCs w:val="20"/>
        </w:rPr>
        <w:t xml:space="preserve"> to </w:t>
      </w:r>
      <w:r w:rsidRPr="00714A0A">
        <w:rPr>
          <w:rFonts w:ascii="Arial" w:hAnsi="Arial" w:cs="Arial"/>
          <w:b/>
          <w:color w:val="auto"/>
          <w:sz w:val="20"/>
          <w:szCs w:val="20"/>
        </w:rPr>
        <w:t>360HR</w:t>
      </w:r>
      <w:r w:rsidR="000855DF">
        <w:rPr>
          <w:rFonts w:ascii="Arial" w:hAnsi="Arial" w:cs="Arial"/>
          <w:b/>
          <w:color w:val="auto"/>
          <w:sz w:val="20"/>
          <w:szCs w:val="20"/>
        </w:rPr>
        <w:t xml:space="preserve"> Recruitment</w:t>
      </w:r>
      <w:r w:rsidRPr="00714A0A">
        <w:rPr>
          <w:rFonts w:ascii="Arial" w:hAnsi="Arial" w:cs="Arial"/>
          <w:b/>
          <w:color w:val="auto"/>
          <w:sz w:val="20"/>
          <w:szCs w:val="20"/>
        </w:rPr>
        <w:t xml:space="preserve"> 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 xml:space="preserve">by Monday </w:t>
      </w:r>
      <w:r w:rsidR="005C19CB">
        <w:rPr>
          <w:rFonts w:ascii="Arial" w:hAnsi="Arial" w:cs="Arial"/>
          <w:b/>
          <w:color w:val="auto"/>
          <w:sz w:val="20"/>
          <w:szCs w:val="20"/>
          <w:u w:val="single"/>
        </w:rPr>
        <w:t>10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>am</w:t>
      </w:r>
    </w:p>
    <w:p w14:paraId="680B0979" w14:textId="0CCD6EB0" w:rsidR="001357ED" w:rsidRPr="001357ED" w:rsidRDefault="001357ED" w:rsidP="00B518A6">
      <w:pPr>
        <w:spacing w:after="0" w:line="240" w:lineRule="auto"/>
        <w:ind w:left="-142"/>
        <w:rPr>
          <w:rFonts w:cs="Arial"/>
          <w:b/>
          <w:color w:val="F27621"/>
          <w:sz w:val="28"/>
        </w:rPr>
      </w:pPr>
    </w:p>
    <w:tbl>
      <w:tblPr>
        <w:tblW w:w="10053" w:type="dxa"/>
        <w:jc w:val="center"/>
        <w:tblBorders>
          <w:top w:val="single" w:sz="4" w:space="0" w:color="42B6B6"/>
          <w:left w:val="single" w:sz="4" w:space="0" w:color="42B6B6"/>
          <w:bottom w:val="single" w:sz="4" w:space="0" w:color="42B6B6"/>
          <w:right w:val="single" w:sz="4" w:space="0" w:color="42B6B6"/>
          <w:insideH w:val="single" w:sz="4" w:space="0" w:color="42B6B6"/>
          <w:insideV w:val="single" w:sz="4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557"/>
        <w:gridCol w:w="2833"/>
        <w:gridCol w:w="1419"/>
        <w:gridCol w:w="1847"/>
        <w:gridCol w:w="696"/>
        <w:gridCol w:w="148"/>
        <w:gridCol w:w="1553"/>
      </w:tblGrid>
      <w:tr w:rsidR="00E527E9" w:rsidRPr="001357ED" w14:paraId="6D9C34D2" w14:textId="77777777" w:rsidTr="003F70A4">
        <w:trPr>
          <w:cantSplit/>
          <w:trHeight w:val="644"/>
          <w:jc w:val="center"/>
        </w:trPr>
        <w:tc>
          <w:tcPr>
            <w:tcW w:w="1557" w:type="dxa"/>
            <w:vAlign w:val="center"/>
          </w:tcPr>
          <w:p w14:paraId="551F0CE4" w14:textId="77777777" w:rsidR="00E527E9" w:rsidRPr="00AF103E" w:rsidRDefault="00E527E9" w:rsidP="007821EC">
            <w:pPr>
              <w:spacing w:after="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Week Ending</w:t>
            </w:r>
          </w:p>
          <w:p w14:paraId="518B56D1" w14:textId="5D5AE934" w:rsidR="00E527E9" w:rsidRPr="001357ED" w:rsidRDefault="00E527E9" w:rsidP="007821EC">
            <w:pPr>
              <w:spacing w:after="0" w:line="240" w:lineRule="auto"/>
              <w:contextualSpacing/>
              <w:rPr>
                <w:rFonts w:cs="Arial"/>
                <w:sz w:val="20"/>
              </w:rPr>
            </w:pPr>
            <w:r w:rsidRPr="00EF752B">
              <w:rPr>
                <w:rFonts w:cs="Arial"/>
                <w:sz w:val="18"/>
              </w:rPr>
              <w:t>(360HR</w:t>
            </w:r>
            <w:r w:rsidR="000855DF">
              <w:rPr>
                <w:rFonts w:cs="Arial"/>
                <w:sz w:val="18"/>
              </w:rPr>
              <w:t xml:space="preserve"> Recruitment</w:t>
            </w:r>
            <w:r w:rsidRPr="00EF752B">
              <w:rPr>
                <w:rFonts w:cs="Arial"/>
                <w:sz w:val="18"/>
              </w:rPr>
              <w:t xml:space="preserve"> week ends Sunday)</w:t>
            </w:r>
          </w:p>
        </w:tc>
        <w:tc>
          <w:tcPr>
            <w:tcW w:w="2833" w:type="dxa"/>
            <w:vAlign w:val="center"/>
          </w:tcPr>
          <w:p w14:paraId="698E614C" w14:textId="3E54110F" w:rsidR="00E527E9" w:rsidRPr="001357ED" w:rsidRDefault="006B45CB" w:rsidP="00491A8F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13</w:t>
            </w:r>
            <w:r w:rsidR="00A84092">
              <w:rPr>
                <w:rFonts w:cs="Arial"/>
                <w:sz w:val="20"/>
              </w:rPr>
              <w:t>/</w:t>
            </w:r>
            <w:r w:rsidR="00177A12">
              <w:rPr>
                <w:rFonts w:cs="Arial"/>
                <w:sz w:val="20"/>
              </w:rPr>
              <w:t>0</w:t>
            </w:r>
            <w:r w:rsidR="00491A8F">
              <w:rPr>
                <w:rFonts w:cs="Arial"/>
                <w:sz w:val="20"/>
              </w:rPr>
              <w:t>2</w:t>
            </w:r>
            <w:r w:rsidR="00FE578B">
              <w:rPr>
                <w:rFonts w:cs="Arial"/>
                <w:sz w:val="20"/>
              </w:rPr>
              <w:t>/202</w:t>
            </w:r>
            <w:r w:rsidR="00177A12">
              <w:rPr>
                <w:rFonts w:cs="Arial"/>
                <w:sz w:val="20"/>
              </w:rPr>
              <w:t>2</w:t>
            </w:r>
          </w:p>
        </w:tc>
        <w:tc>
          <w:tcPr>
            <w:tcW w:w="3266" w:type="dxa"/>
            <w:gridSpan w:val="2"/>
            <w:vAlign w:val="center"/>
          </w:tcPr>
          <w:p w14:paraId="1637847E" w14:textId="00271501" w:rsidR="00E527E9" w:rsidRPr="001357ED" w:rsidRDefault="00E527E9" w:rsidP="007821EC">
            <w:pPr>
              <w:tabs>
                <w:tab w:val="left" w:pos="1302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Assignment:</w:t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Continuing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7703028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E578B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☒</w:t>
                </w:r>
              </w:sdtContent>
            </w:sdt>
          </w:p>
          <w:p w14:paraId="6AE28E1E" w14:textId="0F91D910" w:rsidR="00E527E9" w:rsidRPr="001357ED" w:rsidRDefault="00E527E9" w:rsidP="00AF103E">
            <w:pPr>
              <w:tabs>
                <w:tab w:val="left" w:pos="1161"/>
                <w:tab w:val="left" w:pos="1309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ab/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Finishing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0841375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F103E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☐</w:t>
                </w:r>
              </w:sdtContent>
            </w:sdt>
          </w:p>
        </w:tc>
        <w:tc>
          <w:tcPr>
            <w:tcW w:w="844" w:type="dxa"/>
            <w:gridSpan w:val="2"/>
            <w:shd w:val="clear" w:color="auto" w:fill="DAE7F3"/>
            <w:vAlign w:val="center"/>
          </w:tcPr>
          <w:p w14:paraId="10730585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>Job #</w:t>
            </w:r>
          </w:p>
          <w:p w14:paraId="27A77318" w14:textId="483CEEC7" w:rsidR="00E527E9" w:rsidRPr="00CD55C1" w:rsidRDefault="00E527E9" w:rsidP="007821EC">
            <w:pPr>
              <w:spacing w:before="40" w:line="240" w:lineRule="auto"/>
              <w:ind w:right="-91"/>
              <w:contextualSpacing/>
              <w:rPr>
                <w:rFonts w:cs="Arial"/>
                <w:sz w:val="18"/>
                <w:szCs w:val="18"/>
              </w:rPr>
            </w:pPr>
            <w:r w:rsidRPr="00CD55C1">
              <w:rPr>
                <w:rFonts w:cs="Arial"/>
                <w:sz w:val="18"/>
                <w:szCs w:val="18"/>
              </w:rPr>
              <w:t>(office use)</w:t>
            </w:r>
          </w:p>
        </w:tc>
        <w:tc>
          <w:tcPr>
            <w:tcW w:w="1553" w:type="dxa"/>
            <w:shd w:val="clear" w:color="auto" w:fill="DAE7F3"/>
            <w:vAlign w:val="center"/>
          </w:tcPr>
          <w:p w14:paraId="5DF726E6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b/>
                <w:sz w:val="20"/>
              </w:rPr>
            </w:pPr>
          </w:p>
        </w:tc>
      </w:tr>
      <w:tr w:rsidR="00E527E9" w:rsidRPr="001357ED" w14:paraId="5BD7F0C0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1CA35261" w14:textId="49926533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</w:t>
            </w:r>
            <w:r w:rsidR="001357ED" w:rsidRPr="00AF103E">
              <w:rPr>
                <w:rFonts w:cs="Arial"/>
                <w:b/>
                <w:sz w:val="20"/>
              </w:rPr>
              <w:t xml:space="preserve"> </w:t>
            </w:r>
            <w:r w:rsidRPr="00AF103E">
              <w:rPr>
                <w:rFonts w:cs="Arial"/>
                <w:b/>
                <w:sz w:val="20"/>
              </w:rPr>
              <w:t>Company</w:t>
            </w:r>
          </w:p>
        </w:tc>
        <w:tc>
          <w:tcPr>
            <w:tcW w:w="2833" w:type="dxa"/>
            <w:vAlign w:val="center"/>
          </w:tcPr>
          <w:p w14:paraId="409C10E8" w14:textId="2F1F04BF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Sutherland Shire Council</w:t>
            </w:r>
          </w:p>
        </w:tc>
        <w:tc>
          <w:tcPr>
            <w:tcW w:w="1419" w:type="dxa"/>
            <w:vAlign w:val="center"/>
          </w:tcPr>
          <w:p w14:paraId="3E415A90" w14:textId="7777777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First Name</w:t>
            </w:r>
          </w:p>
        </w:tc>
        <w:tc>
          <w:tcPr>
            <w:tcW w:w="4244" w:type="dxa"/>
            <w:gridSpan w:val="4"/>
            <w:vAlign w:val="center"/>
          </w:tcPr>
          <w:p w14:paraId="6C3C2EAF" w14:textId="7FE3D8D6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Alan</w:t>
            </w:r>
          </w:p>
        </w:tc>
      </w:tr>
      <w:tr w:rsidR="00E527E9" w:rsidRPr="001357ED" w14:paraId="25CE7A05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063BD54A" w14:textId="77B79CAE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Address</w:t>
            </w:r>
          </w:p>
        </w:tc>
        <w:tc>
          <w:tcPr>
            <w:tcW w:w="2833" w:type="dxa"/>
            <w:vAlign w:val="center"/>
          </w:tcPr>
          <w:p w14:paraId="40721BB3" w14:textId="4AA83063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 w:rsidRPr="00FE578B">
              <w:rPr>
                <w:rFonts w:cs="Arial"/>
                <w:sz w:val="20"/>
              </w:rPr>
              <w:t>4/20 Eton St, Sutherland NSW 2232</w:t>
            </w:r>
          </w:p>
        </w:tc>
        <w:tc>
          <w:tcPr>
            <w:tcW w:w="1419" w:type="dxa"/>
            <w:vAlign w:val="center"/>
          </w:tcPr>
          <w:p w14:paraId="749D751F" w14:textId="76888D9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 xml:space="preserve">Employee </w:t>
            </w:r>
            <w:r w:rsidR="001357ED" w:rsidRPr="00AF103E">
              <w:rPr>
                <w:rFonts w:cs="Arial"/>
                <w:b/>
                <w:sz w:val="20"/>
              </w:rPr>
              <w:t>Last Name</w:t>
            </w:r>
          </w:p>
        </w:tc>
        <w:tc>
          <w:tcPr>
            <w:tcW w:w="4244" w:type="dxa"/>
            <w:gridSpan w:val="4"/>
            <w:vAlign w:val="center"/>
          </w:tcPr>
          <w:p w14:paraId="57A310F5" w14:textId="745BB01C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Keown</w:t>
            </w:r>
          </w:p>
        </w:tc>
      </w:tr>
      <w:tr w:rsidR="007821EC" w:rsidRPr="001357ED" w14:paraId="0A6A8172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7D2BE4AF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Department</w:t>
            </w:r>
          </w:p>
        </w:tc>
        <w:tc>
          <w:tcPr>
            <w:tcW w:w="2833" w:type="dxa"/>
            <w:vAlign w:val="center"/>
          </w:tcPr>
          <w:p w14:paraId="17F109BC" w14:textId="74B319F4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IMT</w:t>
            </w:r>
          </w:p>
        </w:tc>
        <w:tc>
          <w:tcPr>
            <w:tcW w:w="1419" w:type="dxa"/>
            <w:vAlign w:val="center"/>
          </w:tcPr>
          <w:p w14:paraId="150F2407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Position</w:t>
            </w:r>
          </w:p>
        </w:tc>
        <w:tc>
          <w:tcPr>
            <w:tcW w:w="2543" w:type="dxa"/>
            <w:gridSpan w:val="2"/>
            <w:vAlign w:val="center"/>
          </w:tcPr>
          <w:p w14:paraId="00E5D2E6" w14:textId="5050F7D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Spatial Analyst</w:t>
            </w:r>
          </w:p>
        </w:tc>
        <w:tc>
          <w:tcPr>
            <w:tcW w:w="1701" w:type="dxa"/>
            <w:gridSpan w:val="2"/>
            <w:tcBorders>
              <w:bottom w:val="nil"/>
            </w:tcBorders>
            <w:vAlign w:val="center"/>
          </w:tcPr>
          <w:p w14:paraId="0BD8776F" w14:textId="4ED9E352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Your Daytime Contact No.</w:t>
            </w:r>
          </w:p>
        </w:tc>
      </w:tr>
      <w:tr w:rsidR="007821EC" w:rsidRPr="001357ED" w14:paraId="5B7F9993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32F4A029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Contact</w:t>
            </w:r>
          </w:p>
        </w:tc>
        <w:tc>
          <w:tcPr>
            <w:tcW w:w="2833" w:type="dxa"/>
            <w:vAlign w:val="center"/>
          </w:tcPr>
          <w:p w14:paraId="6DB10764" w14:textId="57D03D68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Ryan Stafford</w:t>
            </w:r>
          </w:p>
        </w:tc>
        <w:tc>
          <w:tcPr>
            <w:tcW w:w="1419" w:type="dxa"/>
            <w:vAlign w:val="center"/>
          </w:tcPr>
          <w:p w14:paraId="3B757C41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Signature</w:t>
            </w:r>
          </w:p>
        </w:tc>
        <w:tc>
          <w:tcPr>
            <w:tcW w:w="2543" w:type="dxa"/>
            <w:gridSpan w:val="2"/>
            <w:vAlign w:val="center"/>
          </w:tcPr>
          <w:p w14:paraId="252CA1A8" w14:textId="2AA3A22D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b/>
                <w:noProof/>
                <w:lang w:val="en-AU" w:eastAsia="en-AU"/>
              </w:rPr>
              <w:drawing>
                <wp:inline distT="0" distB="0" distL="0" distR="0" wp14:anchorId="750E6FD6" wp14:editId="23B3251D">
                  <wp:extent cx="1472565" cy="427355"/>
                  <wp:effectExtent l="0" t="0" r="0" b="0"/>
                  <wp:docPr id="1" name="Picture 1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igna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2565" cy="427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2"/>
            <w:tcBorders>
              <w:top w:val="nil"/>
            </w:tcBorders>
            <w:vAlign w:val="center"/>
          </w:tcPr>
          <w:p w14:paraId="3C426DEB" w14:textId="7C80070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02 6558 4324</w:t>
            </w:r>
          </w:p>
        </w:tc>
      </w:tr>
    </w:tbl>
    <w:p w14:paraId="6A574EA9" w14:textId="77777777" w:rsidR="00E527E9" w:rsidRPr="00E8579A" w:rsidRDefault="00E527E9" w:rsidP="00E527E9">
      <w:pPr>
        <w:rPr>
          <w:rFonts w:cs="Arial"/>
          <w:sz w:val="8"/>
        </w:rPr>
      </w:pPr>
    </w:p>
    <w:tbl>
      <w:tblPr>
        <w:tblW w:w="10065" w:type="dxa"/>
        <w:jc w:val="center"/>
        <w:tblBorders>
          <w:top w:val="single" w:sz="2" w:space="0" w:color="42B6B6"/>
          <w:left w:val="single" w:sz="2" w:space="0" w:color="42B6B6"/>
          <w:bottom w:val="single" w:sz="2" w:space="0" w:color="42B6B6"/>
          <w:right w:val="single" w:sz="2" w:space="0" w:color="42B6B6"/>
          <w:insideH w:val="single" w:sz="2" w:space="0" w:color="42B6B6"/>
          <w:insideV w:val="single" w:sz="2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432"/>
        <w:gridCol w:w="1516"/>
        <w:gridCol w:w="1132"/>
        <w:gridCol w:w="1090"/>
        <w:gridCol w:w="1068"/>
        <w:gridCol w:w="815"/>
        <w:gridCol w:w="815"/>
        <w:gridCol w:w="780"/>
        <w:gridCol w:w="708"/>
        <w:gridCol w:w="709"/>
      </w:tblGrid>
      <w:tr w:rsidR="001357ED" w:rsidRPr="00AF103E" w14:paraId="496F1BF1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 w:val="restart"/>
            <w:tcBorders>
              <w:bottom w:val="nil"/>
              <w:right w:val="nil"/>
            </w:tcBorders>
            <w:shd w:val="clear" w:color="auto" w:fill="0F4169"/>
            <w:vAlign w:val="center"/>
          </w:tcPr>
          <w:p w14:paraId="4654DCCF" w14:textId="77777777" w:rsidR="001357ED" w:rsidRPr="00AF103E" w:rsidRDefault="001357ED" w:rsidP="007821EC">
            <w:pPr>
              <w:spacing w:before="40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Day</w:t>
            </w:r>
          </w:p>
        </w:tc>
        <w:tc>
          <w:tcPr>
            <w:tcW w:w="1516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40A7BB61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Date</w:t>
            </w:r>
          </w:p>
        </w:tc>
        <w:tc>
          <w:tcPr>
            <w:tcW w:w="1132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7DCC4B55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Start</w:t>
            </w:r>
          </w:p>
        </w:tc>
        <w:tc>
          <w:tcPr>
            <w:tcW w:w="1090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2172E694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Finish</w:t>
            </w:r>
          </w:p>
        </w:tc>
        <w:tc>
          <w:tcPr>
            <w:tcW w:w="1068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004886B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Less Lunch</w:t>
            </w:r>
          </w:p>
        </w:tc>
        <w:tc>
          <w:tcPr>
            <w:tcW w:w="1630" w:type="dxa"/>
            <w:gridSpan w:val="2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8F243BE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proofErr w:type="spellStart"/>
            <w:r w:rsidRPr="00AF103E">
              <w:rPr>
                <w:rFonts w:cs="Arial"/>
                <w:b/>
                <w:color w:val="FFFFFF"/>
              </w:rPr>
              <w:t>Hrs</w:t>
            </w:r>
            <w:proofErr w:type="spellEnd"/>
            <w:r w:rsidRPr="00AF103E">
              <w:rPr>
                <w:rFonts w:cs="Arial"/>
                <w:b/>
                <w:color w:val="FFFFFF"/>
              </w:rPr>
              <w:t xml:space="preserve">   &amp;   Mins Worked</w:t>
            </w:r>
          </w:p>
        </w:tc>
        <w:tc>
          <w:tcPr>
            <w:tcW w:w="2197" w:type="dxa"/>
            <w:gridSpan w:val="3"/>
            <w:tcBorders>
              <w:left w:val="nil"/>
              <w:bottom w:val="nil"/>
            </w:tcBorders>
            <w:shd w:val="clear" w:color="auto" w:fill="0F4169"/>
          </w:tcPr>
          <w:p w14:paraId="611DA5D1" w14:textId="4F3A5458" w:rsidR="001357ED" w:rsidRPr="00AF103E" w:rsidRDefault="001357ED" w:rsidP="003F5989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OFFICE USE</w:t>
            </w:r>
          </w:p>
        </w:tc>
      </w:tr>
      <w:tr w:rsidR="001357ED" w:rsidRPr="001357ED" w14:paraId="62F5BA0C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/>
            <w:tcBorders>
              <w:top w:val="nil"/>
              <w:right w:val="nil"/>
            </w:tcBorders>
            <w:shd w:val="clear" w:color="auto" w:fill="244061"/>
          </w:tcPr>
          <w:p w14:paraId="468FBE4C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516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138449F8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132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5167932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90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A3465A7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68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272CA67D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630" w:type="dxa"/>
            <w:gridSpan w:val="2"/>
            <w:vMerge/>
            <w:tcBorders>
              <w:top w:val="nil"/>
              <w:left w:val="nil"/>
              <w:bottom w:val="single" w:sz="2" w:space="0" w:color="42B6B6"/>
              <w:right w:val="nil"/>
            </w:tcBorders>
            <w:shd w:val="clear" w:color="auto" w:fill="244061"/>
          </w:tcPr>
          <w:p w14:paraId="76FBD5AF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780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3641975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NT</w:t>
            </w:r>
          </w:p>
        </w:tc>
        <w:tc>
          <w:tcPr>
            <w:tcW w:w="708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0D575BFE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OT1</w:t>
            </w:r>
          </w:p>
        </w:tc>
        <w:tc>
          <w:tcPr>
            <w:tcW w:w="709" w:type="dxa"/>
            <w:tcBorders>
              <w:top w:val="nil"/>
              <w:left w:val="nil"/>
            </w:tcBorders>
            <w:shd w:val="clear" w:color="auto" w:fill="244061"/>
          </w:tcPr>
          <w:p w14:paraId="6B70D70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OT2</w:t>
            </w:r>
          </w:p>
        </w:tc>
      </w:tr>
      <w:tr w:rsidR="004D68EC" w:rsidRPr="001357ED" w14:paraId="33F2B0A9" w14:textId="77777777" w:rsidTr="00AF103E">
        <w:trPr>
          <w:trHeight w:val="511"/>
          <w:jc w:val="center"/>
        </w:trPr>
        <w:tc>
          <w:tcPr>
            <w:tcW w:w="1432" w:type="dxa"/>
          </w:tcPr>
          <w:p w14:paraId="07EF5978" w14:textId="77777777" w:rsidR="004D68EC" w:rsidRPr="007821EC" w:rsidRDefault="004D68EC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Monday</w:t>
            </w:r>
          </w:p>
        </w:tc>
        <w:tc>
          <w:tcPr>
            <w:tcW w:w="1516" w:type="dxa"/>
          </w:tcPr>
          <w:p w14:paraId="044814C8" w14:textId="49EDD6FC" w:rsidR="004D68EC" w:rsidRPr="001357ED" w:rsidRDefault="006B45CB" w:rsidP="006B45CB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</w:t>
            </w:r>
            <w:bookmarkStart w:id="0" w:name="_GoBack"/>
            <w:bookmarkEnd w:id="0"/>
            <w:r w:rsidR="00491A8F">
              <w:rPr>
                <w:rFonts w:cs="Arial"/>
                <w:sz w:val="20"/>
              </w:rPr>
              <w:t>/01/</w:t>
            </w:r>
            <w:r w:rsidR="00177A12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5C51FB5F" w14:textId="02B521CD" w:rsidR="004D68EC" w:rsidRPr="001357ED" w:rsidRDefault="004D68EC" w:rsidP="00491A8F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491A8F">
              <w:rPr>
                <w:rFonts w:cs="Arial"/>
                <w:sz w:val="20"/>
              </w:rPr>
              <w:t>8</w:t>
            </w:r>
            <w:r>
              <w:rPr>
                <w:rFonts w:cs="Arial"/>
                <w:sz w:val="20"/>
              </w:rPr>
              <w:t>:</w:t>
            </w:r>
            <w:r w:rsidR="00491A8F">
              <w:rPr>
                <w:rFonts w:cs="Arial"/>
                <w:sz w:val="20"/>
              </w:rPr>
              <w:t>3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502546A0" w14:textId="18234818" w:rsidR="004D68EC" w:rsidRPr="001357ED" w:rsidRDefault="004D68EC" w:rsidP="00D2695B">
            <w:pPr>
              <w:spacing w:before="120" w:after="120"/>
              <w:rPr>
                <w:rFonts w:cs="Arial"/>
                <w:sz w:val="20"/>
              </w:rPr>
            </w:pPr>
            <w:r w:rsidRPr="00F54D19">
              <w:t>1</w:t>
            </w:r>
            <w:r w:rsidR="00D2695B">
              <w:t>7</w:t>
            </w:r>
            <w:r w:rsidRPr="00F54D19">
              <w:t>:</w:t>
            </w:r>
            <w:r w:rsidR="00491A8F">
              <w:t>3</w:t>
            </w:r>
            <w:r w:rsidRPr="00F54D19">
              <w:t>0</w:t>
            </w:r>
          </w:p>
        </w:tc>
        <w:tc>
          <w:tcPr>
            <w:tcW w:w="1068" w:type="dxa"/>
          </w:tcPr>
          <w:p w14:paraId="41133D2B" w14:textId="2DF036E4" w:rsidR="004D68EC" w:rsidRPr="001357ED" w:rsidRDefault="00D2695B" w:rsidP="009431C7">
            <w:pPr>
              <w:spacing w:before="120" w:after="120"/>
              <w:rPr>
                <w:rFonts w:cs="Arial"/>
                <w:sz w:val="20"/>
              </w:rPr>
            </w:pPr>
            <w:r>
              <w:t>2</w:t>
            </w:r>
            <w:r w:rsidR="004D68EC" w:rsidRPr="00F54D19">
              <w:t>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46FB51E" w14:textId="1FAF04E7" w:rsidR="004D68EC" w:rsidRPr="001357ED" w:rsidRDefault="00491A8F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t>7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A1E7AAF" w14:textId="5CA27579" w:rsidR="004D68EC" w:rsidRPr="001357ED" w:rsidRDefault="004D68EC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 w:rsidRPr="00F54D19"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5539CF" w14:textId="77777777" w:rsidR="004D68EC" w:rsidRPr="001357ED" w:rsidRDefault="004D68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6977072" w14:textId="77777777" w:rsidR="004D68EC" w:rsidRPr="001357ED" w:rsidRDefault="004D68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AC1B2BC" w14:textId="77777777" w:rsidR="004D68EC" w:rsidRPr="001357ED" w:rsidRDefault="004D68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91A8F" w:rsidRPr="001357ED" w14:paraId="43F50904" w14:textId="77777777" w:rsidTr="00AF103E">
        <w:trPr>
          <w:trHeight w:val="511"/>
          <w:jc w:val="center"/>
        </w:trPr>
        <w:tc>
          <w:tcPr>
            <w:tcW w:w="1432" w:type="dxa"/>
          </w:tcPr>
          <w:p w14:paraId="00701F7C" w14:textId="77777777" w:rsidR="00491A8F" w:rsidRPr="007821EC" w:rsidRDefault="00491A8F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Tuesday</w:t>
            </w:r>
          </w:p>
        </w:tc>
        <w:tc>
          <w:tcPr>
            <w:tcW w:w="1516" w:type="dxa"/>
          </w:tcPr>
          <w:p w14:paraId="68749496" w14:textId="0016F697" w:rsidR="00491A8F" w:rsidRPr="001357ED" w:rsidRDefault="006B45CB" w:rsidP="00491A8F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8</w:t>
            </w:r>
            <w:r w:rsidR="00491A8F">
              <w:rPr>
                <w:rFonts w:cs="Arial"/>
                <w:sz w:val="20"/>
              </w:rPr>
              <w:t>/02/2022</w:t>
            </w:r>
          </w:p>
        </w:tc>
        <w:tc>
          <w:tcPr>
            <w:tcW w:w="1132" w:type="dxa"/>
          </w:tcPr>
          <w:p w14:paraId="5B7535B4" w14:textId="22A68832" w:rsidR="00491A8F" w:rsidRPr="001357ED" w:rsidRDefault="00491A8F" w:rsidP="003E765B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08:</w:t>
            </w:r>
            <w:r w:rsidR="003E765B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3A9A1F52" w14:textId="12999B34" w:rsidR="00491A8F" w:rsidRPr="001357ED" w:rsidRDefault="00491A8F" w:rsidP="003E765B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D2695B">
              <w:rPr>
                <w:rFonts w:cs="Arial"/>
                <w:sz w:val="20"/>
              </w:rPr>
              <w:t>7</w:t>
            </w:r>
            <w:r>
              <w:rPr>
                <w:rFonts w:cs="Arial"/>
                <w:sz w:val="20"/>
              </w:rPr>
              <w:t>:</w:t>
            </w:r>
            <w:r w:rsidR="003E765B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45B059F7" w14:textId="25435A39" w:rsidR="00491A8F" w:rsidRPr="001357ED" w:rsidRDefault="00D2695B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  <w:r w:rsidR="00491A8F">
              <w:rPr>
                <w:rFonts w:cs="Arial"/>
                <w:sz w:val="20"/>
              </w:rPr>
              <w:t>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56C9F523" w14:textId="687AB27D" w:rsidR="00491A8F" w:rsidRPr="001357ED" w:rsidRDefault="00D2695B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6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9783605" w14:textId="0977754E" w:rsidR="00491A8F" w:rsidRPr="001357ED" w:rsidRDefault="00491A8F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3BD16C3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81F1279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B14B1C7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91A8F" w:rsidRPr="001357ED" w14:paraId="754E7515" w14:textId="77777777" w:rsidTr="00AF103E">
        <w:trPr>
          <w:trHeight w:val="511"/>
          <w:jc w:val="center"/>
        </w:trPr>
        <w:tc>
          <w:tcPr>
            <w:tcW w:w="1432" w:type="dxa"/>
          </w:tcPr>
          <w:p w14:paraId="2A67C39C" w14:textId="77777777" w:rsidR="00491A8F" w:rsidRPr="007821EC" w:rsidRDefault="00491A8F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Wednesday</w:t>
            </w:r>
          </w:p>
        </w:tc>
        <w:tc>
          <w:tcPr>
            <w:tcW w:w="1516" w:type="dxa"/>
          </w:tcPr>
          <w:p w14:paraId="69C7F363" w14:textId="3F1AB0E3" w:rsidR="00491A8F" w:rsidRPr="001357ED" w:rsidRDefault="006B45CB" w:rsidP="00F02FD0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9</w:t>
            </w:r>
            <w:r w:rsidR="00491A8F">
              <w:rPr>
                <w:rFonts w:cs="Arial"/>
                <w:sz w:val="20"/>
              </w:rPr>
              <w:t>/02/2022</w:t>
            </w:r>
          </w:p>
        </w:tc>
        <w:tc>
          <w:tcPr>
            <w:tcW w:w="1132" w:type="dxa"/>
          </w:tcPr>
          <w:p w14:paraId="36D11440" w14:textId="1B9DACBC" w:rsidR="00491A8F" w:rsidRPr="001357ED" w:rsidRDefault="00491A8F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08:30</w:t>
            </w:r>
          </w:p>
        </w:tc>
        <w:tc>
          <w:tcPr>
            <w:tcW w:w="1090" w:type="dxa"/>
          </w:tcPr>
          <w:p w14:paraId="0E02BBB0" w14:textId="54999BE5" w:rsidR="00491A8F" w:rsidRPr="001357ED" w:rsidRDefault="00491A8F" w:rsidP="00D2695B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D2695B">
              <w:rPr>
                <w:rFonts w:cs="Arial"/>
                <w:sz w:val="20"/>
              </w:rPr>
              <w:t>7</w:t>
            </w:r>
            <w:r>
              <w:rPr>
                <w:rFonts w:cs="Arial"/>
                <w:sz w:val="20"/>
              </w:rPr>
              <w:t>:30</w:t>
            </w:r>
          </w:p>
        </w:tc>
        <w:tc>
          <w:tcPr>
            <w:tcW w:w="1068" w:type="dxa"/>
          </w:tcPr>
          <w:p w14:paraId="19E6F9A6" w14:textId="3D836805" w:rsidR="00491A8F" w:rsidRPr="001357ED" w:rsidRDefault="00D2695B" w:rsidP="009B5A9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  <w:r w:rsidR="00491A8F">
              <w:rPr>
                <w:rFonts w:cs="Arial"/>
                <w:sz w:val="20"/>
              </w:rPr>
              <w:t>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AE21397" w14:textId="11FA2597" w:rsidR="00491A8F" w:rsidRPr="001357ED" w:rsidRDefault="00D2695B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6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D041D4F" w14:textId="671103E7" w:rsidR="00491A8F" w:rsidRPr="001357ED" w:rsidRDefault="00491A8F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1E54EE5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106FF2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22A37F11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91A8F" w:rsidRPr="001357ED" w14:paraId="5D7AA1A0" w14:textId="77777777" w:rsidTr="00AF103E">
        <w:trPr>
          <w:trHeight w:val="511"/>
          <w:jc w:val="center"/>
        </w:trPr>
        <w:tc>
          <w:tcPr>
            <w:tcW w:w="1432" w:type="dxa"/>
          </w:tcPr>
          <w:p w14:paraId="5DEE9286" w14:textId="77777777" w:rsidR="00491A8F" w:rsidRPr="007821EC" w:rsidRDefault="00491A8F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Thursday</w:t>
            </w:r>
          </w:p>
        </w:tc>
        <w:tc>
          <w:tcPr>
            <w:tcW w:w="1516" w:type="dxa"/>
          </w:tcPr>
          <w:p w14:paraId="24780E1A" w14:textId="72E1A237" w:rsidR="00491A8F" w:rsidRPr="001357ED" w:rsidRDefault="006B45CB" w:rsidP="00E70D6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10</w:t>
            </w:r>
            <w:r w:rsidR="00491A8F">
              <w:rPr>
                <w:rFonts w:cs="Arial"/>
                <w:sz w:val="20"/>
              </w:rPr>
              <w:t>/02/2022</w:t>
            </w:r>
          </w:p>
        </w:tc>
        <w:tc>
          <w:tcPr>
            <w:tcW w:w="1132" w:type="dxa"/>
          </w:tcPr>
          <w:p w14:paraId="2CC1B2BE" w14:textId="48C32611" w:rsidR="00491A8F" w:rsidRPr="001357ED" w:rsidRDefault="00491A8F" w:rsidP="00A84092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08:30</w:t>
            </w:r>
          </w:p>
        </w:tc>
        <w:tc>
          <w:tcPr>
            <w:tcW w:w="1090" w:type="dxa"/>
          </w:tcPr>
          <w:p w14:paraId="1DF2FED0" w14:textId="749696D5" w:rsidR="00491A8F" w:rsidRPr="001357ED" w:rsidRDefault="00491A8F" w:rsidP="00D2695B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D2695B">
              <w:rPr>
                <w:rFonts w:cs="Arial"/>
                <w:sz w:val="20"/>
              </w:rPr>
              <w:t>7</w:t>
            </w:r>
            <w:r>
              <w:rPr>
                <w:rFonts w:cs="Arial"/>
                <w:sz w:val="20"/>
              </w:rPr>
              <w:t>:30</w:t>
            </w:r>
          </w:p>
        </w:tc>
        <w:tc>
          <w:tcPr>
            <w:tcW w:w="1068" w:type="dxa"/>
          </w:tcPr>
          <w:p w14:paraId="0E263899" w14:textId="58C49E1A" w:rsidR="00491A8F" w:rsidRPr="001357ED" w:rsidRDefault="00D2695B" w:rsidP="0069158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  <w:r w:rsidR="00491A8F">
              <w:rPr>
                <w:rFonts w:cs="Arial"/>
                <w:sz w:val="20"/>
              </w:rPr>
              <w:t>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15600994" w14:textId="1989D1CA" w:rsidR="00491A8F" w:rsidRPr="001357ED" w:rsidRDefault="00D2695B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6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B56008C" w14:textId="252221AB" w:rsidR="00491A8F" w:rsidRPr="001357ED" w:rsidRDefault="00491A8F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5D5FF930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E789DE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EA0E4E9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91A8F" w:rsidRPr="001357ED" w14:paraId="4952961A" w14:textId="77777777" w:rsidTr="00AF103E">
        <w:trPr>
          <w:trHeight w:val="511"/>
          <w:jc w:val="center"/>
        </w:trPr>
        <w:tc>
          <w:tcPr>
            <w:tcW w:w="1432" w:type="dxa"/>
          </w:tcPr>
          <w:p w14:paraId="44974EF1" w14:textId="77777777" w:rsidR="00491A8F" w:rsidRPr="007821EC" w:rsidRDefault="00491A8F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Friday</w:t>
            </w:r>
          </w:p>
        </w:tc>
        <w:tc>
          <w:tcPr>
            <w:tcW w:w="1516" w:type="dxa"/>
          </w:tcPr>
          <w:p w14:paraId="7BBC48E4" w14:textId="72F70D90" w:rsidR="00491A8F" w:rsidRPr="001357ED" w:rsidRDefault="006B45CB" w:rsidP="00E70D6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11</w:t>
            </w:r>
            <w:r w:rsidR="00491A8F">
              <w:rPr>
                <w:rFonts w:cs="Arial"/>
                <w:sz w:val="20"/>
              </w:rPr>
              <w:t>/02/2022</w:t>
            </w:r>
          </w:p>
        </w:tc>
        <w:tc>
          <w:tcPr>
            <w:tcW w:w="1132" w:type="dxa"/>
          </w:tcPr>
          <w:p w14:paraId="01454EC4" w14:textId="5590138A" w:rsidR="00491A8F" w:rsidRPr="001357ED" w:rsidRDefault="00491A8F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08:30</w:t>
            </w:r>
          </w:p>
        </w:tc>
        <w:tc>
          <w:tcPr>
            <w:tcW w:w="1090" w:type="dxa"/>
          </w:tcPr>
          <w:p w14:paraId="5AEB5319" w14:textId="477B3D6D" w:rsidR="00491A8F" w:rsidRPr="001357ED" w:rsidRDefault="00491A8F" w:rsidP="00D2695B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D2695B">
              <w:rPr>
                <w:rFonts w:cs="Arial"/>
                <w:sz w:val="20"/>
              </w:rPr>
              <w:t>7</w:t>
            </w:r>
            <w:r>
              <w:rPr>
                <w:rFonts w:cs="Arial"/>
                <w:sz w:val="20"/>
              </w:rPr>
              <w:t>:30</w:t>
            </w:r>
          </w:p>
        </w:tc>
        <w:tc>
          <w:tcPr>
            <w:tcW w:w="1068" w:type="dxa"/>
          </w:tcPr>
          <w:p w14:paraId="10DFD222" w14:textId="2CC90DF2" w:rsidR="00491A8F" w:rsidRPr="001357ED" w:rsidRDefault="00D2695B" w:rsidP="0079782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  <w:r w:rsidR="00491A8F">
              <w:rPr>
                <w:rFonts w:cs="Arial"/>
                <w:sz w:val="20"/>
              </w:rPr>
              <w:t>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9F9268D" w14:textId="16E251AC" w:rsidR="00491A8F" w:rsidRPr="001357ED" w:rsidRDefault="00D2695B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6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758D1E71" w14:textId="6BB32A11" w:rsidR="00491A8F" w:rsidRPr="001357ED" w:rsidRDefault="00491A8F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41D5C8D1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185C5D4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44032FEE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1233FDFB" w14:textId="77777777" w:rsidTr="00AF103E">
        <w:trPr>
          <w:trHeight w:val="511"/>
          <w:jc w:val="center"/>
        </w:trPr>
        <w:tc>
          <w:tcPr>
            <w:tcW w:w="1432" w:type="dxa"/>
          </w:tcPr>
          <w:p w14:paraId="005538B8" w14:textId="77777777" w:rsidR="004A40D3" w:rsidRPr="007821EC" w:rsidRDefault="004A40D3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Saturday</w:t>
            </w:r>
          </w:p>
        </w:tc>
        <w:tc>
          <w:tcPr>
            <w:tcW w:w="1516" w:type="dxa"/>
          </w:tcPr>
          <w:p w14:paraId="606D9314" w14:textId="128856D4" w:rsidR="004A40D3" w:rsidRPr="001357ED" w:rsidRDefault="006B45CB" w:rsidP="00E70D6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12</w:t>
            </w:r>
            <w:r w:rsidR="00491A8F">
              <w:rPr>
                <w:rFonts w:cs="Arial"/>
                <w:sz w:val="20"/>
              </w:rPr>
              <w:t>/02/</w:t>
            </w:r>
            <w:r w:rsidR="00177A12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66B054DC" w14:textId="134A7079" w:rsidR="004A40D3" w:rsidRPr="001357ED" w:rsidRDefault="004A40D3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7D4DFC">
              <w:rPr>
                <w:rFonts w:cs="Arial"/>
                <w:sz w:val="20"/>
              </w:rPr>
              <w:t>0</w:t>
            </w:r>
            <w:r w:rsidR="00491A8F">
              <w:rPr>
                <w:rFonts w:cs="Arial"/>
                <w:sz w:val="20"/>
              </w:rPr>
              <w:t>:</w:t>
            </w:r>
            <w:r w:rsidR="007D4DFC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15B4680C" w14:textId="07E6DAB7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  <w:r w:rsidR="004A40D3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45084BF5" w14:textId="47ED228A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EC2BCB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EC2BCB"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3747B5A" w14:textId="46D68F76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A56C74D" w14:textId="039F86D9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28B1E3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1A3D0DEF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34C53B4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6E668327" w14:textId="77777777" w:rsidTr="00AF103E">
        <w:trPr>
          <w:trHeight w:val="511"/>
          <w:jc w:val="center"/>
        </w:trPr>
        <w:tc>
          <w:tcPr>
            <w:tcW w:w="1432" w:type="dxa"/>
          </w:tcPr>
          <w:p w14:paraId="6FA334A3" w14:textId="77777777" w:rsidR="004A40D3" w:rsidRPr="007821EC" w:rsidRDefault="004A40D3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Sunday</w:t>
            </w:r>
          </w:p>
        </w:tc>
        <w:tc>
          <w:tcPr>
            <w:tcW w:w="1516" w:type="dxa"/>
          </w:tcPr>
          <w:p w14:paraId="632742BB" w14:textId="5E6224D6" w:rsidR="004A40D3" w:rsidRPr="001357ED" w:rsidRDefault="006B45CB" w:rsidP="00884F13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13</w:t>
            </w:r>
            <w:r w:rsidR="00491A8F">
              <w:rPr>
                <w:rFonts w:cs="Arial"/>
                <w:sz w:val="20"/>
              </w:rPr>
              <w:t>/02/</w:t>
            </w:r>
            <w:r w:rsidR="00177A12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7437E0F6" w14:textId="4F7F4013" w:rsidR="004A40D3" w:rsidRPr="001357ED" w:rsidRDefault="004A40D3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7D4DFC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:</w:t>
            </w:r>
            <w:r w:rsidR="00FF2A6D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1EBE4630" w14:textId="38011687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9368FA"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04976CFE" w14:textId="6F52D05C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9368FA">
              <w:rPr>
                <w:rFonts w:cs="Arial"/>
                <w:sz w:val="20"/>
              </w:rPr>
              <w:t>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CF08347" w14:textId="0069CC7B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03CFFAD" w14:textId="37663935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7F295A8C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083B0BB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071FEA27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15D3CE2D" w14:textId="77777777" w:rsidTr="00473F92">
        <w:trPr>
          <w:cantSplit/>
          <w:trHeight w:hRule="exact" w:val="479"/>
          <w:jc w:val="center"/>
        </w:trPr>
        <w:tc>
          <w:tcPr>
            <w:tcW w:w="6238" w:type="dxa"/>
            <w:gridSpan w:val="5"/>
            <w:vMerge w:val="restart"/>
          </w:tcPr>
          <w:p w14:paraId="5385ABE1" w14:textId="77777777" w:rsidR="004A40D3" w:rsidRPr="00AF103E" w:rsidRDefault="004A40D3" w:rsidP="003F5989">
            <w:pPr>
              <w:spacing w:before="120"/>
              <w:jc w:val="right"/>
              <w:rPr>
                <w:rFonts w:cs="Arial"/>
                <w:b/>
              </w:rPr>
            </w:pPr>
            <w:r w:rsidRPr="00AF103E">
              <w:rPr>
                <w:rFonts w:cs="Arial"/>
                <w:b/>
              </w:rPr>
              <w:t>TOTAL HOURS &amp; MINUTES WORKED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476C185" w14:textId="7AC956B1" w:rsidR="004A40D3" w:rsidRPr="001357ED" w:rsidRDefault="00491A8F" w:rsidP="00A0668B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31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A1FCB40" w14:textId="0CB19CF6" w:rsidR="004A40D3" w:rsidRPr="001357ED" w:rsidRDefault="001E2688" w:rsidP="00EF752B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vMerge w:val="restart"/>
            <w:shd w:val="clear" w:color="auto" w:fill="DAE7F3"/>
            <w:vAlign w:val="center"/>
          </w:tcPr>
          <w:p w14:paraId="40C54166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6A6AB627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 w:val="restart"/>
            <w:shd w:val="clear" w:color="auto" w:fill="DAE7F3"/>
            <w:vAlign w:val="center"/>
          </w:tcPr>
          <w:p w14:paraId="1ADAD6AE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586A82E3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 w:val="restart"/>
            <w:shd w:val="clear" w:color="auto" w:fill="DAE7F3"/>
            <w:vAlign w:val="center"/>
          </w:tcPr>
          <w:p w14:paraId="092C28B8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7E22BDAF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</w:tr>
      <w:tr w:rsidR="004A40D3" w:rsidRPr="001357ED" w14:paraId="11C7D158" w14:textId="77777777" w:rsidTr="00473F92">
        <w:trPr>
          <w:cantSplit/>
          <w:trHeight w:hRule="exact" w:val="340"/>
          <w:jc w:val="center"/>
        </w:trPr>
        <w:tc>
          <w:tcPr>
            <w:tcW w:w="6238" w:type="dxa"/>
            <w:gridSpan w:val="5"/>
            <w:vMerge/>
          </w:tcPr>
          <w:p w14:paraId="0773C631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815" w:type="dxa"/>
            <w:tcBorders>
              <w:right w:val="dashed" w:sz="2" w:space="0" w:color="42B6B6"/>
            </w:tcBorders>
            <w:vAlign w:val="center"/>
          </w:tcPr>
          <w:p w14:paraId="7ED8AD56" w14:textId="6FACE990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proofErr w:type="spellStart"/>
            <w:r w:rsidRPr="007821EC">
              <w:rPr>
                <w:rFonts w:cs="Arial"/>
                <w:b/>
                <w:sz w:val="18"/>
              </w:rPr>
              <w:t>Hrs</w:t>
            </w:r>
            <w:proofErr w:type="spellEnd"/>
          </w:p>
        </w:tc>
        <w:tc>
          <w:tcPr>
            <w:tcW w:w="815" w:type="dxa"/>
            <w:tcBorders>
              <w:left w:val="dashed" w:sz="2" w:space="0" w:color="42B6B6"/>
            </w:tcBorders>
            <w:vAlign w:val="center"/>
          </w:tcPr>
          <w:p w14:paraId="7F86F9DF" w14:textId="468118F6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18"/>
              </w:rPr>
              <w:t>Mins</w:t>
            </w:r>
          </w:p>
        </w:tc>
        <w:tc>
          <w:tcPr>
            <w:tcW w:w="780" w:type="dxa"/>
            <w:vMerge/>
            <w:shd w:val="clear" w:color="auto" w:fill="DAE7F3"/>
          </w:tcPr>
          <w:p w14:paraId="782CE9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/>
            <w:shd w:val="clear" w:color="auto" w:fill="DAE7F3"/>
          </w:tcPr>
          <w:p w14:paraId="6E03FFE5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/>
            <w:shd w:val="clear" w:color="auto" w:fill="DAE7F3"/>
          </w:tcPr>
          <w:p w14:paraId="2A7CD3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</w:tr>
    </w:tbl>
    <w:p w14:paraId="09D77B92" w14:textId="77777777" w:rsidR="00EF752B" w:rsidRPr="00E8579A" w:rsidRDefault="00EF752B" w:rsidP="00E8579A">
      <w:pPr>
        <w:spacing w:after="0" w:line="240" w:lineRule="auto"/>
        <w:rPr>
          <w:rFonts w:eastAsia="Times New Roman" w:cs="Arial"/>
          <w:b/>
          <w:bCs/>
          <w:caps/>
          <w:sz w:val="28"/>
          <w:szCs w:val="32"/>
          <w:lang w:val="en-AU" w:eastAsia="en-AU"/>
        </w:rPr>
      </w:pPr>
    </w:p>
    <w:p w14:paraId="2BC321D2" w14:textId="01760D51" w:rsidR="00E8579A" w:rsidRPr="00A4524F" w:rsidRDefault="00E60705" w:rsidP="00A4524F">
      <w:pPr>
        <w:pStyle w:val="Heading6"/>
        <w:ind w:left="-142"/>
        <w:rPr>
          <w:rFonts w:eastAsia="Times New Roman"/>
          <w:b/>
          <w:bCs/>
          <w:caps/>
          <w:sz w:val="24"/>
          <w:szCs w:val="24"/>
        </w:rPr>
      </w:pPr>
      <w:r w:rsidRPr="00A4524F">
        <w:rPr>
          <w:rFonts w:eastAsia="Times New Roman"/>
          <w:b/>
          <w:bCs/>
          <w:sz w:val="24"/>
          <w:szCs w:val="24"/>
        </w:rPr>
        <w:t>Client Approval</w:t>
      </w:r>
    </w:p>
    <w:p w14:paraId="20D96D18" w14:textId="77777777" w:rsidR="00E43DA9" w:rsidRPr="00E8579A" w:rsidRDefault="00E43DA9" w:rsidP="00E43DA9">
      <w:pPr>
        <w:spacing w:after="0" w:line="240" w:lineRule="auto"/>
        <w:ind w:left="-142" w:hanging="142"/>
        <w:rPr>
          <w:rFonts w:eastAsia="Times New Roman" w:cs="Arial"/>
          <w:b/>
          <w:bCs/>
          <w:caps/>
          <w:color w:val="244061"/>
          <w:sz w:val="24"/>
          <w:szCs w:val="32"/>
          <w:lang w:val="en-AU" w:eastAsia="en-AU"/>
        </w:rPr>
      </w:pPr>
    </w:p>
    <w:tbl>
      <w:tblPr>
        <w:tblW w:w="10065" w:type="dxa"/>
        <w:jc w:val="center"/>
        <w:tblLayout w:type="fixed"/>
        <w:tblLook w:val="0000" w:firstRow="0" w:lastRow="0" w:firstColumn="0" w:lastColumn="0" w:noHBand="0" w:noVBand="0"/>
      </w:tblPr>
      <w:tblGrid>
        <w:gridCol w:w="1844"/>
        <w:gridCol w:w="3968"/>
        <w:gridCol w:w="1276"/>
        <w:gridCol w:w="2977"/>
      </w:tblGrid>
      <w:tr w:rsidR="001357ED" w:rsidRPr="00A4445F" w14:paraId="717473A6" w14:textId="77777777" w:rsidTr="00AF103E">
        <w:trPr>
          <w:cantSplit/>
          <w:jc w:val="center"/>
        </w:trPr>
        <w:tc>
          <w:tcPr>
            <w:tcW w:w="10065" w:type="dxa"/>
            <w:gridSpan w:val="4"/>
          </w:tcPr>
          <w:p w14:paraId="78F88788" w14:textId="0B592AC9" w:rsidR="001357ED" w:rsidRPr="00A4445F" w:rsidRDefault="001357ED" w:rsidP="00A4445F">
            <w:pPr>
              <w:pStyle w:val="Heading9"/>
              <w:spacing w:before="0" w:after="120" w:line="240" w:lineRule="auto"/>
              <w:contextualSpacing/>
              <w:rPr>
                <w:rFonts w:ascii="Arial" w:hAnsi="Arial" w:cs="Arial"/>
                <w:b/>
                <w:i w:val="0"/>
                <w:sz w:val="20"/>
              </w:rPr>
            </w:pPr>
            <w:r w:rsidRPr="00A4445F">
              <w:rPr>
                <w:rFonts w:ascii="Arial" w:hAnsi="Arial" w:cs="Arial"/>
                <w:i w:val="0"/>
                <w:sz w:val="20"/>
              </w:rPr>
              <w:t xml:space="preserve">Your approval/signature confirms hours worked and you will be invoiced for these hours accordingly. Your approval also confirms acceptance of </w:t>
            </w:r>
            <w:r w:rsidR="00765BC2">
              <w:rPr>
                <w:rFonts w:ascii="Arial" w:hAnsi="Arial" w:cs="Arial"/>
                <w:i w:val="0"/>
                <w:sz w:val="20"/>
              </w:rPr>
              <w:t>our</w:t>
            </w:r>
            <w:r w:rsidR="009F61F7">
              <w:rPr>
                <w:rFonts w:ascii="Arial" w:hAnsi="Arial" w:cs="Arial"/>
                <w:i w:val="0"/>
                <w:sz w:val="20"/>
              </w:rPr>
              <w:t xml:space="preserve"> On-hire Client Service Agreement</w:t>
            </w:r>
            <w:r w:rsidRPr="00A4445F">
              <w:rPr>
                <w:rFonts w:ascii="Arial" w:hAnsi="Arial" w:cs="Arial"/>
                <w:i w:val="0"/>
                <w:sz w:val="20"/>
              </w:rPr>
              <w:t>.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 xml:space="preserve"> Should you directly or indirectly employ a 360HR </w:t>
            </w:r>
            <w:r w:rsidR="000855DF">
              <w:rPr>
                <w:rFonts w:ascii="Arial" w:hAnsi="Arial" w:cs="Arial"/>
                <w:i w:val="0"/>
                <w:color w:val="auto"/>
                <w:sz w:val="20"/>
              </w:rPr>
              <w:t xml:space="preserve">Recruitment 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>On-hire Casual Employee, assigned currently or in the previous six months, a permanent placement fee is applicable.</w:t>
            </w:r>
          </w:p>
        </w:tc>
      </w:tr>
      <w:tr w:rsidR="001357ED" w:rsidRPr="001357ED" w14:paraId="7368CA47" w14:textId="77777777" w:rsidTr="00AF103E">
        <w:trPr>
          <w:jc w:val="center"/>
        </w:trPr>
        <w:tc>
          <w:tcPr>
            <w:tcW w:w="1844" w:type="dxa"/>
            <w:vAlign w:val="bottom"/>
          </w:tcPr>
          <w:p w14:paraId="1B85A244" w14:textId="76CB1B76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Signature</w:t>
            </w:r>
          </w:p>
        </w:tc>
        <w:tc>
          <w:tcPr>
            <w:tcW w:w="3968" w:type="dxa"/>
            <w:tcBorders>
              <w:bottom w:val="single" w:sz="4" w:space="0" w:color="42B6B6"/>
            </w:tcBorders>
            <w:vAlign w:val="bottom"/>
          </w:tcPr>
          <w:p w14:paraId="70AEC106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7B2FF777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Date</w:t>
            </w:r>
          </w:p>
        </w:tc>
        <w:tc>
          <w:tcPr>
            <w:tcW w:w="2977" w:type="dxa"/>
            <w:tcBorders>
              <w:bottom w:val="single" w:sz="4" w:space="0" w:color="42B6B6"/>
            </w:tcBorders>
            <w:vAlign w:val="bottom"/>
          </w:tcPr>
          <w:p w14:paraId="7A358CD5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  <w:tr w:rsidR="001357ED" w:rsidRPr="001357ED" w14:paraId="5C82B626" w14:textId="77777777" w:rsidTr="00AF103E">
        <w:trPr>
          <w:trHeight w:val="221"/>
          <w:jc w:val="center"/>
        </w:trPr>
        <w:tc>
          <w:tcPr>
            <w:tcW w:w="1844" w:type="dxa"/>
            <w:vAlign w:val="bottom"/>
          </w:tcPr>
          <w:p w14:paraId="1624EC39" w14:textId="77777777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Name</w:t>
            </w:r>
          </w:p>
        </w:tc>
        <w:tc>
          <w:tcPr>
            <w:tcW w:w="3968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218705E0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53F91A92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Title</w:t>
            </w:r>
          </w:p>
        </w:tc>
        <w:tc>
          <w:tcPr>
            <w:tcW w:w="2977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167D35B9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6929F418" w14:textId="77777777" w:rsidR="002F4EE8" w:rsidRPr="00EF752B" w:rsidRDefault="002F4EE8" w:rsidP="00EF752B">
      <w:pPr>
        <w:pStyle w:val="360Subtitle"/>
        <w:ind w:left="0"/>
        <w:rPr>
          <w:sz w:val="2"/>
        </w:rPr>
      </w:pPr>
    </w:p>
    <w:sectPr w:rsidR="002F4EE8" w:rsidRPr="00EF752B" w:rsidSect="008F4106">
      <w:headerReference w:type="default" r:id="rId15"/>
      <w:footerReference w:type="default" r:id="rId16"/>
      <w:headerReference w:type="first" r:id="rId17"/>
      <w:type w:val="continuous"/>
      <w:pgSz w:w="11900" w:h="16840"/>
      <w:pgMar w:top="567" w:right="1151" w:bottom="1418" w:left="115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2BC6E2A" w14:textId="77777777" w:rsidR="00812419" w:rsidRDefault="00812419" w:rsidP="003856C9">
      <w:pPr>
        <w:spacing w:after="0" w:line="240" w:lineRule="auto"/>
      </w:pPr>
      <w:r>
        <w:separator/>
      </w:r>
    </w:p>
  </w:endnote>
  <w:endnote w:type="continuationSeparator" w:id="0">
    <w:p w14:paraId="4E5AB7DD" w14:textId="77777777" w:rsidR="00812419" w:rsidRDefault="00812419" w:rsidP="003856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nionPro-Regular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F0A18B" w14:textId="6448B4B3" w:rsidR="00FC5E95" w:rsidRPr="00AF103E" w:rsidRDefault="00B73774" w:rsidP="00AF103E">
    <w:pPr>
      <w:pStyle w:val="Footer"/>
      <w:rPr>
        <w:b/>
        <w:sz w:val="24"/>
        <w:szCs w:val="24"/>
      </w:rPr>
    </w:pPr>
    <w:r>
      <w:rPr>
        <w:noProof/>
        <w:lang w:val="en-AU" w:eastAsia="en-AU"/>
      </w:rPr>
      <w:drawing>
        <wp:anchor distT="0" distB="0" distL="114300" distR="114300" simplePos="0" relativeHeight="251666432" behindDoc="0" locked="0" layoutInCell="1" allowOverlap="1" wp14:anchorId="54493488" wp14:editId="2053E308">
          <wp:simplePos x="0" y="0"/>
          <wp:positionH relativeFrom="column">
            <wp:posOffset>-390525</wp:posOffset>
          </wp:positionH>
          <wp:positionV relativeFrom="paragraph">
            <wp:posOffset>-104775</wp:posOffset>
          </wp:positionV>
          <wp:extent cx="1082040" cy="419100"/>
          <wp:effectExtent l="0" t="0" r="3810" b="0"/>
          <wp:wrapNone/>
          <wp:docPr id="4" name="Picture 4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Logo, company nam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2040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1E4C7A9" wp14:editId="174062A5">
              <wp:simplePos x="0" y="0"/>
              <wp:positionH relativeFrom="column">
                <wp:posOffset>793115</wp:posOffset>
              </wp:positionH>
              <wp:positionV relativeFrom="paragraph">
                <wp:posOffset>52705</wp:posOffset>
              </wp:positionV>
              <wp:extent cx="5638800" cy="431800"/>
              <wp:effectExtent l="0" t="0" r="0" b="635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638800" cy="431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bookmarkStart w:id="1" w:name="_Hlk26956095"/>
                        <w:bookmarkStart w:id="2" w:name="_Hlk26956096"/>
                        <w:p w14:paraId="6162E0D0" w14:textId="54188966" w:rsidR="00CF6FFF" w:rsidRPr="00403465" w:rsidRDefault="009E44DF" w:rsidP="00BD69FA">
                          <w:pPr>
                            <w:tabs>
                              <w:tab w:val="left" w:pos="2835"/>
                              <w:tab w:val="left" w:pos="5529"/>
                              <w:tab w:val="right" w:pos="8789"/>
                            </w:tabs>
                            <w:rPr>
                              <w:rFonts w:cs="Arial"/>
                              <w:sz w:val="14"/>
                              <w:szCs w:val="14"/>
                            </w:rPr>
                          </w:pP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instrText xml:space="preserve"> FILENAME \* MERGEFORMAT </w:instrTex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772DC0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 xml:space="preserve">Timesheet </w:t>
                          </w:r>
                          <w:r w:rsidR="00B73774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>010421</w: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end"/>
                          </w:r>
                          <w:r w:rsidR="00CF6FFF"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tab/>
                          </w:r>
                          <w:r w:rsidR="00BD69FA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>Commercial in Confidence</w:t>
                          </w:r>
                          <w:r w:rsidR="007821EC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</w:r>
                          <w:r w:rsidR="00B73774" w:rsidRPr="0035109D">
                            <w:rPr>
                              <w:rFonts w:cs="Arial"/>
                              <w:sz w:val="14"/>
                              <w:szCs w:val="14"/>
                            </w:rPr>
                            <w:t>A</w:t>
                          </w:r>
                          <w:r w:rsidR="00B73774">
                            <w:rPr>
                              <w:rFonts w:cs="Arial"/>
                              <w:sz w:val="14"/>
                              <w:szCs w:val="14"/>
                            </w:rPr>
                            <w:t>BN 73 646 958 536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  <w:t xml:space="preserve">Page 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instrText xml:space="preserve"> PAGE   \* MERGEFORMAT </w:instrTex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6B45CB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 xml:space="preserve"> of 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instrText xml:space="preserve"> NUMPAGES   \* MERGEFORMAT </w:instrTex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6B45CB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bookmarkEnd w:id="1"/>
                          <w:bookmarkEnd w:id="2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62.45pt;margin-top:4.15pt;width:444pt;height:3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m3HpgIAAKI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" filled="f" stroked="f">
              <v:path arrowok="t"/>
              <v:textbox>
                <w:txbxContent>
                  <w:bookmarkStart w:id="3" w:name="_Hlk26956095"/>
                  <w:bookmarkStart w:id="4" w:name="_Hlk26956096"/>
                  <w:p w14:paraId="6162E0D0" w14:textId="54188966" w:rsidR="00CF6FFF" w:rsidRPr="00403465" w:rsidRDefault="009E44DF" w:rsidP="00BD69FA">
                    <w:pPr>
                      <w:tabs>
                        <w:tab w:val="left" w:pos="2835"/>
                        <w:tab w:val="left" w:pos="5529"/>
                        <w:tab w:val="right" w:pos="8789"/>
                      </w:tabs>
                      <w:rPr>
                        <w:rFonts w:cs="Arial"/>
                        <w:sz w:val="14"/>
                        <w:szCs w:val="14"/>
                      </w:rPr>
                    </w:pP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begin"/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instrText xml:space="preserve"> FILENAME \* MERGEFORMAT </w:instrTex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separate"/>
                    </w:r>
                    <w:r w:rsidR="00772DC0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 xml:space="preserve">Timesheet </w:t>
                    </w:r>
                    <w:r w:rsidR="00B73774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>010421</w: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end"/>
                    </w:r>
                    <w:r w:rsidR="00CF6FFF" w:rsidRPr="00403465">
                      <w:rPr>
                        <w:rFonts w:cs="Arial"/>
                        <w:b/>
                        <w:sz w:val="14"/>
                        <w:szCs w:val="14"/>
                      </w:rPr>
                      <w:tab/>
                    </w:r>
                    <w:r w:rsidR="00BD69FA" w:rsidRPr="00403465">
                      <w:rPr>
                        <w:rFonts w:cs="Arial"/>
                        <w:sz w:val="14"/>
                        <w:szCs w:val="14"/>
                      </w:rPr>
                      <w:t>Commercial in Confidence</w:t>
                    </w:r>
                    <w:r w:rsidR="007821EC" w:rsidRPr="00403465">
                      <w:rPr>
                        <w:rFonts w:cs="Arial"/>
                        <w:sz w:val="14"/>
                        <w:szCs w:val="14"/>
                      </w:rPr>
                      <w:tab/>
                    </w:r>
                    <w:r w:rsidR="00B73774" w:rsidRPr="0035109D">
                      <w:rPr>
                        <w:rFonts w:cs="Arial"/>
                        <w:sz w:val="14"/>
                        <w:szCs w:val="14"/>
                      </w:rPr>
                      <w:t>A</w:t>
                    </w:r>
                    <w:r w:rsidR="00B73774">
                      <w:rPr>
                        <w:rFonts w:cs="Arial"/>
                        <w:sz w:val="14"/>
                        <w:szCs w:val="14"/>
                      </w:rPr>
                      <w:t>BN 73 646 958 536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tab/>
                      <w:t xml:space="preserve">Page 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instrText xml:space="preserve"> PAGE   \* MERGEFORMAT </w:instrTex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separate"/>
                    </w:r>
                    <w:r w:rsidR="006B45CB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t xml:space="preserve"> of 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instrText xml:space="preserve"> NUMPAGES   \* MERGEFORMAT </w:instrTex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separate"/>
                    </w:r>
                    <w:r w:rsidR="006B45CB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bookmarkEnd w:id="3"/>
                    <w:bookmarkEnd w:id="4"/>
                  </w:p>
                </w:txbxContent>
              </v:textbox>
            </v:shape>
          </w:pict>
        </mc:Fallback>
      </mc:AlternateContent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D9AF993" wp14:editId="2801ADDC">
              <wp:simplePos x="0" y="0"/>
              <wp:positionH relativeFrom="column">
                <wp:posOffset>767715</wp:posOffset>
              </wp:positionH>
              <wp:positionV relativeFrom="paragraph">
                <wp:posOffset>-17145</wp:posOffset>
              </wp:positionV>
              <wp:extent cx="5613400" cy="0"/>
              <wp:effectExtent l="0" t="0" r="0" b="0"/>
              <wp:wrapNone/>
              <wp:docPr id="13" name="Straight Connector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13400" cy="0"/>
                      </a:xfrm>
                      <a:prstGeom prst="line">
                        <a:avLst/>
                      </a:prstGeom>
                      <a:ln w="9525">
                        <a:solidFill>
                          <a:srgbClr val="42B6B6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line w14:anchorId="749A4ECA" id="Straight Connector 13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0.45pt,-1.35pt" to="502.45pt,-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" strokecolor="#42b6b6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0C444CA" w14:textId="77777777" w:rsidR="00812419" w:rsidRDefault="00812419" w:rsidP="003856C9">
      <w:pPr>
        <w:spacing w:after="0" w:line="240" w:lineRule="auto"/>
      </w:pPr>
      <w:r>
        <w:separator/>
      </w:r>
    </w:p>
  </w:footnote>
  <w:footnote w:type="continuationSeparator" w:id="0">
    <w:p w14:paraId="28CD0FBD" w14:textId="77777777" w:rsidR="00812419" w:rsidRDefault="00812419" w:rsidP="003856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55A2B56" w14:textId="77777777" w:rsidR="00FC5E95" w:rsidRDefault="00FC5E95">
    <w:pPr>
      <w:pStyle w:val="Header"/>
    </w:pP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CA031A6" wp14:editId="517C8E71">
              <wp:simplePos x="0" y="0"/>
              <wp:positionH relativeFrom="page">
                <wp:posOffset>-79513</wp:posOffset>
              </wp:positionH>
              <wp:positionV relativeFrom="topMargin">
                <wp:posOffset>7950</wp:posOffset>
              </wp:positionV>
              <wp:extent cx="7639051" cy="516835"/>
              <wp:effectExtent l="0" t="0" r="0" b="0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39051" cy="516835"/>
                      </a:xfrm>
                      <a:prstGeom prst="rect">
                        <a:avLst/>
                      </a:prstGeom>
                      <a:solidFill>
                        <a:srgbClr val="0F416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rect w14:anchorId="14594440" id="Rectangle 11" o:spid="_x0000_s1026" style="position:absolute;margin-left:-6.25pt;margin-top:.65pt;width:601.5pt;height:40.7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" fillcolor="#0f4169" stroked="f" strokeweight="1pt">
              <w10:wrap anchorx="page" anchory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7014E2" w14:textId="77777777" w:rsidR="00FC5E95" w:rsidRDefault="00FC5E95" w:rsidP="00E73C52">
    <w:pPr>
      <w:pStyle w:val="Header"/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C32FB7"/>
    <w:multiLevelType w:val="hybridMultilevel"/>
    <w:tmpl w:val="8028E00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2248B9"/>
    <w:multiLevelType w:val="hybridMultilevel"/>
    <w:tmpl w:val="0AF0088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EF01BE"/>
    <w:multiLevelType w:val="hybridMultilevel"/>
    <w:tmpl w:val="F19CB0A6"/>
    <w:lvl w:ilvl="0" w:tplc="0C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E026F5"/>
    <w:multiLevelType w:val="hybridMultilevel"/>
    <w:tmpl w:val="81E241E4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3F0BA3"/>
    <w:multiLevelType w:val="hybridMultilevel"/>
    <w:tmpl w:val="383E29D6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FA56CF"/>
    <w:multiLevelType w:val="hybridMultilevel"/>
    <w:tmpl w:val="992EFB3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286A77"/>
    <w:multiLevelType w:val="hybridMultilevel"/>
    <w:tmpl w:val="386CF8B0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D9F2C94"/>
    <w:multiLevelType w:val="hybridMultilevel"/>
    <w:tmpl w:val="FD1CB8CA"/>
    <w:lvl w:ilvl="0" w:tplc="81227512">
      <w:numFmt w:val="bullet"/>
      <w:pStyle w:val="ListParagraph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DC310B1"/>
    <w:multiLevelType w:val="hybridMultilevel"/>
    <w:tmpl w:val="EEBE7D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6AD2D1B"/>
    <w:multiLevelType w:val="multilevel"/>
    <w:tmpl w:val="33D6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8BF7D94"/>
    <w:multiLevelType w:val="hybridMultilevel"/>
    <w:tmpl w:val="24AC561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E875664"/>
    <w:multiLevelType w:val="hybridMultilevel"/>
    <w:tmpl w:val="F504427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4701135"/>
    <w:multiLevelType w:val="hybridMultilevel"/>
    <w:tmpl w:val="500676A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544681C"/>
    <w:multiLevelType w:val="multilevel"/>
    <w:tmpl w:val="A680F1C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CA03958"/>
    <w:multiLevelType w:val="hybridMultilevel"/>
    <w:tmpl w:val="6E94B718"/>
    <w:lvl w:ilvl="0" w:tplc="D130B7D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0862E92"/>
    <w:multiLevelType w:val="multilevel"/>
    <w:tmpl w:val="B4243EE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0C23917"/>
    <w:multiLevelType w:val="hybridMultilevel"/>
    <w:tmpl w:val="BC04775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55F447E"/>
    <w:multiLevelType w:val="hybridMultilevel"/>
    <w:tmpl w:val="BE7AFBAA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D412EB0"/>
    <w:multiLevelType w:val="hybridMultilevel"/>
    <w:tmpl w:val="8876999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5004572"/>
    <w:multiLevelType w:val="hybridMultilevel"/>
    <w:tmpl w:val="F092BF88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A6E239A"/>
    <w:multiLevelType w:val="multilevel"/>
    <w:tmpl w:val="08CE134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CF0515D"/>
    <w:multiLevelType w:val="hybridMultilevel"/>
    <w:tmpl w:val="FF446046"/>
    <w:lvl w:ilvl="0" w:tplc="FFFFFFFF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AC4EAC8E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21"/>
  </w:num>
  <w:num w:numId="4">
    <w:abstractNumId w:val="14"/>
  </w:num>
  <w:num w:numId="5">
    <w:abstractNumId w:val="2"/>
  </w:num>
  <w:num w:numId="6">
    <w:abstractNumId w:val="19"/>
  </w:num>
  <w:num w:numId="7">
    <w:abstractNumId w:val="8"/>
  </w:num>
  <w:num w:numId="8">
    <w:abstractNumId w:val="3"/>
  </w:num>
  <w:num w:numId="9">
    <w:abstractNumId w:val="11"/>
  </w:num>
  <w:num w:numId="10">
    <w:abstractNumId w:val="0"/>
  </w:num>
  <w:num w:numId="11">
    <w:abstractNumId w:val="4"/>
  </w:num>
  <w:num w:numId="12">
    <w:abstractNumId w:val="15"/>
  </w:num>
  <w:num w:numId="13">
    <w:abstractNumId w:val="13"/>
  </w:num>
  <w:num w:numId="14">
    <w:abstractNumId w:val="20"/>
  </w:num>
  <w:num w:numId="15">
    <w:abstractNumId w:val="16"/>
  </w:num>
  <w:num w:numId="16">
    <w:abstractNumId w:val="5"/>
  </w:num>
  <w:num w:numId="17">
    <w:abstractNumId w:val="18"/>
  </w:num>
  <w:num w:numId="18">
    <w:abstractNumId w:val="17"/>
  </w:num>
  <w:num w:numId="19">
    <w:abstractNumId w:val="7"/>
  </w:num>
  <w:num w:numId="20">
    <w:abstractNumId w:val="9"/>
  </w:num>
  <w:num w:numId="21">
    <w:abstractNumId w:val="10"/>
  </w:num>
  <w:num w:numId="22">
    <w:abstractNumId w:val="1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27E9"/>
    <w:rsid w:val="0000100C"/>
    <w:rsid w:val="00020B97"/>
    <w:rsid w:val="000266E1"/>
    <w:rsid w:val="00036885"/>
    <w:rsid w:val="00052BE1"/>
    <w:rsid w:val="0005756D"/>
    <w:rsid w:val="0006258F"/>
    <w:rsid w:val="00062B72"/>
    <w:rsid w:val="000720FD"/>
    <w:rsid w:val="0007412A"/>
    <w:rsid w:val="00076CF9"/>
    <w:rsid w:val="000855DF"/>
    <w:rsid w:val="00087B4D"/>
    <w:rsid w:val="00087BD0"/>
    <w:rsid w:val="000E70C6"/>
    <w:rsid w:val="000F150D"/>
    <w:rsid w:val="0010199E"/>
    <w:rsid w:val="0010356E"/>
    <w:rsid w:val="00107477"/>
    <w:rsid w:val="00113681"/>
    <w:rsid w:val="00117BAB"/>
    <w:rsid w:val="00120F74"/>
    <w:rsid w:val="0013429E"/>
    <w:rsid w:val="00134338"/>
    <w:rsid w:val="001357ED"/>
    <w:rsid w:val="00145C1F"/>
    <w:rsid w:val="00161173"/>
    <w:rsid w:val="001637EB"/>
    <w:rsid w:val="00165279"/>
    <w:rsid w:val="001707CD"/>
    <w:rsid w:val="00170F96"/>
    <w:rsid w:val="001765FE"/>
    <w:rsid w:val="00177A12"/>
    <w:rsid w:val="00194C0B"/>
    <w:rsid w:val="0019561F"/>
    <w:rsid w:val="001A2440"/>
    <w:rsid w:val="001B32D2"/>
    <w:rsid w:val="001E2688"/>
    <w:rsid w:val="00204FF4"/>
    <w:rsid w:val="00205016"/>
    <w:rsid w:val="002051C1"/>
    <w:rsid w:val="002073E0"/>
    <w:rsid w:val="00217BD5"/>
    <w:rsid w:val="0022475F"/>
    <w:rsid w:val="002347B6"/>
    <w:rsid w:val="00244FBF"/>
    <w:rsid w:val="002463C5"/>
    <w:rsid w:val="00251C82"/>
    <w:rsid w:val="00271D89"/>
    <w:rsid w:val="00272EF8"/>
    <w:rsid w:val="00274B8D"/>
    <w:rsid w:val="00285758"/>
    <w:rsid w:val="00286DC3"/>
    <w:rsid w:val="00290C3E"/>
    <w:rsid w:val="00293B83"/>
    <w:rsid w:val="00296001"/>
    <w:rsid w:val="002A0D11"/>
    <w:rsid w:val="002A3621"/>
    <w:rsid w:val="002B3890"/>
    <w:rsid w:val="002B7747"/>
    <w:rsid w:val="002B7C91"/>
    <w:rsid w:val="002C02BD"/>
    <w:rsid w:val="002C77B9"/>
    <w:rsid w:val="002D221F"/>
    <w:rsid w:val="002D4FAE"/>
    <w:rsid w:val="002E150B"/>
    <w:rsid w:val="002E3118"/>
    <w:rsid w:val="002F485A"/>
    <w:rsid w:val="002F4EE8"/>
    <w:rsid w:val="00300E48"/>
    <w:rsid w:val="003053D9"/>
    <w:rsid w:val="00312CA8"/>
    <w:rsid w:val="0033337F"/>
    <w:rsid w:val="00334C52"/>
    <w:rsid w:val="00364428"/>
    <w:rsid w:val="00377915"/>
    <w:rsid w:val="003838D6"/>
    <w:rsid w:val="003856C9"/>
    <w:rsid w:val="00396369"/>
    <w:rsid w:val="003B0113"/>
    <w:rsid w:val="003B2AAF"/>
    <w:rsid w:val="003B5457"/>
    <w:rsid w:val="003B699E"/>
    <w:rsid w:val="003D691C"/>
    <w:rsid w:val="003D7D16"/>
    <w:rsid w:val="003E2918"/>
    <w:rsid w:val="003E4333"/>
    <w:rsid w:val="003E765B"/>
    <w:rsid w:val="003F049F"/>
    <w:rsid w:val="003F0C77"/>
    <w:rsid w:val="003F4D31"/>
    <w:rsid w:val="003F70A4"/>
    <w:rsid w:val="00403465"/>
    <w:rsid w:val="004107F1"/>
    <w:rsid w:val="00420392"/>
    <w:rsid w:val="0042425E"/>
    <w:rsid w:val="00427363"/>
    <w:rsid w:val="0043426C"/>
    <w:rsid w:val="00434401"/>
    <w:rsid w:val="00436B54"/>
    <w:rsid w:val="00441EB9"/>
    <w:rsid w:val="00451CCE"/>
    <w:rsid w:val="00463463"/>
    <w:rsid w:val="00471DFE"/>
    <w:rsid w:val="00473EF8"/>
    <w:rsid w:val="004740A2"/>
    <w:rsid w:val="004760E5"/>
    <w:rsid w:val="004851B5"/>
    <w:rsid w:val="00491A8F"/>
    <w:rsid w:val="00496823"/>
    <w:rsid w:val="004A40D3"/>
    <w:rsid w:val="004B4FFD"/>
    <w:rsid w:val="004B7608"/>
    <w:rsid w:val="004C22D9"/>
    <w:rsid w:val="004D22BB"/>
    <w:rsid w:val="004D5FC9"/>
    <w:rsid w:val="004D68EC"/>
    <w:rsid w:val="004F4C93"/>
    <w:rsid w:val="00502701"/>
    <w:rsid w:val="00513E53"/>
    <w:rsid w:val="00514233"/>
    <w:rsid w:val="005152F2"/>
    <w:rsid w:val="00524E42"/>
    <w:rsid w:val="00534E4E"/>
    <w:rsid w:val="00535228"/>
    <w:rsid w:val="00537DE4"/>
    <w:rsid w:val="00551D35"/>
    <w:rsid w:val="00553849"/>
    <w:rsid w:val="00556469"/>
    <w:rsid w:val="00557019"/>
    <w:rsid w:val="005674AC"/>
    <w:rsid w:val="005A1E51"/>
    <w:rsid w:val="005A7E57"/>
    <w:rsid w:val="005B0F0C"/>
    <w:rsid w:val="005C19CB"/>
    <w:rsid w:val="005D779F"/>
    <w:rsid w:val="005F6DAF"/>
    <w:rsid w:val="00603A06"/>
    <w:rsid w:val="00606BCF"/>
    <w:rsid w:val="00616FF4"/>
    <w:rsid w:val="006216F5"/>
    <w:rsid w:val="0063745A"/>
    <w:rsid w:val="0064263A"/>
    <w:rsid w:val="00650BFC"/>
    <w:rsid w:val="0065215D"/>
    <w:rsid w:val="00653E0B"/>
    <w:rsid w:val="006763F8"/>
    <w:rsid w:val="00682EB3"/>
    <w:rsid w:val="00687367"/>
    <w:rsid w:val="0069158D"/>
    <w:rsid w:val="00696113"/>
    <w:rsid w:val="006A3CE7"/>
    <w:rsid w:val="006A66A6"/>
    <w:rsid w:val="006B45CB"/>
    <w:rsid w:val="006B5A30"/>
    <w:rsid w:val="006D0E47"/>
    <w:rsid w:val="006E29F2"/>
    <w:rsid w:val="006E510D"/>
    <w:rsid w:val="00714A0A"/>
    <w:rsid w:val="00714F91"/>
    <w:rsid w:val="00724C9F"/>
    <w:rsid w:val="00724E54"/>
    <w:rsid w:val="00730A3F"/>
    <w:rsid w:val="00731574"/>
    <w:rsid w:val="00734A71"/>
    <w:rsid w:val="00743379"/>
    <w:rsid w:val="007453DB"/>
    <w:rsid w:val="00747279"/>
    <w:rsid w:val="00765BC2"/>
    <w:rsid w:val="00772DC0"/>
    <w:rsid w:val="007803B7"/>
    <w:rsid w:val="007821EC"/>
    <w:rsid w:val="00790428"/>
    <w:rsid w:val="00795B00"/>
    <w:rsid w:val="00797821"/>
    <w:rsid w:val="007A0210"/>
    <w:rsid w:val="007A45FC"/>
    <w:rsid w:val="007B2F5C"/>
    <w:rsid w:val="007C5F05"/>
    <w:rsid w:val="007D4DFC"/>
    <w:rsid w:val="007F4540"/>
    <w:rsid w:val="00810D3C"/>
    <w:rsid w:val="00812419"/>
    <w:rsid w:val="0081450D"/>
    <w:rsid w:val="00832043"/>
    <w:rsid w:val="00832F81"/>
    <w:rsid w:val="008367D8"/>
    <w:rsid w:val="00841DF4"/>
    <w:rsid w:val="008427D6"/>
    <w:rsid w:val="00846679"/>
    <w:rsid w:val="00850E59"/>
    <w:rsid w:val="008638F7"/>
    <w:rsid w:val="00865507"/>
    <w:rsid w:val="00867E15"/>
    <w:rsid w:val="00874959"/>
    <w:rsid w:val="0088002B"/>
    <w:rsid w:val="00881A5A"/>
    <w:rsid w:val="00884F13"/>
    <w:rsid w:val="00890257"/>
    <w:rsid w:val="008938AA"/>
    <w:rsid w:val="00896767"/>
    <w:rsid w:val="00897188"/>
    <w:rsid w:val="008B297B"/>
    <w:rsid w:val="008B632A"/>
    <w:rsid w:val="008C7CA2"/>
    <w:rsid w:val="008D609C"/>
    <w:rsid w:val="008D6D42"/>
    <w:rsid w:val="008E6CE8"/>
    <w:rsid w:val="008F02A7"/>
    <w:rsid w:val="008F4106"/>
    <w:rsid w:val="008F6337"/>
    <w:rsid w:val="00916128"/>
    <w:rsid w:val="00925A73"/>
    <w:rsid w:val="00933FF3"/>
    <w:rsid w:val="009368FA"/>
    <w:rsid w:val="00943192"/>
    <w:rsid w:val="009431C7"/>
    <w:rsid w:val="009448CC"/>
    <w:rsid w:val="00973982"/>
    <w:rsid w:val="00980E7E"/>
    <w:rsid w:val="00982D77"/>
    <w:rsid w:val="009A0FFC"/>
    <w:rsid w:val="009A428D"/>
    <w:rsid w:val="009A7217"/>
    <w:rsid w:val="009B1557"/>
    <w:rsid w:val="009B2035"/>
    <w:rsid w:val="009B5A9D"/>
    <w:rsid w:val="009B6C74"/>
    <w:rsid w:val="009C4745"/>
    <w:rsid w:val="009D1283"/>
    <w:rsid w:val="009E357B"/>
    <w:rsid w:val="009E44DF"/>
    <w:rsid w:val="009F2303"/>
    <w:rsid w:val="009F2474"/>
    <w:rsid w:val="009F3650"/>
    <w:rsid w:val="009F3C2D"/>
    <w:rsid w:val="009F49D8"/>
    <w:rsid w:val="009F61F7"/>
    <w:rsid w:val="00A02783"/>
    <w:rsid w:val="00A0668B"/>
    <w:rsid w:val="00A232EA"/>
    <w:rsid w:val="00A24D14"/>
    <w:rsid w:val="00A27361"/>
    <w:rsid w:val="00A42F91"/>
    <w:rsid w:val="00A4445F"/>
    <w:rsid w:val="00A4524F"/>
    <w:rsid w:val="00A4623B"/>
    <w:rsid w:val="00A469BA"/>
    <w:rsid w:val="00A46E22"/>
    <w:rsid w:val="00A4791B"/>
    <w:rsid w:val="00A55E0D"/>
    <w:rsid w:val="00A6512B"/>
    <w:rsid w:val="00A65B8D"/>
    <w:rsid w:val="00A84092"/>
    <w:rsid w:val="00A87D14"/>
    <w:rsid w:val="00A912BA"/>
    <w:rsid w:val="00A96C54"/>
    <w:rsid w:val="00AB1E0C"/>
    <w:rsid w:val="00AB43D2"/>
    <w:rsid w:val="00AB60D4"/>
    <w:rsid w:val="00AC2D94"/>
    <w:rsid w:val="00AC3301"/>
    <w:rsid w:val="00AE02A2"/>
    <w:rsid w:val="00AE5D9B"/>
    <w:rsid w:val="00AF103E"/>
    <w:rsid w:val="00AF1258"/>
    <w:rsid w:val="00AF5321"/>
    <w:rsid w:val="00AF7555"/>
    <w:rsid w:val="00B001E4"/>
    <w:rsid w:val="00B01E52"/>
    <w:rsid w:val="00B05AFF"/>
    <w:rsid w:val="00B0743B"/>
    <w:rsid w:val="00B31B36"/>
    <w:rsid w:val="00B403DC"/>
    <w:rsid w:val="00B43F6D"/>
    <w:rsid w:val="00B43F76"/>
    <w:rsid w:val="00B518A6"/>
    <w:rsid w:val="00B550FC"/>
    <w:rsid w:val="00B73774"/>
    <w:rsid w:val="00B81035"/>
    <w:rsid w:val="00B83378"/>
    <w:rsid w:val="00B85871"/>
    <w:rsid w:val="00B860BB"/>
    <w:rsid w:val="00B921FE"/>
    <w:rsid w:val="00B93310"/>
    <w:rsid w:val="00BB050A"/>
    <w:rsid w:val="00BB621D"/>
    <w:rsid w:val="00BC1F18"/>
    <w:rsid w:val="00BD2E58"/>
    <w:rsid w:val="00BD69FA"/>
    <w:rsid w:val="00BE08EF"/>
    <w:rsid w:val="00BE0EC5"/>
    <w:rsid w:val="00BE4D48"/>
    <w:rsid w:val="00BF6BAB"/>
    <w:rsid w:val="00C007A5"/>
    <w:rsid w:val="00C0394C"/>
    <w:rsid w:val="00C03E87"/>
    <w:rsid w:val="00C30F89"/>
    <w:rsid w:val="00C33078"/>
    <w:rsid w:val="00C4403A"/>
    <w:rsid w:val="00C703B7"/>
    <w:rsid w:val="00C77E4D"/>
    <w:rsid w:val="00C81B55"/>
    <w:rsid w:val="00C8666F"/>
    <w:rsid w:val="00C938A9"/>
    <w:rsid w:val="00C97F3E"/>
    <w:rsid w:val="00CB7769"/>
    <w:rsid w:val="00CD1647"/>
    <w:rsid w:val="00CD55C1"/>
    <w:rsid w:val="00CE364B"/>
    <w:rsid w:val="00CE37DD"/>
    <w:rsid w:val="00CE6306"/>
    <w:rsid w:val="00CE7EC2"/>
    <w:rsid w:val="00CF5F52"/>
    <w:rsid w:val="00CF6FFF"/>
    <w:rsid w:val="00D11C4D"/>
    <w:rsid w:val="00D203CD"/>
    <w:rsid w:val="00D2695B"/>
    <w:rsid w:val="00D333E6"/>
    <w:rsid w:val="00D3777F"/>
    <w:rsid w:val="00D504E8"/>
    <w:rsid w:val="00D5067A"/>
    <w:rsid w:val="00D650F3"/>
    <w:rsid w:val="00D6723F"/>
    <w:rsid w:val="00D734E4"/>
    <w:rsid w:val="00DA0337"/>
    <w:rsid w:val="00DA4402"/>
    <w:rsid w:val="00DC1712"/>
    <w:rsid w:val="00DC4A87"/>
    <w:rsid w:val="00DC79BB"/>
    <w:rsid w:val="00DD0D90"/>
    <w:rsid w:val="00DE6F98"/>
    <w:rsid w:val="00DF229D"/>
    <w:rsid w:val="00E30244"/>
    <w:rsid w:val="00E30B68"/>
    <w:rsid w:val="00E34D58"/>
    <w:rsid w:val="00E37F7F"/>
    <w:rsid w:val="00E43DA9"/>
    <w:rsid w:val="00E512C1"/>
    <w:rsid w:val="00E51CC0"/>
    <w:rsid w:val="00E527E9"/>
    <w:rsid w:val="00E55C4D"/>
    <w:rsid w:val="00E601E4"/>
    <w:rsid w:val="00E60705"/>
    <w:rsid w:val="00E66D66"/>
    <w:rsid w:val="00E70D6D"/>
    <w:rsid w:val="00E73C52"/>
    <w:rsid w:val="00E76A22"/>
    <w:rsid w:val="00E8579A"/>
    <w:rsid w:val="00E941EF"/>
    <w:rsid w:val="00E947F5"/>
    <w:rsid w:val="00E97A8B"/>
    <w:rsid w:val="00EB1B91"/>
    <w:rsid w:val="00EB1C1B"/>
    <w:rsid w:val="00EB3396"/>
    <w:rsid w:val="00EB3DE6"/>
    <w:rsid w:val="00EB57A8"/>
    <w:rsid w:val="00EC0AB3"/>
    <w:rsid w:val="00EC2BCB"/>
    <w:rsid w:val="00EC7806"/>
    <w:rsid w:val="00ED3511"/>
    <w:rsid w:val="00ED38DD"/>
    <w:rsid w:val="00ED66B4"/>
    <w:rsid w:val="00EE433F"/>
    <w:rsid w:val="00EE500A"/>
    <w:rsid w:val="00EF5160"/>
    <w:rsid w:val="00EF752B"/>
    <w:rsid w:val="00F008FC"/>
    <w:rsid w:val="00F01ED6"/>
    <w:rsid w:val="00F02FD0"/>
    <w:rsid w:val="00F0406F"/>
    <w:rsid w:val="00F11472"/>
    <w:rsid w:val="00F21EF0"/>
    <w:rsid w:val="00F33FAF"/>
    <w:rsid w:val="00F353AE"/>
    <w:rsid w:val="00F36792"/>
    <w:rsid w:val="00F56435"/>
    <w:rsid w:val="00F5754F"/>
    <w:rsid w:val="00F645A2"/>
    <w:rsid w:val="00F64E76"/>
    <w:rsid w:val="00F656F6"/>
    <w:rsid w:val="00F717D6"/>
    <w:rsid w:val="00F87B4A"/>
    <w:rsid w:val="00F91319"/>
    <w:rsid w:val="00FA07AA"/>
    <w:rsid w:val="00FA0843"/>
    <w:rsid w:val="00FA3D09"/>
    <w:rsid w:val="00FA473B"/>
    <w:rsid w:val="00FB0A17"/>
    <w:rsid w:val="00FB6A8F"/>
    <w:rsid w:val="00FC4B05"/>
    <w:rsid w:val="00FC5E95"/>
    <w:rsid w:val="00FC7F1C"/>
    <w:rsid w:val="00FD0193"/>
    <w:rsid w:val="00FD09F1"/>
    <w:rsid w:val="00FD7C81"/>
    <w:rsid w:val="00FE20E6"/>
    <w:rsid w:val="00FE578B"/>
    <w:rsid w:val="00FE7FC3"/>
    <w:rsid w:val="00FF2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8DB15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1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1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1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9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13" Type="http://schemas.openxmlformats.org/officeDocument/2006/relationships/hyperlink" Target="mailto:payroll@360hrrecruitment.com.au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endnotes" Target="endnotes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webSettings" Target="webSetting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i%20Pass\Documents\Custom%20Office%20Templates\MS%20Word%20Template%20without%20Title%20Page.dotx" TargetMode="External"/></Relationships>
</file>

<file path=word/theme/theme1.xml><?xml version="1.0" encoding="utf-8"?>
<a:theme xmlns:a="http://schemas.openxmlformats.org/drawingml/2006/main" name="Depth">
  <a:themeElements>
    <a:clrScheme name="Depth">
      <a:dk1>
        <a:sysClr val="windowText" lastClr="000000"/>
      </a:dk1>
      <a:lt1>
        <a:sysClr val="window" lastClr="FFFFFF"/>
      </a:lt1>
      <a:dk2>
        <a:srgbClr val="455F51"/>
      </a:dk2>
      <a:lt2>
        <a:srgbClr val="94D7E4"/>
      </a:lt2>
      <a:accent1>
        <a:srgbClr val="41AEBD"/>
      </a:accent1>
      <a:accent2>
        <a:srgbClr val="97E9D5"/>
      </a:accent2>
      <a:accent3>
        <a:srgbClr val="A2CF49"/>
      </a:accent3>
      <a:accent4>
        <a:srgbClr val="608F3D"/>
      </a:accent4>
      <a:accent5>
        <a:srgbClr val="F4DE3A"/>
      </a:accent5>
      <a:accent6>
        <a:srgbClr val="FCB11C"/>
      </a:accent6>
      <a:hlink>
        <a:srgbClr val="FBCA98"/>
      </a:hlink>
      <a:folHlink>
        <a:srgbClr val="D3B86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epth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Depth" id="{7BEAFC2A-325C-49C4-AC08-2B765DA903F9}" vid="{1735E755-43E6-43AA-ABA2-C989ECC79AF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2019-03-01T00:00:00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B1A1D91BE73D42904B40CA62A94EC9" ma:contentTypeVersion="14" ma:contentTypeDescription="Create a new document." ma:contentTypeScope="" ma:versionID="0eba6d54caceadd97c2af88843943c6f">
  <xsd:schema xmlns:xsd="http://www.w3.org/2001/XMLSchema" xmlns:xs="http://www.w3.org/2001/XMLSchema" xmlns:p="http://schemas.microsoft.com/office/2006/metadata/properties" xmlns:ns2="b783b073-d029-4fb8-b10b-1297f5dbb033" xmlns:ns3="9112c6a0-9d20-4ba2-a516-7723a81f4275" targetNamespace="http://schemas.microsoft.com/office/2006/metadata/properties" ma:root="true" ma:fieldsID="e7bd807bf3d1c028fa7f194daae415c4" ns2:_="" ns3:_="">
    <xsd:import namespace="b783b073-d029-4fb8-b10b-1297f5dbb033"/>
    <xsd:import namespace="9112c6a0-9d20-4ba2-a516-7723a81f42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83b073-d029-4fb8-b10b-1297f5dbb0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12c6a0-9d20-4ba2-a516-7723a81f427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3B60750-DC0A-4D14-AE33-1941602F73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CCBD6F7-15F4-4AD9-9F26-2C41CE55B8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83b073-d029-4fb8-b10b-1297f5dbb033"/>
    <ds:schemaRef ds:uri="9112c6a0-9d20-4ba2-a516-7723a81f42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D2F806E-84D2-4319-AB29-B619E32126E5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FB4F37A3-20F5-4A1B-8393-EA74DBAF07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 Word Template without Title Page.dotx</Template>
  <TotalTime>5</TotalTime>
  <Pages>1</Pages>
  <Words>226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MS Word Template without Title Pg</vt:lpstr>
    </vt:vector>
  </TitlesOfParts>
  <Company/>
  <LinksUpToDate>false</LinksUpToDate>
  <CharactersWithSpaces>1516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 Word Template without Title Pg</dc:title>
  <dc:creator>Di Pass</dc:creator>
  <cp:lastModifiedBy>AlanKeown@southernphone.com.au</cp:lastModifiedBy>
  <cp:revision>4</cp:revision>
  <cp:lastPrinted>2019-02-17T02:22:00Z</cp:lastPrinted>
  <dcterms:created xsi:type="dcterms:W3CDTF">2022-02-06T23:58:00Z</dcterms:created>
  <dcterms:modified xsi:type="dcterms:W3CDTF">2022-02-13T22:38:00Z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0x01010039B1A1D91BE73D42904B40CA62A94EC9</vt:lpwstr>
  </property>
</Properties>
</file>