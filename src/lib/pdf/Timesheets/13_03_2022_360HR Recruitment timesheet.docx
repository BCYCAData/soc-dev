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42F8BC8" w:rsidR="00E527E9" w:rsidRPr="001357ED" w:rsidRDefault="0003059E" w:rsidP="00351D6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351D62">
              <w:rPr>
                <w:rFonts w:cs="Arial"/>
                <w:sz w:val="20"/>
              </w:rPr>
              <w:t>3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2B43517" w:rsidR="004D68EC" w:rsidRPr="001357ED" w:rsidRDefault="0003059E" w:rsidP="0003059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491A8F">
              <w:rPr>
                <w:rFonts w:cs="Arial"/>
                <w:sz w:val="20"/>
              </w:rPr>
              <w:t>/0</w:t>
            </w:r>
            <w:r>
              <w:rPr>
                <w:rFonts w:cs="Arial"/>
                <w:sz w:val="20"/>
              </w:rPr>
              <w:t>3</w:t>
            </w:r>
            <w:r w:rsidR="00491A8F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7641CD70" w:rsidR="004D68EC" w:rsidRPr="001357ED" w:rsidRDefault="004D68EC" w:rsidP="0003059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3059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03059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38759B09" w:rsidR="004D68EC" w:rsidRPr="001357ED" w:rsidRDefault="0003059E" w:rsidP="00D269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54A01FBA" w:rsidR="004D68EC" w:rsidRPr="001357ED" w:rsidRDefault="0003059E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4EBC9106" w:rsidR="004D68EC" w:rsidRPr="001357ED" w:rsidRDefault="0003059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3059E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03059E" w:rsidRPr="007821EC" w:rsidRDefault="0003059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588BB271" w:rsidR="0003059E" w:rsidRPr="001357ED" w:rsidRDefault="0003059E" w:rsidP="00491A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8/03/2022</w:t>
            </w:r>
          </w:p>
        </w:tc>
        <w:tc>
          <w:tcPr>
            <w:tcW w:w="1132" w:type="dxa"/>
          </w:tcPr>
          <w:p w14:paraId="5B7535B4" w14:textId="0EA0581A" w:rsidR="0003059E" w:rsidRPr="001357ED" w:rsidRDefault="0003059E" w:rsidP="003E765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7D3C4410" w:rsidR="0003059E" w:rsidRPr="001357ED" w:rsidRDefault="0003059E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311F8EC3" w:rsidR="0003059E" w:rsidRPr="001357ED" w:rsidRDefault="0003059E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248DA44F" w:rsidR="0003059E" w:rsidRPr="001357ED" w:rsidRDefault="0003059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03059E" w:rsidRPr="001357ED" w:rsidRDefault="0003059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03059E" w:rsidRPr="001357ED" w:rsidRDefault="0003059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03059E" w:rsidRPr="001357ED" w:rsidRDefault="0003059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03059E" w:rsidRPr="001357ED" w:rsidRDefault="0003059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3059E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03059E" w:rsidRPr="007821EC" w:rsidRDefault="0003059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4C4179DF" w:rsidR="0003059E" w:rsidRPr="001357ED" w:rsidRDefault="0003059E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9/03/2022</w:t>
            </w:r>
          </w:p>
        </w:tc>
        <w:tc>
          <w:tcPr>
            <w:tcW w:w="1132" w:type="dxa"/>
          </w:tcPr>
          <w:p w14:paraId="36D11440" w14:textId="41F9C2AC" w:rsidR="0003059E" w:rsidRPr="001357ED" w:rsidRDefault="0003059E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0E02BBB0" w14:textId="619179BE" w:rsidR="0003059E" w:rsidRPr="001357ED" w:rsidRDefault="0003059E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9E6F9A6" w14:textId="49FA4EF5" w:rsidR="0003059E" w:rsidRPr="001357ED" w:rsidRDefault="0003059E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9532F8E" w:rsidR="0003059E" w:rsidRPr="001357ED" w:rsidRDefault="0003059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03059E" w:rsidRPr="001357ED" w:rsidRDefault="0003059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03059E" w:rsidRPr="001357ED" w:rsidRDefault="0003059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03059E" w:rsidRPr="001357ED" w:rsidRDefault="0003059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03059E" w:rsidRPr="001357ED" w:rsidRDefault="0003059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91A8F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2681695" w:rsidR="00491A8F" w:rsidRPr="001357ED" w:rsidRDefault="0003059E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351D62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2CC1B2BE" w14:textId="0238A49F" w:rsidR="00491A8F" w:rsidRPr="001357ED" w:rsidRDefault="00491A8F" w:rsidP="0003059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03059E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DF2FED0" w14:textId="4F3101FD" w:rsidR="00491A8F" w:rsidRPr="001357ED" w:rsidRDefault="00491A8F" w:rsidP="0003059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D2695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03059E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210DC88D" w:rsidR="00491A8F" w:rsidRPr="001357ED" w:rsidRDefault="0003059E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5809E6AB" w:rsidR="00491A8F" w:rsidRPr="001357ED" w:rsidRDefault="0003059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91A8F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491A8F" w:rsidRPr="007821EC" w:rsidRDefault="00491A8F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62B2D19" w:rsidR="00491A8F" w:rsidRPr="001357ED" w:rsidRDefault="0003059E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351D62">
              <w:rPr>
                <w:rFonts w:cs="Arial"/>
                <w:sz w:val="20"/>
              </w:rPr>
              <w:t>/03/</w:t>
            </w:r>
            <w:r w:rsidR="00491A8F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01454EC4" w14:textId="0B7F8744" w:rsidR="00491A8F" w:rsidRPr="001357ED" w:rsidRDefault="00491A8F" w:rsidP="0003059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3059E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90" w:type="dxa"/>
          </w:tcPr>
          <w:p w14:paraId="5AEB5319" w14:textId="75925309" w:rsidR="00491A8F" w:rsidRPr="001357ED" w:rsidRDefault="00491A8F" w:rsidP="0003059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03059E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50B06200" w:rsidR="00491A8F" w:rsidRPr="001357ED" w:rsidRDefault="0003059E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91A8F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41F107E3" w:rsidR="00491A8F" w:rsidRPr="001357ED" w:rsidRDefault="0003059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491A8F" w:rsidRPr="001357ED" w:rsidRDefault="00491A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491A8F" w:rsidRPr="001357ED" w:rsidRDefault="00491A8F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736CB51" w:rsidR="004A40D3" w:rsidRPr="001357ED" w:rsidRDefault="0003059E" w:rsidP="002257B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351D62">
              <w:rPr>
                <w:rFonts w:cs="Arial"/>
                <w:sz w:val="20"/>
              </w:rPr>
              <w:t>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72554FF" w:rsidR="004A40D3" w:rsidRPr="001357ED" w:rsidRDefault="0003059E" w:rsidP="004333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351D62">
              <w:rPr>
                <w:rFonts w:cs="Arial"/>
                <w:sz w:val="20"/>
              </w:rPr>
              <w:t>/03/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6270FC03" w:rsidR="004A40D3" w:rsidRPr="001357ED" w:rsidRDefault="0003059E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D8904E" w14:textId="77777777" w:rsidR="005E6216" w:rsidRDefault="005E6216" w:rsidP="003856C9">
      <w:pPr>
        <w:spacing w:after="0" w:line="240" w:lineRule="auto"/>
      </w:pPr>
      <w:r>
        <w:separator/>
      </w:r>
    </w:p>
  </w:endnote>
  <w:endnote w:type="continuationSeparator" w:id="0">
    <w:p w14:paraId="18572795" w14:textId="77777777" w:rsidR="005E6216" w:rsidRDefault="005E621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03059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03059E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03059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03059E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2B8530" w14:textId="77777777" w:rsidR="005E6216" w:rsidRDefault="005E6216" w:rsidP="003856C9">
      <w:pPr>
        <w:spacing w:after="0" w:line="240" w:lineRule="auto"/>
      </w:pPr>
      <w:r>
        <w:separator/>
      </w:r>
    </w:p>
  </w:footnote>
  <w:footnote w:type="continuationSeparator" w:id="0">
    <w:p w14:paraId="03C8EAB9" w14:textId="77777777" w:rsidR="005E6216" w:rsidRDefault="005E621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059E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257BF"/>
    <w:rsid w:val="002347B6"/>
    <w:rsid w:val="00244FBF"/>
    <w:rsid w:val="002463C5"/>
    <w:rsid w:val="00251C82"/>
    <w:rsid w:val="00271D89"/>
    <w:rsid w:val="00272EF8"/>
    <w:rsid w:val="00274B8D"/>
    <w:rsid w:val="00285758"/>
    <w:rsid w:val="00286DC3"/>
    <w:rsid w:val="00290C3E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5174B"/>
    <w:rsid w:val="00351D62"/>
    <w:rsid w:val="00364428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75EA1"/>
    <w:rsid w:val="005A1E51"/>
    <w:rsid w:val="005A7E57"/>
    <w:rsid w:val="005B0F0C"/>
    <w:rsid w:val="005C19CB"/>
    <w:rsid w:val="005D779F"/>
    <w:rsid w:val="005E6216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D6511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0E7E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10C17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111E"/>
    <w:rsid w:val="00BF6BAB"/>
    <w:rsid w:val="00C007A5"/>
    <w:rsid w:val="00C0394C"/>
    <w:rsid w:val="00C03E87"/>
    <w:rsid w:val="00C30F89"/>
    <w:rsid w:val="00C33078"/>
    <w:rsid w:val="00C4167C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695B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9F66F67-B330-4BFF-9D2B-CC6FF9E8C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4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2022-03-10T06:02:00Z</dcterms:created>
  <dcterms:modified xsi:type="dcterms:W3CDTF">2022-03-10T06:06:00Z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