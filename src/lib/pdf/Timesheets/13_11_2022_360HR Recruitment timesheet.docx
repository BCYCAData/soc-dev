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3A36FAA" w:rsidR="00E527E9" w:rsidRPr="001357ED" w:rsidRDefault="004E1E0A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3F66E6">
              <w:rPr>
                <w:rFonts w:cs="Arial"/>
                <w:sz w:val="20"/>
              </w:rPr>
              <w:t>/11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CDA123F" w:rsidR="002150E5" w:rsidRPr="001357ED" w:rsidRDefault="004E1E0A" w:rsidP="004E1E0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1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6A2CB07" w:rsidR="00A00466" w:rsidRPr="001357ED" w:rsidRDefault="004E1E0A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71F7340" w:rsidR="002150E5" w:rsidRPr="001357ED" w:rsidRDefault="004E1E0A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bookmarkStart w:id="0" w:name="_GoBack" w:colFirst="3" w:colLast="3"/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5C902AE" w:rsidR="00C00D01" w:rsidRPr="001357ED" w:rsidRDefault="004E1E0A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bookmarkEnd w:id="0"/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6E4BB3CA" w:rsidR="00A00466" w:rsidRPr="001357ED" w:rsidRDefault="004E1E0A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D9F0008" w:rsidR="004A40D3" w:rsidRPr="001357ED" w:rsidRDefault="004E1E0A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F43AF42" w:rsidR="000E4C94" w:rsidRPr="001357ED" w:rsidRDefault="004E1E0A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C2817B" w14:textId="77777777" w:rsidR="000C6D46" w:rsidRDefault="000C6D46" w:rsidP="003856C9">
      <w:pPr>
        <w:spacing w:after="0" w:line="240" w:lineRule="auto"/>
      </w:pPr>
      <w:r>
        <w:separator/>
      </w:r>
    </w:p>
  </w:endnote>
  <w:endnote w:type="continuationSeparator" w:id="0">
    <w:p w14:paraId="10087885" w14:textId="77777777" w:rsidR="000C6D46" w:rsidRDefault="000C6D4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E1E0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E1E0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E1E0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E1E0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B03341" w14:textId="77777777" w:rsidR="000C6D46" w:rsidRDefault="000C6D46" w:rsidP="003856C9">
      <w:pPr>
        <w:spacing w:after="0" w:line="240" w:lineRule="auto"/>
      </w:pPr>
      <w:r>
        <w:separator/>
      </w:r>
    </w:p>
  </w:footnote>
  <w:footnote w:type="continuationSeparator" w:id="0">
    <w:p w14:paraId="5A7C2EB1" w14:textId="77777777" w:rsidR="000C6D46" w:rsidRDefault="000C6D4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8716E02-BDCD-41CD-B1A4-E5C5434BC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2022-11-06T22:47:00Z</dcterms:created>
  <dcterms:modified xsi:type="dcterms:W3CDTF">2022-11-06T22:47:00Z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