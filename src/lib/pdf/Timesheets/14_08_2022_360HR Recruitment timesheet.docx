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6E3B60F9" w:rsidR="00E527E9" w:rsidRPr="001357ED" w:rsidRDefault="00E668B7" w:rsidP="00E47465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5776C4">
              <w:rPr>
                <w:rFonts w:cs="Arial"/>
                <w:sz w:val="20"/>
              </w:rPr>
              <w:t>/08/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F2694D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316FFD1" w:rsidR="00F2694D" w:rsidRPr="001357ED" w:rsidRDefault="00E668B7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5776C4">
              <w:rPr>
                <w:rFonts w:cs="Arial"/>
                <w:sz w:val="20"/>
              </w:rPr>
              <w:t>/08/</w:t>
            </w:r>
            <w:r w:rsidR="00F2694D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6C5E9538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30C4630F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1133D2B" w14:textId="4E1A8084" w:rsidR="00F2694D" w:rsidRPr="001357ED" w:rsidRDefault="00F2694D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2486E43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47B1DD4" w:rsidR="00A00466" w:rsidRPr="001357ED" w:rsidRDefault="00A00466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9/08/2022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A00466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40386FCD" w:rsidR="00A00466" w:rsidRPr="001357ED" w:rsidRDefault="00A00466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10/08/2022</w:t>
            </w:r>
          </w:p>
        </w:tc>
        <w:tc>
          <w:tcPr>
            <w:tcW w:w="1132" w:type="dxa"/>
          </w:tcPr>
          <w:p w14:paraId="36D11440" w14:textId="0521CB72" w:rsidR="00A00466" w:rsidRPr="001357ED" w:rsidRDefault="00A00466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51799798" w:rsidR="00A00466" w:rsidRPr="001357ED" w:rsidRDefault="00A00466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25916BDE" w:rsidR="00A00466" w:rsidRPr="001357ED" w:rsidRDefault="00A00466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F19A8C6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E4D8D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EE4D8D" w:rsidRPr="007821EC" w:rsidRDefault="00EE4D8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5B34413" w:rsidR="00EE4D8D" w:rsidRPr="001357ED" w:rsidRDefault="00E668B7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EE4D8D">
              <w:rPr>
                <w:rFonts w:cs="Arial"/>
                <w:sz w:val="20"/>
              </w:rPr>
              <w:t>/08/2022</w:t>
            </w:r>
          </w:p>
        </w:tc>
        <w:tc>
          <w:tcPr>
            <w:tcW w:w="1132" w:type="dxa"/>
          </w:tcPr>
          <w:p w14:paraId="2CC1B2BE" w14:textId="680F7D4C" w:rsidR="00EE4D8D" w:rsidRPr="001357ED" w:rsidRDefault="00EE4D8D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6408F59" w:rsidR="00EE4D8D" w:rsidRPr="001357ED" w:rsidRDefault="00EE4D8D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2020CB6E" w:rsidR="00EE4D8D" w:rsidRPr="001357ED" w:rsidRDefault="00EE4D8D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0C082925" w:rsidR="00EE4D8D" w:rsidRPr="001357ED" w:rsidRDefault="00EE4D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EE4D8D" w:rsidRPr="001357ED" w:rsidRDefault="00EE4D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EE4D8D" w:rsidRPr="001357ED" w:rsidRDefault="00EE4D8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43D2D30" w:rsidR="00A00466" w:rsidRPr="001357ED" w:rsidRDefault="00A00466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12/08/2022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8F88F5C" w:rsidR="004A40D3" w:rsidRPr="001357ED" w:rsidRDefault="00E668B7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5776C4">
              <w:rPr>
                <w:rFonts w:cs="Arial"/>
                <w:sz w:val="20"/>
              </w:rPr>
              <w:t>/08/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29ADD94" w:rsidR="000E4C94" w:rsidRPr="001357ED" w:rsidRDefault="00E668B7" w:rsidP="00E4746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5776C4">
              <w:rPr>
                <w:rFonts w:cs="Arial"/>
                <w:sz w:val="20"/>
              </w:rPr>
              <w:t>/08/</w:t>
            </w:r>
            <w:r w:rsidR="000E4C94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517F3F41" w:rsidR="004A40D3" w:rsidRPr="001357ED" w:rsidRDefault="00A00466" w:rsidP="00EE4D8D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7A8DF4" w14:textId="77777777" w:rsidR="00787157" w:rsidRDefault="00787157" w:rsidP="003856C9">
      <w:pPr>
        <w:spacing w:after="0" w:line="240" w:lineRule="auto"/>
      </w:pPr>
      <w:r>
        <w:separator/>
      </w:r>
    </w:p>
  </w:endnote>
  <w:endnote w:type="continuationSeparator" w:id="0">
    <w:p w14:paraId="0D49BA9C" w14:textId="77777777" w:rsidR="00787157" w:rsidRDefault="0078715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0046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A0046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A0046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A0046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EF00D1" w14:textId="77777777" w:rsidR="00787157" w:rsidRDefault="00787157" w:rsidP="003856C9">
      <w:pPr>
        <w:spacing w:after="0" w:line="240" w:lineRule="auto"/>
      </w:pPr>
      <w:r>
        <w:separator/>
      </w:r>
    </w:p>
  </w:footnote>
  <w:footnote w:type="continuationSeparator" w:id="0">
    <w:p w14:paraId="078C40E0" w14:textId="77777777" w:rsidR="00787157" w:rsidRDefault="0078715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776C4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22D70"/>
    <w:rsid w:val="0063745A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87157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A1F67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89B762-BE32-4CC1-98C9-EC5D4B865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2022-08-08T05:29:00Z</dcterms:created>
  <dcterms:modified xsi:type="dcterms:W3CDTF">2022-08-15T06:13:00Z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