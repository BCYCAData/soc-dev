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6FC5343A" w:rsidR="00E527E9" w:rsidRPr="001357ED" w:rsidRDefault="00CF5F52" w:rsidP="00CD1647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</w:t>
            </w:r>
            <w:r w:rsidR="00A84092">
              <w:rPr>
                <w:rFonts w:cs="Arial"/>
                <w:sz w:val="20"/>
              </w:rPr>
              <w:t>/1</w:t>
            </w:r>
            <w:r w:rsidR="00CD1647">
              <w:rPr>
                <w:rFonts w:cs="Arial"/>
                <w:sz w:val="20"/>
              </w:rPr>
              <w:t>1</w:t>
            </w:r>
            <w:r w:rsidR="00FE578B">
              <w:rPr>
                <w:rFonts w:cs="Arial"/>
                <w:sz w:val="20"/>
              </w:rPr>
              <w:t>/2021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9431C7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9431C7" w:rsidRPr="007821EC" w:rsidRDefault="009431C7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4DAC84DE" w:rsidR="009431C7" w:rsidRPr="001357ED" w:rsidRDefault="00CF5F52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9431C7">
              <w:rPr>
                <w:rFonts w:cs="Arial"/>
                <w:sz w:val="20"/>
              </w:rPr>
              <w:t>/1</w:t>
            </w:r>
            <w:r w:rsidR="00CD1647">
              <w:rPr>
                <w:rFonts w:cs="Arial"/>
                <w:sz w:val="20"/>
              </w:rPr>
              <w:t>1</w:t>
            </w:r>
            <w:r w:rsidR="009431C7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5C51FB5F" w14:textId="7988135E" w:rsidR="009431C7" w:rsidRPr="001357ED" w:rsidRDefault="009431C7" w:rsidP="004D5FC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02546A0" w14:textId="3B8CE54D" w:rsidR="009431C7" w:rsidRPr="001357ED" w:rsidRDefault="009431C7" w:rsidP="00B001E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17:30</w:t>
            </w:r>
          </w:p>
        </w:tc>
        <w:tc>
          <w:tcPr>
            <w:tcW w:w="1068" w:type="dxa"/>
          </w:tcPr>
          <w:p w14:paraId="41133D2B" w14:textId="6088D1FC" w:rsidR="009431C7" w:rsidRPr="001357ED" w:rsidRDefault="009431C7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82A395E" w:rsidR="009431C7" w:rsidRPr="001357ED" w:rsidRDefault="009431C7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04239C73" w:rsidR="009431C7" w:rsidRPr="001357ED" w:rsidRDefault="009431C7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9431C7" w:rsidRPr="001357ED" w:rsidRDefault="009431C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9431C7" w:rsidRPr="001357ED" w:rsidRDefault="009431C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9431C7" w:rsidRPr="001357ED" w:rsidRDefault="009431C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97821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797821" w:rsidRPr="007821EC" w:rsidRDefault="0079782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2B4CFF4A" w:rsidR="00797821" w:rsidRPr="001357ED" w:rsidRDefault="00CF5F52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  <w:r w:rsidR="009A0FFC">
              <w:rPr>
                <w:rFonts w:cs="Arial"/>
                <w:sz w:val="20"/>
              </w:rPr>
              <w:t>/1</w:t>
            </w:r>
            <w:r w:rsidR="00CD1647">
              <w:rPr>
                <w:rFonts w:cs="Arial"/>
                <w:sz w:val="20"/>
              </w:rPr>
              <w:t>1</w:t>
            </w:r>
            <w:r w:rsidR="00797821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5B7535B4" w14:textId="2353311B" w:rsidR="00797821" w:rsidRPr="001357ED" w:rsidRDefault="00797821" w:rsidP="002E311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3A9A1F52" w14:textId="255C9356" w:rsidR="00797821" w:rsidRPr="001357ED" w:rsidRDefault="00A84092" w:rsidP="00D734E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D734E4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45B059F7" w14:textId="1CD137CB" w:rsidR="00797821" w:rsidRPr="001357ED" w:rsidRDefault="00D734E4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797821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31B29809" w:rsidR="00797821" w:rsidRPr="001357ED" w:rsidRDefault="00A232EA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7889D5B0" w:rsidR="00797821" w:rsidRPr="001357ED" w:rsidRDefault="00A8409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797821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821EC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14BFA518" w:rsidR="007821EC" w:rsidRPr="001357ED" w:rsidRDefault="00CF5F52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  <w:r w:rsidR="009A0FFC">
              <w:rPr>
                <w:rFonts w:cs="Arial"/>
                <w:sz w:val="20"/>
              </w:rPr>
              <w:t>/1</w:t>
            </w:r>
            <w:r w:rsidR="00CD1647">
              <w:rPr>
                <w:rFonts w:cs="Arial"/>
                <w:sz w:val="20"/>
              </w:rPr>
              <w:t>1</w:t>
            </w:r>
            <w:r w:rsidR="002E3118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36D11440" w14:textId="6AA493BE" w:rsidR="007821EC" w:rsidRPr="001357ED" w:rsidRDefault="002E311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0E02BBB0" w14:textId="76CC3D4F" w:rsidR="007821EC" w:rsidRPr="001357ED" w:rsidRDefault="004A40D3" w:rsidP="00F353A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F353AE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A232EA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0E019914" w:rsidR="007821EC" w:rsidRPr="001357ED" w:rsidRDefault="00FC4C6A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  <w:bookmarkStart w:id="0" w:name="_GoBack"/>
            <w:bookmarkEnd w:id="0"/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58650DB" w:rsidR="007821EC" w:rsidRPr="001357ED" w:rsidRDefault="00F353A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1FC5D9E7" w:rsidR="007821EC" w:rsidRPr="001357ED" w:rsidRDefault="00A232EA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2E3118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9A0FFC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9A0FFC" w:rsidRPr="007821EC" w:rsidRDefault="009A0FF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409995EB" w:rsidR="009A0FFC" w:rsidRPr="001357ED" w:rsidRDefault="00CF5F52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</w:t>
            </w:r>
            <w:r w:rsidR="009A0FFC">
              <w:rPr>
                <w:rFonts w:cs="Arial"/>
                <w:sz w:val="20"/>
              </w:rPr>
              <w:t>/1</w:t>
            </w:r>
            <w:r w:rsidR="00CD1647">
              <w:rPr>
                <w:rFonts w:cs="Arial"/>
                <w:sz w:val="20"/>
              </w:rPr>
              <w:t>1</w:t>
            </w:r>
            <w:r w:rsidR="009A0FFC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2CC1B2BE" w14:textId="4FE813E3" w:rsidR="009A0FFC" w:rsidRPr="001357ED" w:rsidRDefault="009A0FFC" w:rsidP="00A840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1DF2FED0" w14:textId="30E18642" w:rsidR="009A0FFC" w:rsidRPr="001357ED" w:rsidRDefault="009A0FFC" w:rsidP="002E150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232EA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2E150B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6E089AD5" w:rsidR="009A0FFC" w:rsidRPr="001357ED" w:rsidRDefault="002E150B" w:rsidP="006915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EC2BCB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141CB3BC" w:rsidR="009A0FFC" w:rsidRPr="001357ED" w:rsidRDefault="002E150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1536E44A" w:rsidR="009A0FFC" w:rsidRPr="001357ED" w:rsidRDefault="002E150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9A0FFC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F645A2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F645A2" w:rsidRPr="007821EC" w:rsidRDefault="00F645A2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64911452" w:rsidR="00F645A2" w:rsidRPr="001357ED" w:rsidRDefault="00CF5F52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</w:t>
            </w:r>
            <w:r w:rsidR="003F0C77">
              <w:rPr>
                <w:rFonts w:cs="Arial"/>
                <w:sz w:val="20"/>
              </w:rPr>
              <w:t>/1</w:t>
            </w:r>
            <w:r w:rsidR="00CD1647">
              <w:rPr>
                <w:rFonts w:cs="Arial"/>
                <w:sz w:val="20"/>
              </w:rPr>
              <w:t>1</w:t>
            </w:r>
            <w:r w:rsidR="00F645A2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01454EC4" w14:textId="42F48B00" w:rsidR="00F645A2" w:rsidRPr="001357ED" w:rsidRDefault="00F645A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AEB5319" w14:textId="4BDFAD09" w:rsidR="00F645A2" w:rsidRPr="001357ED" w:rsidRDefault="004A40D3" w:rsidP="00F367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F36792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</w:t>
            </w:r>
            <w:r w:rsidR="00272EF8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0DFD222" w14:textId="466D4C45" w:rsidR="00F645A2" w:rsidRPr="001357ED" w:rsidRDefault="00272EF8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7:30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5511C999" w:rsidR="00F645A2" w:rsidRPr="001357ED" w:rsidRDefault="00F3679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F645A2" w:rsidRPr="001357ED" w:rsidRDefault="00F645A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D23C0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D23C03" w:rsidRPr="007821EC" w:rsidRDefault="00D23C0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3104E509" w:rsidR="00D23C03" w:rsidRPr="001357ED" w:rsidRDefault="00D23C03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13/11/2021</w:t>
            </w:r>
          </w:p>
        </w:tc>
        <w:tc>
          <w:tcPr>
            <w:tcW w:w="1132" w:type="dxa"/>
          </w:tcPr>
          <w:p w14:paraId="66B054DC" w14:textId="2D8769D8" w:rsidR="00D23C03" w:rsidRPr="001357ED" w:rsidRDefault="00D23C03" w:rsidP="00D23C0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5B4680C" w14:textId="006971FE" w:rsidR="00D23C03" w:rsidRPr="001357ED" w:rsidRDefault="00D23C03" w:rsidP="00EC2BC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084BF5" w14:textId="1B84B7CA" w:rsidR="00D23C03" w:rsidRPr="001357ED" w:rsidRDefault="00D23C03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D23C03" w:rsidRPr="001357ED" w:rsidRDefault="00D23C03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D23C03" w:rsidRPr="001357ED" w:rsidRDefault="00D23C03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D23C03" w:rsidRPr="001357ED" w:rsidRDefault="00D23C0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D23C03" w:rsidRPr="001357ED" w:rsidRDefault="00D23C0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D23C03" w:rsidRPr="001357ED" w:rsidRDefault="00D23C0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D23C0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D23C03" w:rsidRPr="007821EC" w:rsidRDefault="00D23C0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7C1101BE" w:rsidR="00D23C03" w:rsidRPr="001357ED" w:rsidRDefault="00D23C03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14/11/2021</w:t>
            </w:r>
          </w:p>
        </w:tc>
        <w:tc>
          <w:tcPr>
            <w:tcW w:w="1132" w:type="dxa"/>
          </w:tcPr>
          <w:p w14:paraId="7437E0F6" w14:textId="5A6EAA75" w:rsidR="00D23C03" w:rsidRPr="001357ED" w:rsidRDefault="00D23C03" w:rsidP="00FF2A6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721B0A1" w:rsidR="00D23C03" w:rsidRPr="001357ED" w:rsidRDefault="00D23C03" w:rsidP="00FF2A6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04FAB447" w:rsidR="00D23C03" w:rsidRPr="001357ED" w:rsidRDefault="00D23C03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D23C03" w:rsidRPr="001357ED" w:rsidRDefault="00D23C03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D23C03" w:rsidRPr="001357ED" w:rsidRDefault="00D23C03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D23C03" w:rsidRPr="001357ED" w:rsidRDefault="00D23C0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D23C03" w:rsidRPr="001357ED" w:rsidRDefault="00D23C0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D23C03" w:rsidRPr="001357ED" w:rsidRDefault="00D23C0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1340C63" w:rsidR="004A40D3" w:rsidRPr="001357ED" w:rsidRDefault="009B2035" w:rsidP="00FF2A6D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527296BA" w:rsidR="004A40D3" w:rsidRPr="001357ED" w:rsidRDefault="009431C7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4F2459" w14:textId="77777777" w:rsidR="00C1244D" w:rsidRDefault="00C1244D" w:rsidP="003856C9">
      <w:pPr>
        <w:spacing w:after="0" w:line="240" w:lineRule="auto"/>
      </w:pPr>
      <w:r>
        <w:separator/>
      </w:r>
    </w:p>
  </w:endnote>
  <w:endnote w:type="continuationSeparator" w:id="0">
    <w:p w14:paraId="67BDC07C" w14:textId="77777777" w:rsidR="00C1244D" w:rsidRDefault="00C1244D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FC4C6A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FC4C6A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FC4C6A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FC4C6A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DBAE1D" w14:textId="77777777" w:rsidR="00C1244D" w:rsidRDefault="00C1244D" w:rsidP="003856C9">
      <w:pPr>
        <w:spacing w:after="0" w:line="240" w:lineRule="auto"/>
      </w:pPr>
      <w:r>
        <w:separator/>
      </w:r>
    </w:p>
  </w:footnote>
  <w:footnote w:type="continuationSeparator" w:id="0">
    <w:p w14:paraId="21162A3E" w14:textId="77777777" w:rsidR="00C1244D" w:rsidRDefault="00C1244D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B4D"/>
    <w:rsid w:val="00087BD0"/>
    <w:rsid w:val="000E70C6"/>
    <w:rsid w:val="000F150D"/>
    <w:rsid w:val="0010199E"/>
    <w:rsid w:val="00107477"/>
    <w:rsid w:val="00113681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9561F"/>
    <w:rsid w:val="001A2440"/>
    <w:rsid w:val="001B32D2"/>
    <w:rsid w:val="00204FF4"/>
    <w:rsid w:val="00205016"/>
    <w:rsid w:val="002051C1"/>
    <w:rsid w:val="002073E0"/>
    <w:rsid w:val="00217BD5"/>
    <w:rsid w:val="0022475F"/>
    <w:rsid w:val="002347B6"/>
    <w:rsid w:val="002463C5"/>
    <w:rsid w:val="00271D89"/>
    <w:rsid w:val="00272EF8"/>
    <w:rsid w:val="00274B8D"/>
    <w:rsid w:val="00285758"/>
    <w:rsid w:val="00286DC3"/>
    <w:rsid w:val="00293B83"/>
    <w:rsid w:val="00296001"/>
    <w:rsid w:val="002A0D11"/>
    <w:rsid w:val="002A3621"/>
    <w:rsid w:val="002B3890"/>
    <w:rsid w:val="002B7747"/>
    <w:rsid w:val="002B7C91"/>
    <w:rsid w:val="002C77B9"/>
    <w:rsid w:val="002D221F"/>
    <w:rsid w:val="002D4FAE"/>
    <w:rsid w:val="002E150B"/>
    <w:rsid w:val="002E3118"/>
    <w:rsid w:val="002F485A"/>
    <w:rsid w:val="002F4EE8"/>
    <w:rsid w:val="00300E48"/>
    <w:rsid w:val="003053D9"/>
    <w:rsid w:val="00312CA8"/>
    <w:rsid w:val="0033337F"/>
    <w:rsid w:val="00334C52"/>
    <w:rsid w:val="00364428"/>
    <w:rsid w:val="00377915"/>
    <w:rsid w:val="003838D6"/>
    <w:rsid w:val="003856C9"/>
    <w:rsid w:val="00396369"/>
    <w:rsid w:val="003D691C"/>
    <w:rsid w:val="003D7D16"/>
    <w:rsid w:val="003E2918"/>
    <w:rsid w:val="003E4333"/>
    <w:rsid w:val="003F049F"/>
    <w:rsid w:val="003F0C77"/>
    <w:rsid w:val="003F4D31"/>
    <w:rsid w:val="003F70A4"/>
    <w:rsid w:val="00403465"/>
    <w:rsid w:val="004107F1"/>
    <w:rsid w:val="00420392"/>
    <w:rsid w:val="0042425E"/>
    <w:rsid w:val="00427363"/>
    <w:rsid w:val="0043426C"/>
    <w:rsid w:val="00434401"/>
    <w:rsid w:val="00436B54"/>
    <w:rsid w:val="00441EB9"/>
    <w:rsid w:val="00451CCE"/>
    <w:rsid w:val="00463463"/>
    <w:rsid w:val="00471DFE"/>
    <w:rsid w:val="00473EF8"/>
    <w:rsid w:val="004740A2"/>
    <w:rsid w:val="004760E5"/>
    <w:rsid w:val="00496823"/>
    <w:rsid w:val="00497577"/>
    <w:rsid w:val="004A40D3"/>
    <w:rsid w:val="004B4FFD"/>
    <w:rsid w:val="004C22D9"/>
    <w:rsid w:val="004D22BB"/>
    <w:rsid w:val="004D5FC9"/>
    <w:rsid w:val="004F4C93"/>
    <w:rsid w:val="00502701"/>
    <w:rsid w:val="00513E53"/>
    <w:rsid w:val="00514233"/>
    <w:rsid w:val="005152F2"/>
    <w:rsid w:val="00524E42"/>
    <w:rsid w:val="00534E4E"/>
    <w:rsid w:val="00535228"/>
    <w:rsid w:val="00551D35"/>
    <w:rsid w:val="00556469"/>
    <w:rsid w:val="00557019"/>
    <w:rsid w:val="005674AC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5A30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90428"/>
    <w:rsid w:val="00795B00"/>
    <w:rsid w:val="00797821"/>
    <w:rsid w:val="007A0210"/>
    <w:rsid w:val="007A45FC"/>
    <w:rsid w:val="007B2F5C"/>
    <w:rsid w:val="007C5F05"/>
    <w:rsid w:val="00810D3C"/>
    <w:rsid w:val="0081450D"/>
    <w:rsid w:val="00832043"/>
    <w:rsid w:val="00832F81"/>
    <w:rsid w:val="00841DF4"/>
    <w:rsid w:val="008427D6"/>
    <w:rsid w:val="00846679"/>
    <w:rsid w:val="008638F7"/>
    <w:rsid w:val="00867E15"/>
    <w:rsid w:val="00874959"/>
    <w:rsid w:val="0088002B"/>
    <w:rsid w:val="00881A5A"/>
    <w:rsid w:val="00890257"/>
    <w:rsid w:val="00897188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73982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49D8"/>
    <w:rsid w:val="009F61F7"/>
    <w:rsid w:val="00A02783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31B36"/>
    <w:rsid w:val="00B403DC"/>
    <w:rsid w:val="00B518A6"/>
    <w:rsid w:val="00B550FC"/>
    <w:rsid w:val="00B73774"/>
    <w:rsid w:val="00B81035"/>
    <w:rsid w:val="00B85871"/>
    <w:rsid w:val="00B860BB"/>
    <w:rsid w:val="00B921FE"/>
    <w:rsid w:val="00B93310"/>
    <w:rsid w:val="00BB050A"/>
    <w:rsid w:val="00BB621D"/>
    <w:rsid w:val="00BC1F18"/>
    <w:rsid w:val="00BD2E58"/>
    <w:rsid w:val="00BD69FA"/>
    <w:rsid w:val="00BE08EF"/>
    <w:rsid w:val="00BE0EC5"/>
    <w:rsid w:val="00BF6BAB"/>
    <w:rsid w:val="00BF6C07"/>
    <w:rsid w:val="00C007A5"/>
    <w:rsid w:val="00C0394C"/>
    <w:rsid w:val="00C03E87"/>
    <w:rsid w:val="00C1244D"/>
    <w:rsid w:val="00C30F89"/>
    <w:rsid w:val="00C33078"/>
    <w:rsid w:val="00C4403A"/>
    <w:rsid w:val="00C77E4D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3C03"/>
    <w:rsid w:val="00D333E6"/>
    <w:rsid w:val="00D3777F"/>
    <w:rsid w:val="00D504E8"/>
    <w:rsid w:val="00D5067A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D66"/>
    <w:rsid w:val="00E73C52"/>
    <w:rsid w:val="00E76A22"/>
    <w:rsid w:val="00E8579A"/>
    <w:rsid w:val="00E941EF"/>
    <w:rsid w:val="00E947F5"/>
    <w:rsid w:val="00E97A8B"/>
    <w:rsid w:val="00EB1B91"/>
    <w:rsid w:val="00EB1C1B"/>
    <w:rsid w:val="00EB3396"/>
    <w:rsid w:val="00EB3DE6"/>
    <w:rsid w:val="00EB57A8"/>
    <w:rsid w:val="00EC0AB3"/>
    <w:rsid w:val="00EC2BCB"/>
    <w:rsid w:val="00EC7806"/>
    <w:rsid w:val="00ED3511"/>
    <w:rsid w:val="00ED38DD"/>
    <w:rsid w:val="00ED66B4"/>
    <w:rsid w:val="00EE433F"/>
    <w:rsid w:val="00EF5160"/>
    <w:rsid w:val="00EF752B"/>
    <w:rsid w:val="00F008FC"/>
    <w:rsid w:val="00F01ED6"/>
    <w:rsid w:val="00F0406F"/>
    <w:rsid w:val="00F11472"/>
    <w:rsid w:val="00F21EF0"/>
    <w:rsid w:val="00F33FAF"/>
    <w:rsid w:val="00F353AE"/>
    <w:rsid w:val="00F36792"/>
    <w:rsid w:val="00F56435"/>
    <w:rsid w:val="00F645A2"/>
    <w:rsid w:val="00F64E76"/>
    <w:rsid w:val="00F717D6"/>
    <w:rsid w:val="00F91319"/>
    <w:rsid w:val="00FA07AA"/>
    <w:rsid w:val="00FA0843"/>
    <w:rsid w:val="00FA3D09"/>
    <w:rsid w:val="00FA473B"/>
    <w:rsid w:val="00FB0A17"/>
    <w:rsid w:val="00FB6A8F"/>
    <w:rsid w:val="00FC4B05"/>
    <w:rsid w:val="00FC4C6A"/>
    <w:rsid w:val="00FC5E95"/>
    <w:rsid w:val="00FC7F1C"/>
    <w:rsid w:val="00FD0193"/>
    <w:rsid w:val="00FD09F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D98301D-E8DF-46E8-99FF-B5E31971F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4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7</cp:revision>
  <cp:lastPrinted>2019-02-17T02:22:00Z</cp:lastPrinted>
  <dcterms:created xsi:type="dcterms:W3CDTF">2021-11-08T05:57:00Z</dcterms:created>
  <dcterms:modified xsi:type="dcterms:W3CDTF">2021-11-15T04:00:00Z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