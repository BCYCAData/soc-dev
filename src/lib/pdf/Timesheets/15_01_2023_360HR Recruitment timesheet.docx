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DC2B053" w:rsidR="00E527E9" w:rsidRPr="001357ED" w:rsidRDefault="0017765A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0E1961F" w:rsidR="002150E5" w:rsidRPr="001357ED" w:rsidRDefault="0017765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A26850D" w:rsidR="00A00466" w:rsidRPr="001357ED" w:rsidRDefault="0017765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2994D3F" w:rsidR="002150E5" w:rsidRPr="001357ED" w:rsidRDefault="0017765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36D11440" w14:textId="64F86718" w:rsidR="002150E5" w:rsidRPr="001357ED" w:rsidRDefault="002150E5" w:rsidP="00FE3CE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FE3CE8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666BD97D" w:rsidR="002150E5" w:rsidRPr="001357ED" w:rsidRDefault="002150E5" w:rsidP="00FE3CE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E3CE8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18F9EF1F" w:rsidR="002150E5" w:rsidRPr="001357ED" w:rsidRDefault="00FE3CE8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bookmarkStart w:id="0" w:name="_GoBack"/>
            <w:bookmarkEnd w:id="0"/>
            <w:r w:rsidR="002150E5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D2BFFF7" w:rsidR="00C00D01" w:rsidRPr="001357ED" w:rsidRDefault="0017765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3782EB36" w:rsidR="00A00466" w:rsidRPr="001357ED" w:rsidRDefault="0017765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E64FA37" w:rsidR="004A40D3" w:rsidRPr="001357ED" w:rsidRDefault="0017765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F205CBD" w:rsidR="000E4C94" w:rsidRPr="001357ED" w:rsidRDefault="0017765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37DCDE" w14:textId="77777777" w:rsidR="00AF7337" w:rsidRDefault="00AF7337" w:rsidP="003856C9">
      <w:pPr>
        <w:spacing w:after="0" w:line="240" w:lineRule="auto"/>
      </w:pPr>
      <w:r>
        <w:separator/>
      </w:r>
    </w:p>
  </w:endnote>
  <w:endnote w:type="continuationSeparator" w:id="0">
    <w:p w14:paraId="0F9CDD20" w14:textId="77777777" w:rsidR="00AF7337" w:rsidRDefault="00AF733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E3CE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E3CE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FE3CE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FE3CE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34359C" w14:textId="77777777" w:rsidR="00AF7337" w:rsidRDefault="00AF7337" w:rsidP="003856C9">
      <w:pPr>
        <w:spacing w:after="0" w:line="240" w:lineRule="auto"/>
      </w:pPr>
      <w:r>
        <w:separator/>
      </w:r>
    </w:p>
  </w:footnote>
  <w:footnote w:type="continuationSeparator" w:id="0">
    <w:p w14:paraId="4550E538" w14:textId="77777777" w:rsidR="00AF7337" w:rsidRDefault="00AF733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337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3CE8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D7026BD-6D68-4443-8F55-397593183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2023-01-08T23:07:00Z</dcterms:created>
  <dcterms:modified xsi:type="dcterms:W3CDTF">2023-01-15T21:07:00Z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