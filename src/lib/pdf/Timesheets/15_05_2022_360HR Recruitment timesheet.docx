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1E06132F" w:rsidR="00E527E9" w:rsidRPr="001357ED" w:rsidRDefault="007912DC" w:rsidP="00E66F78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 w:rsidR="00E66F78">
              <w:rPr>
                <w:rFonts w:cs="Arial"/>
                <w:sz w:val="20"/>
              </w:rPr>
              <w:t>5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F5D11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F5D11" w:rsidRPr="007821EC" w:rsidRDefault="002F5D1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1EA0BD9E" w:rsidR="002F5D11" w:rsidRPr="001357ED" w:rsidRDefault="007912DC" w:rsidP="0005488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  <w:r w:rsidR="002F5D11">
              <w:rPr>
                <w:rFonts w:cs="Arial"/>
                <w:sz w:val="20"/>
              </w:rPr>
              <w:t>/05/2022</w:t>
            </w:r>
          </w:p>
        </w:tc>
        <w:tc>
          <w:tcPr>
            <w:tcW w:w="1132" w:type="dxa"/>
          </w:tcPr>
          <w:p w14:paraId="5C51FB5F" w14:textId="7AAFF7A4" w:rsidR="002F5D11" w:rsidRPr="001357ED" w:rsidRDefault="002F5D11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02546A0" w14:textId="11D6A407" w:rsidR="002F5D11" w:rsidRPr="001357ED" w:rsidRDefault="002F5D11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17:30</w:t>
            </w:r>
          </w:p>
        </w:tc>
        <w:tc>
          <w:tcPr>
            <w:tcW w:w="1068" w:type="dxa"/>
          </w:tcPr>
          <w:p w14:paraId="41133D2B" w14:textId="4F2CA9B8" w:rsidR="002F5D11" w:rsidRPr="001357ED" w:rsidRDefault="002F5D11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33F02A05" w:rsidR="002F5D11" w:rsidRPr="001357ED" w:rsidRDefault="002F5D1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2F5D11" w:rsidRPr="001357ED" w:rsidRDefault="002F5D1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F5D11" w:rsidRPr="001357ED" w:rsidRDefault="002F5D1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F5D11" w:rsidRPr="001357ED" w:rsidRDefault="002F5D1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F5D11" w:rsidRPr="001357ED" w:rsidRDefault="002F5D1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197C5B60" w:rsidR="00491A8F" w:rsidRPr="001357ED" w:rsidRDefault="007912DC" w:rsidP="0005488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2F5D11">
              <w:rPr>
                <w:rFonts w:cs="Arial"/>
                <w:sz w:val="20"/>
              </w:rPr>
              <w:t>/05/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B7535B4" w14:textId="2F09BF83" w:rsidR="00491A8F" w:rsidRPr="001357ED" w:rsidRDefault="00C74F1E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</w:t>
            </w:r>
            <w:r w:rsidR="00491A8F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3A9A1F52" w14:textId="615C8252" w:rsidR="00491A8F" w:rsidRPr="001357ED" w:rsidRDefault="00491A8F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2F5D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</w:t>
            </w:r>
            <w:r w:rsidR="007D6511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45CED3E1" w:rsidR="00491A8F" w:rsidRPr="001357ED" w:rsidRDefault="00C74F1E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6D2857B9" w:rsidR="00491A8F" w:rsidRPr="001357ED" w:rsidRDefault="002F5D1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32AE20D9" w:rsidR="00491A8F" w:rsidRPr="001357ED" w:rsidRDefault="007912DC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  <w:r w:rsidR="002F5D11">
              <w:rPr>
                <w:rFonts w:cs="Arial"/>
                <w:sz w:val="20"/>
              </w:rPr>
              <w:t>/05/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1ADFDA95" w:rsidR="00491A8F" w:rsidRPr="001357ED" w:rsidRDefault="00491A8F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B36C5F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90" w:type="dxa"/>
          </w:tcPr>
          <w:p w14:paraId="0E02BBB0" w14:textId="5CF1B04F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D65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9E6F9A6" w14:textId="4637CE43" w:rsidR="00491A8F" w:rsidRPr="001357ED" w:rsidRDefault="002F5D11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5FB301EA" w:rsidR="00491A8F" w:rsidRPr="001357ED" w:rsidRDefault="002F5D1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6CD63635" w:rsidR="00491A8F" w:rsidRPr="001357ED" w:rsidRDefault="007912DC" w:rsidP="00E66F7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  <w:r w:rsidR="002F5D11">
              <w:rPr>
                <w:rFonts w:cs="Arial"/>
                <w:sz w:val="20"/>
              </w:rPr>
              <w:t>/05/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2CC1B2BE" w14:textId="74B77FD5" w:rsidR="00491A8F" w:rsidRPr="001357ED" w:rsidRDefault="00491A8F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AA32E6">
              <w:rPr>
                <w:rFonts w:cs="Arial"/>
                <w:sz w:val="20"/>
              </w:rPr>
              <w:t>8</w:t>
            </w:r>
            <w:bookmarkStart w:id="0" w:name="_GoBack"/>
            <w:bookmarkEnd w:id="0"/>
            <w:r>
              <w:rPr>
                <w:rFonts w:cs="Arial"/>
                <w:sz w:val="20"/>
              </w:rPr>
              <w:t>:</w:t>
            </w:r>
            <w:r w:rsidR="00B36C5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DF2FED0" w14:textId="31D82C2F" w:rsidR="00491A8F" w:rsidRPr="001357ED" w:rsidRDefault="00491A8F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A32E6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</w:t>
            </w:r>
            <w:r w:rsidR="00A01624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6A3E286E" w:rsidR="00491A8F" w:rsidRPr="001357ED" w:rsidRDefault="00B66DC0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</w:t>
            </w:r>
            <w:r w:rsidR="00A01624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989D1CA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71604F51" w:rsidR="00491A8F" w:rsidRPr="001357ED" w:rsidRDefault="007912DC" w:rsidP="00E66F7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  <w:r w:rsidR="002F5D11">
              <w:rPr>
                <w:rFonts w:cs="Arial"/>
                <w:sz w:val="20"/>
              </w:rPr>
              <w:t>/05/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5590138A" w:rsidR="00491A8F" w:rsidRPr="001357ED" w:rsidRDefault="00491A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AEB5319" w14:textId="2FF79757" w:rsidR="00491A8F" w:rsidRPr="001357ED" w:rsidRDefault="00491A8F" w:rsidP="00385CB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385CB5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0DFD222" w14:textId="637A823D" w:rsidR="00491A8F" w:rsidRPr="001357ED" w:rsidRDefault="00385CB5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6E251AC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3DC8B77A" w:rsidR="004A40D3" w:rsidRPr="001357ED" w:rsidRDefault="007912DC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  <w:r w:rsidR="002F5D11">
              <w:rPr>
                <w:rFonts w:cs="Arial"/>
                <w:sz w:val="20"/>
              </w:rPr>
              <w:t>/05/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50321348" w:rsidR="004A40D3" w:rsidRPr="001357ED" w:rsidRDefault="007912DC" w:rsidP="00E66F7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  <w:r w:rsidR="003046F2">
              <w:rPr>
                <w:rFonts w:cs="Arial"/>
                <w:sz w:val="20"/>
              </w:rPr>
              <w:t>/0</w:t>
            </w:r>
            <w:r w:rsidR="00E66F78">
              <w:rPr>
                <w:rFonts w:cs="Arial"/>
                <w:sz w:val="20"/>
              </w:rPr>
              <w:t>5</w:t>
            </w:r>
            <w:r w:rsidR="003046F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67B5AF60" w:rsidR="004A40D3" w:rsidRPr="001357ED" w:rsidRDefault="002F5D11" w:rsidP="00ED634E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C363A3" w14:textId="77777777" w:rsidR="00B82AFC" w:rsidRDefault="00B82AFC" w:rsidP="003856C9">
      <w:pPr>
        <w:spacing w:after="0" w:line="240" w:lineRule="auto"/>
      </w:pPr>
      <w:r>
        <w:separator/>
      </w:r>
    </w:p>
  </w:endnote>
  <w:endnote w:type="continuationSeparator" w:id="0">
    <w:p w14:paraId="2BFEBE95" w14:textId="77777777" w:rsidR="00B82AFC" w:rsidRDefault="00B82AFC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AA32E6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AA32E6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AA32E6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AA32E6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55284D" w14:textId="77777777" w:rsidR="00B82AFC" w:rsidRDefault="00B82AFC" w:rsidP="003856C9">
      <w:pPr>
        <w:spacing w:after="0" w:line="240" w:lineRule="auto"/>
      </w:pPr>
      <w:r>
        <w:separator/>
      </w:r>
    </w:p>
  </w:footnote>
  <w:footnote w:type="continuationSeparator" w:id="0">
    <w:p w14:paraId="39D653F5" w14:textId="77777777" w:rsidR="00B82AFC" w:rsidRDefault="00B82AFC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0CF3"/>
    <w:rsid w:val="00036885"/>
    <w:rsid w:val="00052BE1"/>
    <w:rsid w:val="0005488A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70C6"/>
    <w:rsid w:val="000F150D"/>
    <w:rsid w:val="0010199E"/>
    <w:rsid w:val="0010356E"/>
    <w:rsid w:val="00107477"/>
    <w:rsid w:val="00113681"/>
    <w:rsid w:val="00113AE3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B1AA7"/>
    <w:rsid w:val="001B32D2"/>
    <w:rsid w:val="001C6623"/>
    <w:rsid w:val="001E2688"/>
    <w:rsid w:val="00204FF4"/>
    <w:rsid w:val="00205016"/>
    <w:rsid w:val="002051C1"/>
    <w:rsid w:val="002073E0"/>
    <w:rsid w:val="00217BD5"/>
    <w:rsid w:val="00220E7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46248"/>
    <w:rsid w:val="00551D35"/>
    <w:rsid w:val="00553849"/>
    <w:rsid w:val="00556469"/>
    <w:rsid w:val="00557019"/>
    <w:rsid w:val="005674AC"/>
    <w:rsid w:val="00575EA1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B2F5C"/>
    <w:rsid w:val="007C5F05"/>
    <w:rsid w:val="007D2777"/>
    <w:rsid w:val="007D4DFC"/>
    <w:rsid w:val="007D6511"/>
    <w:rsid w:val="007F4540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1624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10C17"/>
    <w:rsid w:val="00B30EDF"/>
    <w:rsid w:val="00B31B36"/>
    <w:rsid w:val="00B36C5F"/>
    <w:rsid w:val="00B403DC"/>
    <w:rsid w:val="00B43F6D"/>
    <w:rsid w:val="00B43F76"/>
    <w:rsid w:val="00B518A6"/>
    <w:rsid w:val="00B550FC"/>
    <w:rsid w:val="00B66DC0"/>
    <w:rsid w:val="00B73774"/>
    <w:rsid w:val="00B81035"/>
    <w:rsid w:val="00B82AFC"/>
    <w:rsid w:val="00B83378"/>
    <w:rsid w:val="00B85871"/>
    <w:rsid w:val="00B860BB"/>
    <w:rsid w:val="00B921FE"/>
    <w:rsid w:val="00B93310"/>
    <w:rsid w:val="00BA7146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4F1E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21EF0"/>
    <w:rsid w:val="00F33FAF"/>
    <w:rsid w:val="00F353AE"/>
    <w:rsid w:val="00F36792"/>
    <w:rsid w:val="00F542D1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56370D8-CCE2-4511-87A5-4844FA7A5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2022-05-08T22:21:00Z</dcterms:created>
  <dcterms:modified xsi:type="dcterms:W3CDTF">2022-05-13T06:46:00Z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