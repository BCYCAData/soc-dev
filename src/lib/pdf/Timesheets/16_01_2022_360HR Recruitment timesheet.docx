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5EEAE44" w:rsidR="00E527E9" w:rsidRPr="001357ED" w:rsidRDefault="00290C3E" w:rsidP="00177A1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1BBA4EF" w:rsidR="004D68EC" w:rsidRPr="001357ED" w:rsidRDefault="00290C3E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4D68E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1E89A6D" w:rsidR="00797821" w:rsidRPr="001357ED" w:rsidRDefault="00290C3E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CB36D04" w:rsidR="00B43F6D" w:rsidRPr="001357ED" w:rsidRDefault="00290C3E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B43F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1078F31" w:rsidR="009A0FFC" w:rsidRPr="001357ED" w:rsidRDefault="00290C3E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CD4BA5F" w:rsidR="001E2688" w:rsidRPr="001357ED" w:rsidRDefault="00290C3E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1E2688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51506B6" w:rsidR="004A40D3" w:rsidRPr="001357ED" w:rsidRDefault="00290C3E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B4E562B" w:rsidR="004A40D3" w:rsidRPr="001357ED" w:rsidRDefault="00290C3E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bookmarkStart w:id="0" w:name="_GoBack"/>
            <w:bookmarkEnd w:id="0"/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E28F97" w14:textId="77777777" w:rsidR="00C81B55" w:rsidRDefault="00C81B55" w:rsidP="003856C9">
      <w:pPr>
        <w:spacing w:after="0" w:line="240" w:lineRule="auto"/>
      </w:pPr>
      <w:r>
        <w:separator/>
      </w:r>
    </w:p>
  </w:endnote>
  <w:endnote w:type="continuationSeparator" w:id="0">
    <w:p w14:paraId="67B8D60A" w14:textId="77777777" w:rsidR="00C81B55" w:rsidRDefault="00C81B5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90C3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90C3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90C3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90C3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D0D167" w14:textId="77777777" w:rsidR="00C81B55" w:rsidRDefault="00C81B55" w:rsidP="003856C9">
      <w:pPr>
        <w:spacing w:after="0" w:line="240" w:lineRule="auto"/>
      </w:pPr>
      <w:r>
        <w:separator/>
      </w:r>
    </w:p>
  </w:footnote>
  <w:footnote w:type="continuationSeparator" w:id="0">
    <w:p w14:paraId="117C9C3E" w14:textId="77777777" w:rsidR="00C81B55" w:rsidRDefault="00C81B5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F878260-BA29-4806-9948-28547D5FE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2022-01-09T22:18:00Z</dcterms:created>
  <dcterms:modified xsi:type="dcterms:W3CDTF">2022-01-09T22:20:00Z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