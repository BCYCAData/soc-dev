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6E7C8425" w:rsidR="00E527E9" w:rsidRPr="001357ED" w:rsidRDefault="007E28F4" w:rsidP="00DB256F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DB256F">
              <w:rPr>
                <w:rFonts w:cs="Arial"/>
                <w:sz w:val="20"/>
              </w:rPr>
              <w:t>/10</w:t>
            </w:r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63C10EE" w:rsidR="002150E5" w:rsidRPr="001357ED" w:rsidRDefault="007E28F4" w:rsidP="003254F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bookmarkStart w:id="0" w:name="_GoBack"/>
            <w:bookmarkEnd w:id="0"/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4F96D4A3" w:rsidR="00A00466" w:rsidRPr="001357ED" w:rsidRDefault="007E28F4" w:rsidP="003254F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14BA6E70" w:rsidR="002150E5" w:rsidRPr="001357ED" w:rsidRDefault="007E28F4" w:rsidP="003254F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4CE26F51" w:rsidR="002150E5" w:rsidRPr="001357ED" w:rsidRDefault="002150E5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032775DF" w:rsidR="002150E5" w:rsidRPr="001357ED" w:rsidRDefault="002150E5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7C585115" w:rsidR="00C00D01" w:rsidRPr="001357ED" w:rsidRDefault="007E28F4" w:rsidP="003254F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C00D01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10</w:t>
            </w:r>
            <w:r w:rsidR="00C00D01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45176B0C" w:rsidR="00A00466" w:rsidRPr="001357ED" w:rsidRDefault="007E28F4" w:rsidP="003254F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A00466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0EA9B75E" w:rsidR="004A40D3" w:rsidRPr="001357ED" w:rsidRDefault="007E28F4" w:rsidP="00A42DF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A06D6D">
              <w:rPr>
                <w:rFonts w:cs="Arial"/>
                <w:sz w:val="20"/>
              </w:rPr>
              <w:t>/</w:t>
            </w:r>
            <w:r w:rsidR="00A42DF8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560FE47D" w:rsidR="000E4C94" w:rsidRPr="001357ED" w:rsidRDefault="007E28F4" w:rsidP="00A42DF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C72CF7">
              <w:rPr>
                <w:rFonts w:cs="Arial"/>
                <w:sz w:val="20"/>
              </w:rPr>
              <w:t>/</w:t>
            </w:r>
            <w:r w:rsidR="00A42DF8">
              <w:rPr>
                <w:rFonts w:cs="Arial"/>
                <w:sz w:val="20"/>
              </w:rPr>
              <w:t>10</w:t>
            </w:r>
            <w:r w:rsidR="00A06D6D">
              <w:rPr>
                <w:rFonts w:cs="Arial"/>
                <w:sz w:val="20"/>
              </w:rPr>
              <w:t>/</w:t>
            </w:r>
            <w:r w:rsidR="000E4C94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B7E053" w14:textId="77777777" w:rsidR="00D32A69" w:rsidRDefault="00D32A69" w:rsidP="003856C9">
      <w:pPr>
        <w:spacing w:after="0" w:line="240" w:lineRule="auto"/>
      </w:pPr>
      <w:r>
        <w:separator/>
      </w:r>
    </w:p>
  </w:endnote>
  <w:endnote w:type="continuationSeparator" w:id="0">
    <w:p w14:paraId="2BE65EBE" w14:textId="77777777" w:rsidR="00D32A69" w:rsidRDefault="00D32A69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E28F4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E28F4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7E28F4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7E28F4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830149" w14:textId="77777777" w:rsidR="00D32A69" w:rsidRDefault="00D32A69" w:rsidP="003856C9">
      <w:pPr>
        <w:spacing w:after="0" w:line="240" w:lineRule="auto"/>
      </w:pPr>
      <w:r>
        <w:separator/>
      </w:r>
    </w:p>
  </w:footnote>
  <w:footnote w:type="continuationSeparator" w:id="0">
    <w:p w14:paraId="2AC76EF6" w14:textId="77777777" w:rsidR="00D32A69" w:rsidRDefault="00D32A69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25A0"/>
    <w:rsid w:val="00524E42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22D70"/>
    <w:rsid w:val="0063745A"/>
    <w:rsid w:val="0064260B"/>
    <w:rsid w:val="0064263A"/>
    <w:rsid w:val="00650BFC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E995D5B-3489-4AD8-A7A5-BDBDC1F6F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2022-10-11T04:28:00Z</dcterms:created>
  <dcterms:modified xsi:type="dcterms:W3CDTF">2022-10-11T04:28:00Z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