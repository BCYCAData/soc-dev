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726746EC" w:rsidR="00E527E9" w:rsidRPr="001357ED" w:rsidRDefault="00ED4329" w:rsidP="00376A84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76A84">
              <w:rPr>
                <w:rFonts w:cs="Arial"/>
                <w:sz w:val="20"/>
              </w:rPr>
              <w:t>7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3046F2">
              <w:rPr>
                <w:rFonts w:cs="Arial"/>
                <w:sz w:val="20"/>
              </w:rPr>
              <w:t>4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74AAEF7D" w:rsidR="004D68EC" w:rsidRPr="001357ED" w:rsidRDefault="00376A84" w:rsidP="00ED43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E66AB4">
              <w:rPr>
                <w:rFonts w:cs="Arial"/>
                <w:sz w:val="20"/>
              </w:rPr>
              <w:t>/0</w:t>
            </w:r>
            <w:r w:rsidR="00ED4329"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02B521CD" w:rsidR="004D68EC" w:rsidRPr="001357ED" w:rsidRDefault="004D68EC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491A8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18234818" w:rsidR="004D68EC" w:rsidRPr="001357ED" w:rsidRDefault="004D68EC" w:rsidP="00D2695B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</w:t>
            </w:r>
            <w:r w:rsidR="00D2695B">
              <w:t>7</w:t>
            </w:r>
            <w:r w:rsidRPr="00F54D19">
              <w:t>:</w:t>
            </w:r>
            <w:r w:rsidR="00491A8F">
              <w:t>3</w:t>
            </w:r>
            <w:r w:rsidRPr="00F54D19">
              <w:t>0</w:t>
            </w:r>
          </w:p>
        </w:tc>
        <w:tc>
          <w:tcPr>
            <w:tcW w:w="1068" w:type="dxa"/>
          </w:tcPr>
          <w:p w14:paraId="41133D2B" w14:textId="6ECE2C81" w:rsidR="004D68EC" w:rsidRPr="001357ED" w:rsidRDefault="00ED634E" w:rsidP="009431C7">
            <w:pPr>
              <w:spacing w:before="120" w:after="120"/>
              <w:rPr>
                <w:rFonts w:cs="Arial"/>
                <w:sz w:val="20"/>
              </w:rPr>
            </w:pPr>
            <w:r>
              <w:t>2</w:t>
            </w:r>
            <w:r w:rsidR="004D68EC" w:rsidRPr="00F54D19"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0DC43C" w:rsidR="004D68EC" w:rsidRPr="001357ED" w:rsidRDefault="00ED634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45391B45" w:rsidR="00491A8F" w:rsidRPr="001357ED" w:rsidRDefault="00376A84" w:rsidP="00ED43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E66AB4">
              <w:rPr>
                <w:rFonts w:cs="Arial"/>
                <w:sz w:val="20"/>
              </w:rPr>
              <w:t>/0</w:t>
            </w:r>
            <w:r w:rsidR="00ED4329"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4E5B6ACE" w:rsidR="00491A8F" w:rsidRPr="001357ED" w:rsidRDefault="00E04366" w:rsidP="00E0436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3A9A1F52" w14:textId="388D7234" w:rsidR="00491A8F" w:rsidRPr="001357ED" w:rsidRDefault="00491A8F" w:rsidP="0078610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86109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0F32FC0B" w:rsidR="00491A8F" w:rsidRPr="001357ED" w:rsidRDefault="00E04366" w:rsidP="0078610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27AAA41D" w:rsidR="00491A8F" w:rsidRPr="001357ED" w:rsidRDefault="00E043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1AC6D125" w:rsidR="00491A8F" w:rsidRPr="001357ED" w:rsidRDefault="00376A84" w:rsidP="00ED43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E66AB4">
              <w:rPr>
                <w:rFonts w:cs="Arial"/>
                <w:sz w:val="20"/>
              </w:rPr>
              <w:t>/0</w:t>
            </w:r>
            <w:r w:rsidR="00ED4329"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1ADFDA95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36C5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90" w:type="dxa"/>
          </w:tcPr>
          <w:p w14:paraId="0E02BBB0" w14:textId="5CF1B04F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9E6F9A6" w14:textId="2FEE3582" w:rsidR="00491A8F" w:rsidRPr="001357ED" w:rsidRDefault="00B36C5F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11FA2597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65379359" w:rsidR="00491A8F" w:rsidRPr="001357ED" w:rsidRDefault="00376A84" w:rsidP="00ED43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E66AB4">
              <w:rPr>
                <w:rFonts w:cs="Arial"/>
                <w:sz w:val="20"/>
              </w:rPr>
              <w:t>/0</w:t>
            </w:r>
            <w:r w:rsidR="00ED4329"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2CC1B2BE" w14:textId="2A21AD32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B36C5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DF2FED0" w14:textId="583250E8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1C60D196" w:rsidR="00491A8F" w:rsidRPr="001357ED" w:rsidRDefault="00B66DC0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989D1CA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087ACFA3" w:rsidR="00491A8F" w:rsidRPr="001357ED" w:rsidRDefault="00376A84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3046F2">
              <w:rPr>
                <w:rFonts w:cs="Arial"/>
                <w:sz w:val="20"/>
              </w:rPr>
              <w:t>/04/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3E8713FE" w:rsidR="00491A8F" w:rsidRPr="001357ED" w:rsidRDefault="00491A8F" w:rsidP="00136EC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136EC5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136EC5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AEB5319" w14:textId="74F1F894" w:rsidR="00491A8F" w:rsidRPr="001357ED" w:rsidRDefault="00E04366" w:rsidP="00E0436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0DFD222" w14:textId="2E4506A2" w:rsidR="00491A8F" w:rsidRPr="001357ED" w:rsidRDefault="00E043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3E17E412" w:rsidR="00491A8F" w:rsidRPr="001357ED" w:rsidRDefault="00E043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3E530298" w:rsidR="004A40D3" w:rsidRPr="001357ED" w:rsidRDefault="00376A84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3046F2">
              <w:rPr>
                <w:rFonts w:cs="Arial"/>
                <w:sz w:val="20"/>
              </w:rPr>
              <w:t>/04/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76876060" w:rsidR="004A40D3" w:rsidRPr="001357ED" w:rsidRDefault="00ED4329" w:rsidP="00376A8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76A84">
              <w:rPr>
                <w:rFonts w:cs="Arial"/>
                <w:sz w:val="20"/>
              </w:rPr>
              <w:t>7</w:t>
            </w:r>
            <w:r w:rsidR="003046F2">
              <w:rPr>
                <w:rFonts w:cs="Arial"/>
                <w:sz w:val="20"/>
              </w:rPr>
              <w:t>/04/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774B7FC5" w:rsidR="004A40D3" w:rsidRPr="001357ED" w:rsidRDefault="00E04366" w:rsidP="00E04366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E8DFF2" w14:textId="77777777" w:rsidR="00EA00ED" w:rsidRDefault="00EA00ED" w:rsidP="003856C9">
      <w:pPr>
        <w:spacing w:after="0" w:line="240" w:lineRule="auto"/>
      </w:pPr>
      <w:r>
        <w:separator/>
      </w:r>
    </w:p>
  </w:endnote>
  <w:endnote w:type="continuationSeparator" w:id="0">
    <w:p w14:paraId="4444CCB7" w14:textId="77777777" w:rsidR="00EA00ED" w:rsidRDefault="00EA00ED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04366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04366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E04366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E04366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6A8BCE" w14:textId="77777777" w:rsidR="00EA00ED" w:rsidRDefault="00EA00ED" w:rsidP="003856C9">
      <w:pPr>
        <w:spacing w:after="0" w:line="240" w:lineRule="auto"/>
      </w:pPr>
      <w:r>
        <w:separator/>
      </w:r>
    </w:p>
  </w:footnote>
  <w:footnote w:type="continuationSeparator" w:id="0">
    <w:p w14:paraId="569F730F" w14:textId="77777777" w:rsidR="00EA00ED" w:rsidRDefault="00EA00ED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0CF3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36EC5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A2440"/>
    <w:rsid w:val="001B32D2"/>
    <w:rsid w:val="001C6623"/>
    <w:rsid w:val="001E2688"/>
    <w:rsid w:val="00204FF4"/>
    <w:rsid w:val="00205016"/>
    <w:rsid w:val="002051C1"/>
    <w:rsid w:val="002073E0"/>
    <w:rsid w:val="00217BD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D35"/>
    <w:rsid w:val="00553849"/>
    <w:rsid w:val="00556469"/>
    <w:rsid w:val="00557019"/>
    <w:rsid w:val="005674AC"/>
    <w:rsid w:val="00575EA1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86109"/>
    <w:rsid w:val="00790428"/>
    <w:rsid w:val="00795B00"/>
    <w:rsid w:val="00797821"/>
    <w:rsid w:val="007A0210"/>
    <w:rsid w:val="007A45FC"/>
    <w:rsid w:val="007B2F5C"/>
    <w:rsid w:val="007C5F05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0EDF"/>
    <w:rsid w:val="00B31B36"/>
    <w:rsid w:val="00B36C5F"/>
    <w:rsid w:val="00B403DC"/>
    <w:rsid w:val="00B43F6D"/>
    <w:rsid w:val="00B43F76"/>
    <w:rsid w:val="00B518A6"/>
    <w:rsid w:val="00B550FC"/>
    <w:rsid w:val="00B66DC0"/>
    <w:rsid w:val="00B73774"/>
    <w:rsid w:val="00B81035"/>
    <w:rsid w:val="00B83378"/>
    <w:rsid w:val="00B85871"/>
    <w:rsid w:val="00B860BB"/>
    <w:rsid w:val="00B921FE"/>
    <w:rsid w:val="00B93310"/>
    <w:rsid w:val="00BA7146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04366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AB4"/>
    <w:rsid w:val="00E66D66"/>
    <w:rsid w:val="00E70D6D"/>
    <w:rsid w:val="00E73C52"/>
    <w:rsid w:val="00E76A22"/>
    <w:rsid w:val="00E8579A"/>
    <w:rsid w:val="00E941EF"/>
    <w:rsid w:val="00E947F5"/>
    <w:rsid w:val="00E96D6E"/>
    <w:rsid w:val="00E97A8B"/>
    <w:rsid w:val="00EA00ED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42D1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FFE4C88-0B24-4A57-9063-57D2250A8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10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6</cp:revision>
  <cp:lastPrinted>2019-02-17T02:22:00Z</cp:lastPrinted>
  <dcterms:created xsi:type="dcterms:W3CDTF">2022-04-10T23:09:00Z</dcterms:created>
  <dcterms:modified xsi:type="dcterms:W3CDTF">2022-04-18T23:16:00Z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