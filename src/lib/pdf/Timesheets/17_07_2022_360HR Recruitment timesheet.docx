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CE12E04" w:rsidR="00E527E9" w:rsidRPr="001357ED" w:rsidRDefault="002734D9" w:rsidP="00E47465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E47465">
              <w:rPr>
                <w:rFonts w:cs="Arial"/>
                <w:sz w:val="20"/>
              </w:rPr>
              <w:t>7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7B5B58">
              <w:rPr>
                <w:rFonts w:cs="Arial"/>
                <w:sz w:val="20"/>
              </w:rPr>
              <w:t>7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1A6C3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1A6C37" w:rsidRPr="007821EC" w:rsidRDefault="001A6C3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2B92DB47" w:rsidR="001A6C37" w:rsidRPr="001357ED" w:rsidRDefault="00E47465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1A6C37">
              <w:rPr>
                <w:rFonts w:cs="Arial"/>
                <w:sz w:val="20"/>
              </w:rPr>
              <w:t>/0</w:t>
            </w:r>
            <w:r w:rsidR="002734D9">
              <w:rPr>
                <w:rFonts w:cs="Arial"/>
                <w:sz w:val="20"/>
              </w:rPr>
              <w:t>7</w:t>
            </w:r>
            <w:r w:rsidR="001A6C37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5C51FB5F" w14:textId="0BEF019B" w:rsidR="001A6C37" w:rsidRPr="001357ED" w:rsidRDefault="001A6C37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5D9FB4A1" w:rsidR="001A6C37" w:rsidRPr="001357ED" w:rsidRDefault="001A6C37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2E61E65B" w:rsidR="001A6C37" w:rsidRPr="001357ED" w:rsidRDefault="001A6C37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2D5231B2" w:rsidR="001A6C37" w:rsidRPr="001357ED" w:rsidRDefault="001A6C3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1A6C37" w:rsidRPr="001357ED" w:rsidRDefault="001A6C3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F86487E" w:rsidR="001609F0" w:rsidRPr="001357ED" w:rsidRDefault="00E47465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1609F0">
              <w:rPr>
                <w:rFonts w:cs="Arial"/>
                <w:sz w:val="20"/>
              </w:rPr>
              <w:t>/0</w:t>
            </w:r>
            <w:r w:rsidR="002734D9">
              <w:rPr>
                <w:rFonts w:cs="Arial"/>
                <w:sz w:val="20"/>
              </w:rPr>
              <w:t>7</w:t>
            </w:r>
            <w:r w:rsidR="001609F0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5B7535B4" w14:textId="5EEAED18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2DCAA3B9" w:rsidR="001609F0" w:rsidRPr="001357ED" w:rsidRDefault="001609F0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28099750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C19295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4746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E47465" w:rsidRPr="007821EC" w:rsidRDefault="00E4746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47C8C852" w:rsidR="00E47465" w:rsidRPr="001357ED" w:rsidRDefault="00E47465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13/07/2022</w:t>
            </w:r>
          </w:p>
        </w:tc>
        <w:tc>
          <w:tcPr>
            <w:tcW w:w="1132" w:type="dxa"/>
          </w:tcPr>
          <w:p w14:paraId="36D11440" w14:textId="73674500" w:rsidR="00E47465" w:rsidRPr="001357ED" w:rsidRDefault="00E4746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0E02BBB0" w14:textId="2DDFF729" w:rsidR="00E47465" w:rsidRPr="001357ED" w:rsidRDefault="00E4746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9E6F9A6" w14:textId="69DD5421" w:rsidR="00E47465" w:rsidRPr="001357ED" w:rsidRDefault="00E4746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4C0DEA72" w:rsidR="00E47465" w:rsidRPr="001357ED" w:rsidRDefault="00E4746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E47465" w:rsidRPr="001357ED" w:rsidRDefault="00E4746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8073DE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8073DE" w:rsidRPr="007821EC" w:rsidRDefault="008073D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125DD6A" w:rsidR="008073DE" w:rsidRPr="001357ED" w:rsidRDefault="00E47465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8073DE">
              <w:rPr>
                <w:rFonts w:cs="Arial"/>
                <w:sz w:val="20"/>
              </w:rPr>
              <w:t>/0</w:t>
            </w:r>
            <w:r w:rsidR="002734D9">
              <w:rPr>
                <w:rFonts w:cs="Arial"/>
                <w:sz w:val="20"/>
              </w:rPr>
              <w:t>7</w:t>
            </w:r>
            <w:r w:rsidR="008073DE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6A9E1A66" w:rsidR="008073DE" w:rsidRPr="001357ED" w:rsidRDefault="008073DE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7B1D74F1" w:rsidR="008073DE" w:rsidRPr="001357ED" w:rsidRDefault="008073DE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0E263899" w14:textId="3855FA6B" w:rsidR="008073DE" w:rsidRPr="001357ED" w:rsidRDefault="008073DE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5B644C8" w:rsidR="008073DE" w:rsidRPr="001357ED" w:rsidRDefault="008073D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8073DE" w:rsidRPr="001357ED" w:rsidRDefault="008073D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47465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E47465" w:rsidRPr="007821EC" w:rsidRDefault="00E4746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2C0939B" w:rsidR="00E47465" w:rsidRPr="001357ED" w:rsidRDefault="00E47465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15/07/2022</w:t>
            </w:r>
          </w:p>
        </w:tc>
        <w:tc>
          <w:tcPr>
            <w:tcW w:w="1132" w:type="dxa"/>
          </w:tcPr>
          <w:p w14:paraId="01454EC4" w14:textId="51A9E3F2" w:rsidR="00E47465" w:rsidRPr="001357ED" w:rsidRDefault="00E47465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31827CAB" w:rsidR="00E47465" w:rsidRPr="001357ED" w:rsidRDefault="00E47465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0DFD222" w14:textId="680CB56F" w:rsidR="00E47465" w:rsidRPr="001357ED" w:rsidRDefault="00E4746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74D4BA07" w:rsidR="00E47465" w:rsidRPr="001357ED" w:rsidRDefault="00E4746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E47465" w:rsidRPr="001357ED" w:rsidRDefault="00E4746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889362C" w:rsidR="004A40D3" w:rsidRPr="001357ED" w:rsidRDefault="00E47465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2F5D11">
              <w:rPr>
                <w:rFonts w:cs="Arial"/>
                <w:sz w:val="20"/>
              </w:rPr>
              <w:t>/0</w:t>
            </w:r>
            <w:r w:rsidR="007B5B58">
              <w:rPr>
                <w:rFonts w:cs="Arial"/>
                <w:sz w:val="20"/>
              </w:rPr>
              <w:t>7</w:t>
            </w:r>
            <w:r w:rsidR="002F5D11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14F3A2F0" w:rsidR="000E4C94" w:rsidRPr="001357ED" w:rsidRDefault="002734D9" w:rsidP="00E4746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E47465">
              <w:rPr>
                <w:rFonts w:cs="Arial"/>
                <w:sz w:val="20"/>
              </w:rPr>
              <w:t>7</w:t>
            </w:r>
            <w:r w:rsidR="000E4C94">
              <w:rPr>
                <w:rFonts w:cs="Arial"/>
                <w:sz w:val="20"/>
              </w:rPr>
              <w:t>/0</w:t>
            </w:r>
            <w:r w:rsidR="007B5B58">
              <w:rPr>
                <w:rFonts w:cs="Arial"/>
                <w:sz w:val="20"/>
              </w:rPr>
              <w:t>7</w:t>
            </w:r>
            <w:r w:rsidR="000E4C94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  <w:bookmarkStart w:id="0" w:name="_GoBack"/>
            <w:bookmarkEnd w:id="0"/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1325A2E2" w:rsidR="004A40D3" w:rsidRPr="001357ED" w:rsidRDefault="008073DE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C3ABF2" w14:textId="77777777" w:rsidR="00AA0CFC" w:rsidRDefault="00AA0CFC" w:rsidP="003856C9">
      <w:pPr>
        <w:spacing w:after="0" w:line="240" w:lineRule="auto"/>
      </w:pPr>
      <w:r>
        <w:separator/>
      </w:r>
    </w:p>
  </w:endnote>
  <w:endnote w:type="continuationSeparator" w:id="0">
    <w:p w14:paraId="0577BD93" w14:textId="77777777" w:rsidR="00AA0CFC" w:rsidRDefault="00AA0CFC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47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47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4746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4746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B0DC40" w14:textId="77777777" w:rsidR="00AA0CFC" w:rsidRDefault="00AA0CFC" w:rsidP="003856C9">
      <w:pPr>
        <w:spacing w:after="0" w:line="240" w:lineRule="auto"/>
      </w:pPr>
      <w:r>
        <w:separator/>
      </w:r>
    </w:p>
  </w:footnote>
  <w:footnote w:type="continuationSeparator" w:id="0">
    <w:p w14:paraId="7C1B717E" w14:textId="77777777" w:rsidR="00AA0CFC" w:rsidRDefault="00AA0CFC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0CFC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AE76D5-C5C7-432C-8DA6-B8C55CC69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3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2022-07-04T21:18:00Z</dcterms:created>
  <dcterms:modified xsi:type="dcterms:W3CDTF">2022-07-17T23:54:00Z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