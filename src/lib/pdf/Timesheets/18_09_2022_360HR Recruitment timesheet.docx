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358AB31A" w:rsidR="00E527E9" w:rsidRPr="001357ED" w:rsidRDefault="00C00D01" w:rsidP="00CF2134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CF2134">
              <w:rPr>
                <w:rFonts w:cs="Arial"/>
                <w:sz w:val="20"/>
              </w:rPr>
              <w:t>8</w:t>
            </w:r>
            <w:r w:rsidR="005776C4">
              <w:rPr>
                <w:rFonts w:cs="Arial"/>
                <w:sz w:val="20"/>
              </w:rPr>
              <w:t>/0</w:t>
            </w:r>
            <w:r w:rsidR="00A06D6D">
              <w:rPr>
                <w:rFonts w:cs="Arial"/>
                <w:sz w:val="20"/>
              </w:rPr>
              <w:t>9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bookmarkStart w:id="0" w:name="_GoBack" w:colFirst="1" w:colLast="1"/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bookmarkEnd w:id="0"/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58102947" w:rsidR="002150E5" w:rsidRPr="001357ED" w:rsidRDefault="00CF2134" w:rsidP="00C00D0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1878BACE" w:rsidR="00A00466" w:rsidRPr="001357ED" w:rsidRDefault="00CF2134" w:rsidP="00C00D0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0EF16B88" w:rsidR="002150E5" w:rsidRPr="001357ED" w:rsidRDefault="00CF2134" w:rsidP="00C00D0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4CE26F51" w:rsidR="002150E5" w:rsidRPr="001357ED" w:rsidRDefault="002150E5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032775DF" w:rsidR="002150E5" w:rsidRPr="001357ED" w:rsidRDefault="002150E5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2D662360" w:rsidR="00C00D01" w:rsidRPr="001357ED" w:rsidRDefault="00CF2134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C00D01">
              <w:rPr>
                <w:rFonts w:cs="Arial"/>
                <w:sz w:val="20"/>
              </w:rPr>
              <w:t>/09/2022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8458D6E" w:rsidR="00A00466" w:rsidRPr="001357ED" w:rsidRDefault="00CF2134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A06D6D">
              <w:rPr>
                <w:rFonts w:cs="Arial"/>
                <w:sz w:val="20"/>
              </w:rPr>
              <w:t>/09/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95CE932" w:rsidR="004A40D3" w:rsidRPr="001357ED" w:rsidRDefault="00C72CF7" w:rsidP="00CF213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CF2134">
              <w:rPr>
                <w:rFonts w:cs="Arial"/>
                <w:sz w:val="20"/>
              </w:rPr>
              <w:t>7</w:t>
            </w:r>
            <w:r w:rsidR="00A06D6D">
              <w:rPr>
                <w:rFonts w:cs="Arial"/>
                <w:sz w:val="20"/>
              </w:rPr>
              <w:t>/09/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2643F7D" w:rsidR="000E4C94" w:rsidRPr="001357ED" w:rsidRDefault="00C00D01" w:rsidP="00CF213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CF2134">
              <w:rPr>
                <w:rFonts w:cs="Arial"/>
                <w:sz w:val="20"/>
              </w:rPr>
              <w:t>8</w:t>
            </w:r>
            <w:r w:rsidR="00C72CF7">
              <w:rPr>
                <w:rFonts w:cs="Arial"/>
                <w:sz w:val="20"/>
              </w:rPr>
              <w:t>/</w:t>
            </w:r>
            <w:r w:rsidR="00A06D6D">
              <w:rPr>
                <w:rFonts w:cs="Arial"/>
                <w:sz w:val="20"/>
              </w:rPr>
              <w:t>09/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04A284" w14:textId="77777777" w:rsidR="00A31C07" w:rsidRDefault="00A31C07" w:rsidP="003856C9">
      <w:pPr>
        <w:spacing w:after="0" w:line="240" w:lineRule="auto"/>
      </w:pPr>
      <w:r>
        <w:separator/>
      </w:r>
    </w:p>
  </w:endnote>
  <w:endnote w:type="continuationSeparator" w:id="0">
    <w:p w14:paraId="107F540D" w14:textId="77777777" w:rsidR="00A31C07" w:rsidRDefault="00A31C07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F213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F213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CF213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CF213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A41B1D" w14:textId="77777777" w:rsidR="00A31C07" w:rsidRDefault="00A31C07" w:rsidP="003856C9">
      <w:pPr>
        <w:spacing w:after="0" w:line="240" w:lineRule="auto"/>
      </w:pPr>
      <w:r>
        <w:separator/>
      </w:r>
    </w:p>
  </w:footnote>
  <w:footnote w:type="continuationSeparator" w:id="0">
    <w:p w14:paraId="2EAA76DB" w14:textId="77777777" w:rsidR="00A31C07" w:rsidRDefault="00A31C07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232EA"/>
    <w:rsid w:val="00A24D14"/>
    <w:rsid w:val="00A27361"/>
    <w:rsid w:val="00A31C07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7769"/>
    <w:rsid w:val="00CD1647"/>
    <w:rsid w:val="00CD55C1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A704275-7DA1-436D-9851-A5EABB7F9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2022-09-13T00:08:00Z</dcterms:created>
  <dcterms:modified xsi:type="dcterms:W3CDTF">2022-09-13T00:09:00Z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