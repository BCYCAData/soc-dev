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53F300D3" w:rsidR="00E527E9" w:rsidRPr="001357ED" w:rsidRDefault="00EC2C94" w:rsidP="00157F66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157F66">
              <w:rPr>
                <w:rFonts w:cs="Arial"/>
                <w:sz w:val="20"/>
              </w:rPr>
              <w:t>8</w:t>
            </w:r>
            <w:r w:rsidR="003F66E6">
              <w:rPr>
                <w:rFonts w:cs="Arial"/>
                <w:sz w:val="20"/>
              </w:rPr>
              <w:t>/1</w:t>
            </w:r>
            <w:r>
              <w:rPr>
                <w:rFonts w:cs="Arial"/>
                <w:sz w:val="20"/>
              </w:rPr>
              <w:t>2</w:t>
            </w:r>
            <w:r w:rsidR="005776C4">
              <w:rPr>
                <w:rFonts w:cs="Arial"/>
                <w:sz w:val="20"/>
              </w:rPr>
              <w:t>/</w:t>
            </w:r>
            <w:r w:rsidR="00FE578B">
              <w:rPr>
                <w:rFonts w:cs="Arial"/>
                <w:sz w:val="20"/>
              </w:rPr>
              <w:t>202</w:t>
            </w:r>
            <w:r w:rsidR="00177A12">
              <w:rPr>
                <w:rFonts w:cs="Arial"/>
                <w:sz w:val="20"/>
              </w:rPr>
              <w:t>2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2150E5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2150E5" w:rsidRPr="007821EC" w:rsidRDefault="002150E5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5604ACBC" w:rsidR="002150E5" w:rsidRPr="001357ED" w:rsidRDefault="003546FD" w:rsidP="00EC2C94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12</w:t>
            </w:r>
            <w:r w:rsidR="00A06D6D">
              <w:rPr>
                <w:rFonts w:cs="Arial"/>
                <w:sz w:val="20"/>
              </w:rPr>
              <w:t>/</w:t>
            </w:r>
            <w:r w:rsidR="003254F4">
              <w:rPr>
                <w:rFonts w:cs="Arial"/>
                <w:sz w:val="20"/>
              </w:rPr>
              <w:t>1</w:t>
            </w:r>
            <w:r w:rsidR="00EC2C94">
              <w:rPr>
                <w:rFonts w:cs="Arial"/>
                <w:sz w:val="20"/>
              </w:rPr>
              <w:t>2</w:t>
            </w:r>
            <w:r w:rsidR="00A06D6D">
              <w:rPr>
                <w:rFonts w:cs="Arial"/>
                <w:sz w:val="20"/>
              </w:rPr>
              <w:t>/</w:t>
            </w:r>
            <w:r w:rsidR="002150E5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5C51FB5F" w14:textId="1F00F0B9" w:rsidR="002150E5" w:rsidRPr="001357ED" w:rsidRDefault="002150E5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02546A0" w14:textId="119F9930" w:rsidR="002150E5" w:rsidRPr="001357ED" w:rsidRDefault="002150E5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1133D2B" w14:textId="39F866FB" w:rsidR="002150E5" w:rsidRPr="001357ED" w:rsidRDefault="002150E5" w:rsidP="009431C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7A1597DA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141A3896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A00466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A00466" w:rsidRPr="007821EC" w:rsidRDefault="00A00466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23202E69" w:rsidR="00A00466" w:rsidRPr="001357ED" w:rsidRDefault="003546FD" w:rsidP="00EC2C94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13</w:t>
            </w:r>
            <w:r w:rsidR="003F66E6">
              <w:rPr>
                <w:rFonts w:cs="Arial"/>
                <w:sz w:val="20"/>
              </w:rPr>
              <w:t>/1</w:t>
            </w:r>
            <w:r w:rsidR="00EC2C94">
              <w:rPr>
                <w:rFonts w:cs="Arial"/>
                <w:sz w:val="20"/>
              </w:rPr>
              <w:t>2</w:t>
            </w:r>
            <w:r w:rsidR="003F66E6">
              <w:rPr>
                <w:rFonts w:cs="Arial"/>
                <w:sz w:val="20"/>
              </w:rPr>
              <w:t>/2</w:t>
            </w:r>
            <w:bookmarkStart w:id="0" w:name="_GoBack"/>
            <w:bookmarkEnd w:id="0"/>
            <w:r w:rsidR="003F66E6">
              <w:rPr>
                <w:rFonts w:cs="Arial"/>
                <w:sz w:val="20"/>
              </w:rPr>
              <w:t>022</w:t>
            </w:r>
          </w:p>
        </w:tc>
        <w:tc>
          <w:tcPr>
            <w:tcW w:w="1132" w:type="dxa"/>
          </w:tcPr>
          <w:p w14:paraId="5B7535B4" w14:textId="72BDBB0C" w:rsidR="00A00466" w:rsidRPr="001357ED" w:rsidRDefault="00A00466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3A9A1F52" w14:textId="51EC7848" w:rsidR="00A00466" w:rsidRPr="001357ED" w:rsidRDefault="00A00466" w:rsidP="002F5D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5B059F7" w14:textId="671D5633" w:rsidR="00A00466" w:rsidRPr="001357ED" w:rsidRDefault="00A00466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479B933B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3063C6F5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2150E5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2150E5" w:rsidRPr="007821EC" w:rsidRDefault="002150E5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4AE9D182" w:rsidR="002150E5" w:rsidRPr="001357ED" w:rsidRDefault="003546FD" w:rsidP="00EC2C94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14</w:t>
            </w:r>
            <w:r w:rsidR="003F66E6">
              <w:rPr>
                <w:rFonts w:cs="Arial"/>
                <w:sz w:val="20"/>
              </w:rPr>
              <w:t>/1</w:t>
            </w:r>
            <w:r w:rsidR="00EC2C94">
              <w:rPr>
                <w:rFonts w:cs="Arial"/>
                <w:sz w:val="20"/>
              </w:rPr>
              <w:t>2</w:t>
            </w:r>
            <w:r w:rsidR="003F66E6">
              <w:rPr>
                <w:rFonts w:cs="Arial"/>
                <w:sz w:val="20"/>
              </w:rPr>
              <w:t>/2022</w:t>
            </w:r>
          </w:p>
        </w:tc>
        <w:tc>
          <w:tcPr>
            <w:tcW w:w="1132" w:type="dxa"/>
          </w:tcPr>
          <w:p w14:paraId="36D11440" w14:textId="60C5BEF0" w:rsidR="002150E5" w:rsidRPr="001357ED" w:rsidRDefault="002150E5" w:rsidP="00CB66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</w:t>
            </w:r>
            <w:r w:rsidR="00CB661E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0E02BBB0" w14:textId="75A2B5D9" w:rsidR="002150E5" w:rsidRPr="001357ED" w:rsidRDefault="002150E5" w:rsidP="00CB66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16:</w:t>
            </w:r>
            <w:r w:rsidR="00CB661E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19E6F9A6" w14:textId="390C7775" w:rsidR="002150E5" w:rsidRPr="001357ED" w:rsidRDefault="002150E5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3DAA9DC8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C00D01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C00D01" w:rsidRPr="007821EC" w:rsidRDefault="00C00D01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6E46D4F0" w:rsidR="00C00D01" w:rsidRPr="001357ED" w:rsidRDefault="003546FD" w:rsidP="00CB248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15</w:t>
            </w:r>
            <w:r w:rsidR="003F66E6">
              <w:rPr>
                <w:rFonts w:cs="Arial"/>
                <w:sz w:val="20"/>
              </w:rPr>
              <w:t>/1</w:t>
            </w:r>
            <w:r w:rsidR="00CB2481">
              <w:rPr>
                <w:rFonts w:cs="Arial"/>
                <w:sz w:val="20"/>
              </w:rPr>
              <w:t>2</w:t>
            </w:r>
            <w:r w:rsidR="003F66E6">
              <w:rPr>
                <w:rFonts w:cs="Arial"/>
                <w:sz w:val="20"/>
              </w:rPr>
              <w:t>/2022</w:t>
            </w:r>
          </w:p>
        </w:tc>
        <w:tc>
          <w:tcPr>
            <w:tcW w:w="1132" w:type="dxa"/>
          </w:tcPr>
          <w:p w14:paraId="2CC1B2BE" w14:textId="2667E2D6" w:rsidR="00C00D01" w:rsidRPr="001357ED" w:rsidRDefault="00C00D01" w:rsidP="00AA32E6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DF2FED0" w14:textId="7A75E3EF" w:rsidR="00C00D01" w:rsidRPr="001357ED" w:rsidRDefault="00C00D01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E263899" w14:textId="17B650DF" w:rsidR="00C00D01" w:rsidRPr="001357ED" w:rsidRDefault="00C00D01" w:rsidP="00B66DC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48493707" w:rsidR="00C00D01" w:rsidRPr="001357ED" w:rsidRDefault="00C00D0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36337946" w:rsidR="00C00D01" w:rsidRPr="001357ED" w:rsidRDefault="00C00D0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A00466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A00466" w:rsidRPr="007821EC" w:rsidRDefault="00A00466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280313A7" w:rsidR="00A00466" w:rsidRPr="001357ED" w:rsidRDefault="003546FD" w:rsidP="00CB248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</w:t>
            </w:r>
            <w:r w:rsidR="003F66E6">
              <w:rPr>
                <w:rFonts w:cs="Arial"/>
                <w:sz w:val="20"/>
              </w:rPr>
              <w:t>/1</w:t>
            </w:r>
            <w:r w:rsidR="00CB2481">
              <w:rPr>
                <w:rFonts w:cs="Arial"/>
                <w:sz w:val="20"/>
              </w:rPr>
              <w:t>2</w:t>
            </w:r>
            <w:r w:rsidR="003F66E6">
              <w:rPr>
                <w:rFonts w:cs="Arial"/>
                <w:sz w:val="20"/>
              </w:rPr>
              <w:t>/2022</w:t>
            </w:r>
          </w:p>
        </w:tc>
        <w:tc>
          <w:tcPr>
            <w:tcW w:w="1132" w:type="dxa"/>
          </w:tcPr>
          <w:p w14:paraId="01454EC4" w14:textId="2FFD992C" w:rsidR="00A00466" w:rsidRPr="001357ED" w:rsidRDefault="00A00466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AEB5319" w14:textId="6395F881" w:rsidR="00A00466" w:rsidRPr="001357ED" w:rsidRDefault="00A00466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10DFD222" w14:textId="2E674ED9" w:rsidR="00A00466" w:rsidRPr="001357ED" w:rsidRDefault="00A00466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196AFD23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35EA8A80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6A2CFCA5" w:rsidR="004A40D3" w:rsidRPr="001357ED" w:rsidRDefault="00EC2C94" w:rsidP="003546F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3546FD">
              <w:rPr>
                <w:rFonts w:cs="Arial"/>
                <w:sz w:val="20"/>
              </w:rPr>
              <w:t>7</w:t>
            </w:r>
            <w:r w:rsidR="003F66E6">
              <w:rPr>
                <w:rFonts w:cs="Arial"/>
                <w:sz w:val="20"/>
              </w:rPr>
              <w:t>/1</w:t>
            </w:r>
            <w:r w:rsidR="00CB2481">
              <w:rPr>
                <w:rFonts w:cs="Arial"/>
                <w:sz w:val="20"/>
              </w:rPr>
              <w:t>2</w:t>
            </w:r>
            <w:r w:rsidR="003F66E6">
              <w:rPr>
                <w:rFonts w:cs="Arial"/>
                <w:sz w:val="20"/>
              </w:rPr>
              <w:t>/2022</w:t>
            </w:r>
          </w:p>
        </w:tc>
        <w:tc>
          <w:tcPr>
            <w:tcW w:w="1132" w:type="dxa"/>
          </w:tcPr>
          <w:p w14:paraId="66B054DC" w14:textId="134A7079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: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0E4C94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0E4C94" w:rsidRPr="007821EC" w:rsidRDefault="000E4C94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4B2BFD3A" w:rsidR="000E4C94" w:rsidRPr="001357ED" w:rsidRDefault="00EC2C94" w:rsidP="003546F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3546FD">
              <w:rPr>
                <w:rFonts w:cs="Arial"/>
                <w:sz w:val="20"/>
              </w:rPr>
              <w:t>8</w:t>
            </w:r>
            <w:r w:rsidR="003F66E6">
              <w:rPr>
                <w:rFonts w:cs="Arial"/>
                <w:sz w:val="20"/>
              </w:rPr>
              <w:t>/1</w:t>
            </w:r>
            <w:r w:rsidR="00CB2481">
              <w:rPr>
                <w:rFonts w:cs="Arial"/>
                <w:sz w:val="20"/>
              </w:rPr>
              <w:t>2</w:t>
            </w:r>
            <w:r w:rsidR="003F66E6">
              <w:rPr>
                <w:rFonts w:cs="Arial"/>
                <w:sz w:val="20"/>
              </w:rPr>
              <w:t>/2022</w:t>
            </w:r>
          </w:p>
        </w:tc>
        <w:tc>
          <w:tcPr>
            <w:tcW w:w="1132" w:type="dxa"/>
          </w:tcPr>
          <w:p w14:paraId="7437E0F6" w14:textId="3BA1571B" w:rsidR="000E4C94" w:rsidRPr="001357ED" w:rsidRDefault="000E4C94" w:rsidP="00B0142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EBE4630" w14:textId="49D3361D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4976CFE" w14:textId="2FEC685B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212399AE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28D3FE99" w:rsidR="004A40D3" w:rsidRPr="001357ED" w:rsidRDefault="002E4650" w:rsidP="002E4650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A617037" w14:textId="77777777" w:rsidR="00CF59DB" w:rsidRDefault="00CF59DB" w:rsidP="003856C9">
      <w:pPr>
        <w:spacing w:after="0" w:line="240" w:lineRule="auto"/>
      </w:pPr>
      <w:r>
        <w:separator/>
      </w:r>
    </w:p>
  </w:endnote>
  <w:endnote w:type="continuationSeparator" w:id="0">
    <w:p w14:paraId="0C2DF569" w14:textId="77777777" w:rsidR="00CF59DB" w:rsidRDefault="00CF59DB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3546FD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3546FD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3546FD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3546FD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79FE855" w14:textId="77777777" w:rsidR="00CF59DB" w:rsidRDefault="00CF59DB" w:rsidP="003856C9">
      <w:pPr>
        <w:spacing w:after="0" w:line="240" w:lineRule="auto"/>
      </w:pPr>
      <w:r>
        <w:separator/>
      </w:r>
    </w:p>
  </w:footnote>
  <w:footnote w:type="continuationSeparator" w:id="0">
    <w:p w14:paraId="432B2367" w14:textId="77777777" w:rsidR="00CF59DB" w:rsidRDefault="00CF59DB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3FFF"/>
    <w:rsid w:val="000266E1"/>
    <w:rsid w:val="00030CF3"/>
    <w:rsid w:val="00036885"/>
    <w:rsid w:val="00052BE1"/>
    <w:rsid w:val="0005488A"/>
    <w:rsid w:val="0005756D"/>
    <w:rsid w:val="00061FE7"/>
    <w:rsid w:val="00062282"/>
    <w:rsid w:val="0006258F"/>
    <w:rsid w:val="00062B72"/>
    <w:rsid w:val="000720FD"/>
    <w:rsid w:val="0007412A"/>
    <w:rsid w:val="00076CF9"/>
    <w:rsid w:val="000855DF"/>
    <w:rsid w:val="00087270"/>
    <w:rsid w:val="00087B4D"/>
    <w:rsid w:val="00087BD0"/>
    <w:rsid w:val="0009587B"/>
    <w:rsid w:val="000C6D46"/>
    <w:rsid w:val="000E4C94"/>
    <w:rsid w:val="000E70C6"/>
    <w:rsid w:val="000F150D"/>
    <w:rsid w:val="0010199E"/>
    <w:rsid w:val="0010274D"/>
    <w:rsid w:val="0010356E"/>
    <w:rsid w:val="00107477"/>
    <w:rsid w:val="00110CB2"/>
    <w:rsid w:val="00113681"/>
    <w:rsid w:val="00113AE3"/>
    <w:rsid w:val="00117BAB"/>
    <w:rsid w:val="00120F74"/>
    <w:rsid w:val="001246C2"/>
    <w:rsid w:val="0013429E"/>
    <w:rsid w:val="00134338"/>
    <w:rsid w:val="001357ED"/>
    <w:rsid w:val="00145C1F"/>
    <w:rsid w:val="00146FE6"/>
    <w:rsid w:val="00157F66"/>
    <w:rsid w:val="001609F0"/>
    <w:rsid w:val="00161173"/>
    <w:rsid w:val="001637EB"/>
    <w:rsid w:val="001643EE"/>
    <w:rsid w:val="00165279"/>
    <w:rsid w:val="001707CD"/>
    <w:rsid w:val="00170F96"/>
    <w:rsid w:val="001765FE"/>
    <w:rsid w:val="00177A12"/>
    <w:rsid w:val="00194C0B"/>
    <w:rsid w:val="0019561F"/>
    <w:rsid w:val="0019579D"/>
    <w:rsid w:val="001A2440"/>
    <w:rsid w:val="001A6C37"/>
    <w:rsid w:val="001B1AA7"/>
    <w:rsid w:val="001B32D2"/>
    <w:rsid w:val="001C6623"/>
    <w:rsid w:val="001E2688"/>
    <w:rsid w:val="001F45E2"/>
    <w:rsid w:val="00203170"/>
    <w:rsid w:val="00204FF4"/>
    <w:rsid w:val="00205016"/>
    <w:rsid w:val="002051C1"/>
    <w:rsid w:val="002073E0"/>
    <w:rsid w:val="002150E5"/>
    <w:rsid w:val="00217BD5"/>
    <w:rsid w:val="00220E75"/>
    <w:rsid w:val="0022326A"/>
    <w:rsid w:val="0022475F"/>
    <w:rsid w:val="002257BF"/>
    <w:rsid w:val="002347B6"/>
    <w:rsid w:val="00244FBF"/>
    <w:rsid w:val="002463C5"/>
    <w:rsid w:val="00251C82"/>
    <w:rsid w:val="00271D89"/>
    <w:rsid w:val="002725E7"/>
    <w:rsid w:val="00272EF8"/>
    <w:rsid w:val="002734D9"/>
    <w:rsid w:val="00274B8D"/>
    <w:rsid w:val="00285758"/>
    <w:rsid w:val="00286DC3"/>
    <w:rsid w:val="00290C3E"/>
    <w:rsid w:val="00293B83"/>
    <w:rsid w:val="00293F63"/>
    <w:rsid w:val="00296001"/>
    <w:rsid w:val="002966E5"/>
    <w:rsid w:val="002A0D11"/>
    <w:rsid w:val="002A3621"/>
    <w:rsid w:val="002B3890"/>
    <w:rsid w:val="002B7747"/>
    <w:rsid w:val="002B7C91"/>
    <w:rsid w:val="002C02BD"/>
    <w:rsid w:val="002C77B9"/>
    <w:rsid w:val="002D221F"/>
    <w:rsid w:val="002D4FAE"/>
    <w:rsid w:val="002E150B"/>
    <w:rsid w:val="002E248D"/>
    <w:rsid w:val="002E3118"/>
    <w:rsid w:val="002E4650"/>
    <w:rsid w:val="002E7872"/>
    <w:rsid w:val="002F485A"/>
    <w:rsid w:val="002F4EE8"/>
    <w:rsid w:val="002F5D11"/>
    <w:rsid w:val="00300E48"/>
    <w:rsid w:val="003046F2"/>
    <w:rsid w:val="003053D9"/>
    <w:rsid w:val="00312CA8"/>
    <w:rsid w:val="003254F4"/>
    <w:rsid w:val="0033337F"/>
    <w:rsid w:val="00334C52"/>
    <w:rsid w:val="003546FD"/>
    <w:rsid w:val="00364428"/>
    <w:rsid w:val="00376A84"/>
    <w:rsid w:val="00377915"/>
    <w:rsid w:val="003838D6"/>
    <w:rsid w:val="003856C9"/>
    <w:rsid w:val="00385CB5"/>
    <w:rsid w:val="00396369"/>
    <w:rsid w:val="003B0113"/>
    <w:rsid w:val="003B2AAF"/>
    <w:rsid w:val="003B5457"/>
    <w:rsid w:val="003B699E"/>
    <w:rsid w:val="003D691C"/>
    <w:rsid w:val="003D7D16"/>
    <w:rsid w:val="003E2918"/>
    <w:rsid w:val="003E4333"/>
    <w:rsid w:val="003E765B"/>
    <w:rsid w:val="003F049F"/>
    <w:rsid w:val="003F0C77"/>
    <w:rsid w:val="003F0EEE"/>
    <w:rsid w:val="003F1D7F"/>
    <w:rsid w:val="003F32D0"/>
    <w:rsid w:val="003F4D31"/>
    <w:rsid w:val="003F66E6"/>
    <w:rsid w:val="003F70A4"/>
    <w:rsid w:val="00403465"/>
    <w:rsid w:val="004107F1"/>
    <w:rsid w:val="00420392"/>
    <w:rsid w:val="0042425E"/>
    <w:rsid w:val="00427363"/>
    <w:rsid w:val="00433381"/>
    <w:rsid w:val="0043426C"/>
    <w:rsid w:val="00434401"/>
    <w:rsid w:val="00436B54"/>
    <w:rsid w:val="00441EB9"/>
    <w:rsid w:val="00451CCE"/>
    <w:rsid w:val="00452979"/>
    <w:rsid w:val="00456273"/>
    <w:rsid w:val="00456B19"/>
    <w:rsid w:val="00463463"/>
    <w:rsid w:val="00471DFE"/>
    <w:rsid w:val="00473EF8"/>
    <w:rsid w:val="004740A2"/>
    <w:rsid w:val="004760E5"/>
    <w:rsid w:val="00476D06"/>
    <w:rsid w:val="004851B5"/>
    <w:rsid w:val="00491A8F"/>
    <w:rsid w:val="00496823"/>
    <w:rsid w:val="004A40D3"/>
    <w:rsid w:val="004B4FFD"/>
    <w:rsid w:val="004B7608"/>
    <w:rsid w:val="004C22D9"/>
    <w:rsid w:val="004D22BB"/>
    <w:rsid w:val="004D4E26"/>
    <w:rsid w:val="004D5FC9"/>
    <w:rsid w:val="004D68EC"/>
    <w:rsid w:val="004E1E0A"/>
    <w:rsid w:val="004F4C93"/>
    <w:rsid w:val="00502701"/>
    <w:rsid w:val="00513E53"/>
    <w:rsid w:val="00514233"/>
    <w:rsid w:val="005152F2"/>
    <w:rsid w:val="005225A0"/>
    <w:rsid w:val="00524E42"/>
    <w:rsid w:val="00530EAF"/>
    <w:rsid w:val="00534E4E"/>
    <w:rsid w:val="00535228"/>
    <w:rsid w:val="00537DE4"/>
    <w:rsid w:val="00546248"/>
    <w:rsid w:val="00551B39"/>
    <w:rsid w:val="00551D35"/>
    <w:rsid w:val="00553849"/>
    <w:rsid w:val="00556034"/>
    <w:rsid w:val="00556469"/>
    <w:rsid w:val="00557019"/>
    <w:rsid w:val="005674AC"/>
    <w:rsid w:val="00571EC8"/>
    <w:rsid w:val="00572F26"/>
    <w:rsid w:val="00575EA1"/>
    <w:rsid w:val="005776C4"/>
    <w:rsid w:val="005A1E51"/>
    <w:rsid w:val="005A241E"/>
    <w:rsid w:val="005A7E57"/>
    <w:rsid w:val="005B0F0C"/>
    <w:rsid w:val="005C19CB"/>
    <w:rsid w:val="005D3305"/>
    <w:rsid w:val="005D779F"/>
    <w:rsid w:val="005E5DE1"/>
    <w:rsid w:val="005F62CD"/>
    <w:rsid w:val="005F6DAF"/>
    <w:rsid w:val="00603A06"/>
    <w:rsid w:val="00606BCF"/>
    <w:rsid w:val="00616FF4"/>
    <w:rsid w:val="00617BE1"/>
    <w:rsid w:val="006216F5"/>
    <w:rsid w:val="00622D70"/>
    <w:rsid w:val="0063745A"/>
    <w:rsid w:val="0064260B"/>
    <w:rsid w:val="0064263A"/>
    <w:rsid w:val="00650BFC"/>
    <w:rsid w:val="00652043"/>
    <w:rsid w:val="0065215D"/>
    <w:rsid w:val="00653E0B"/>
    <w:rsid w:val="006657FA"/>
    <w:rsid w:val="0067556D"/>
    <w:rsid w:val="006763F8"/>
    <w:rsid w:val="00682EB3"/>
    <w:rsid w:val="00687367"/>
    <w:rsid w:val="0069158D"/>
    <w:rsid w:val="006940B7"/>
    <w:rsid w:val="00696113"/>
    <w:rsid w:val="0069741B"/>
    <w:rsid w:val="006A3CE7"/>
    <w:rsid w:val="006A66A6"/>
    <w:rsid w:val="006B45CB"/>
    <w:rsid w:val="006B5A30"/>
    <w:rsid w:val="006D0E47"/>
    <w:rsid w:val="006E29F2"/>
    <w:rsid w:val="006E510D"/>
    <w:rsid w:val="006F3F47"/>
    <w:rsid w:val="00714A0A"/>
    <w:rsid w:val="00714F91"/>
    <w:rsid w:val="007246D9"/>
    <w:rsid w:val="00724C9F"/>
    <w:rsid w:val="00724E54"/>
    <w:rsid w:val="00730A3F"/>
    <w:rsid w:val="00731574"/>
    <w:rsid w:val="00734A71"/>
    <w:rsid w:val="00743379"/>
    <w:rsid w:val="007441BA"/>
    <w:rsid w:val="007453DB"/>
    <w:rsid w:val="00747279"/>
    <w:rsid w:val="00757725"/>
    <w:rsid w:val="00765BC2"/>
    <w:rsid w:val="00772DC0"/>
    <w:rsid w:val="007803B7"/>
    <w:rsid w:val="007821EC"/>
    <w:rsid w:val="0078449E"/>
    <w:rsid w:val="00786109"/>
    <w:rsid w:val="00790428"/>
    <w:rsid w:val="007912DC"/>
    <w:rsid w:val="00795B00"/>
    <w:rsid w:val="00797821"/>
    <w:rsid w:val="007A0210"/>
    <w:rsid w:val="007A45FC"/>
    <w:rsid w:val="007A57AD"/>
    <w:rsid w:val="007B2F5C"/>
    <w:rsid w:val="007B5B58"/>
    <w:rsid w:val="007C5F05"/>
    <w:rsid w:val="007D2777"/>
    <w:rsid w:val="007D4DFC"/>
    <w:rsid w:val="007D6511"/>
    <w:rsid w:val="007E28F4"/>
    <w:rsid w:val="007F093B"/>
    <w:rsid w:val="007F4540"/>
    <w:rsid w:val="008073DE"/>
    <w:rsid w:val="00810D3C"/>
    <w:rsid w:val="0081450D"/>
    <w:rsid w:val="00821D78"/>
    <w:rsid w:val="00832043"/>
    <w:rsid w:val="00832F81"/>
    <w:rsid w:val="008367D8"/>
    <w:rsid w:val="00841DF4"/>
    <w:rsid w:val="008427D6"/>
    <w:rsid w:val="00845F75"/>
    <w:rsid w:val="00846679"/>
    <w:rsid w:val="0084762C"/>
    <w:rsid w:val="00850E59"/>
    <w:rsid w:val="008638F7"/>
    <w:rsid w:val="0086550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0465"/>
    <w:rsid w:val="008B297B"/>
    <w:rsid w:val="008B632A"/>
    <w:rsid w:val="008C7CA2"/>
    <w:rsid w:val="008D609C"/>
    <w:rsid w:val="008D6D42"/>
    <w:rsid w:val="008E03FF"/>
    <w:rsid w:val="008E6CE8"/>
    <w:rsid w:val="008F02A7"/>
    <w:rsid w:val="008F4106"/>
    <w:rsid w:val="008F6337"/>
    <w:rsid w:val="00910E42"/>
    <w:rsid w:val="00916128"/>
    <w:rsid w:val="0091678F"/>
    <w:rsid w:val="00924CFC"/>
    <w:rsid w:val="00925A73"/>
    <w:rsid w:val="00933FF3"/>
    <w:rsid w:val="009368FA"/>
    <w:rsid w:val="00943192"/>
    <w:rsid w:val="009431C7"/>
    <w:rsid w:val="009448CC"/>
    <w:rsid w:val="009449C8"/>
    <w:rsid w:val="00973982"/>
    <w:rsid w:val="00980E7E"/>
    <w:rsid w:val="00982D77"/>
    <w:rsid w:val="00983423"/>
    <w:rsid w:val="009959F3"/>
    <w:rsid w:val="009A015F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0466"/>
    <w:rsid w:val="00A01624"/>
    <w:rsid w:val="00A02783"/>
    <w:rsid w:val="00A0668B"/>
    <w:rsid w:val="00A06D6D"/>
    <w:rsid w:val="00A14A71"/>
    <w:rsid w:val="00A232EA"/>
    <w:rsid w:val="00A24D14"/>
    <w:rsid w:val="00A27361"/>
    <w:rsid w:val="00A31C07"/>
    <w:rsid w:val="00A42DF8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A32E6"/>
    <w:rsid w:val="00AA59C3"/>
    <w:rsid w:val="00AA6BED"/>
    <w:rsid w:val="00AB1E0C"/>
    <w:rsid w:val="00AB43D2"/>
    <w:rsid w:val="00AB60D4"/>
    <w:rsid w:val="00AC2D94"/>
    <w:rsid w:val="00AC3301"/>
    <w:rsid w:val="00AE02A2"/>
    <w:rsid w:val="00AE4879"/>
    <w:rsid w:val="00AE5D9B"/>
    <w:rsid w:val="00AF103E"/>
    <w:rsid w:val="00AF1258"/>
    <w:rsid w:val="00AF5321"/>
    <w:rsid w:val="00AF7555"/>
    <w:rsid w:val="00B001E4"/>
    <w:rsid w:val="00B01428"/>
    <w:rsid w:val="00B01E52"/>
    <w:rsid w:val="00B05AFF"/>
    <w:rsid w:val="00B0743B"/>
    <w:rsid w:val="00B10C17"/>
    <w:rsid w:val="00B263DF"/>
    <w:rsid w:val="00B30EDF"/>
    <w:rsid w:val="00B31B36"/>
    <w:rsid w:val="00B36C5F"/>
    <w:rsid w:val="00B403DC"/>
    <w:rsid w:val="00B43F6D"/>
    <w:rsid w:val="00B43F76"/>
    <w:rsid w:val="00B47804"/>
    <w:rsid w:val="00B518A6"/>
    <w:rsid w:val="00B550FC"/>
    <w:rsid w:val="00B66DC0"/>
    <w:rsid w:val="00B73774"/>
    <w:rsid w:val="00B81035"/>
    <w:rsid w:val="00B82AFC"/>
    <w:rsid w:val="00B82F15"/>
    <w:rsid w:val="00B83378"/>
    <w:rsid w:val="00B85871"/>
    <w:rsid w:val="00B860BB"/>
    <w:rsid w:val="00B920DF"/>
    <w:rsid w:val="00B921FE"/>
    <w:rsid w:val="00B93310"/>
    <w:rsid w:val="00BA7146"/>
    <w:rsid w:val="00BB050A"/>
    <w:rsid w:val="00BB621D"/>
    <w:rsid w:val="00BC1F18"/>
    <w:rsid w:val="00BD2E58"/>
    <w:rsid w:val="00BD4659"/>
    <w:rsid w:val="00BD69FA"/>
    <w:rsid w:val="00BE08EF"/>
    <w:rsid w:val="00BE0EC5"/>
    <w:rsid w:val="00BE4D48"/>
    <w:rsid w:val="00BF42EC"/>
    <w:rsid w:val="00BF6BAB"/>
    <w:rsid w:val="00C0004B"/>
    <w:rsid w:val="00C007A5"/>
    <w:rsid w:val="00C00D01"/>
    <w:rsid w:val="00C0394C"/>
    <w:rsid w:val="00C03E87"/>
    <w:rsid w:val="00C110DA"/>
    <w:rsid w:val="00C30F89"/>
    <w:rsid w:val="00C33078"/>
    <w:rsid w:val="00C4403A"/>
    <w:rsid w:val="00C703B7"/>
    <w:rsid w:val="00C72CF7"/>
    <w:rsid w:val="00C74F1E"/>
    <w:rsid w:val="00C766F1"/>
    <w:rsid w:val="00C77E4D"/>
    <w:rsid w:val="00C81B55"/>
    <w:rsid w:val="00C8666F"/>
    <w:rsid w:val="00C938A9"/>
    <w:rsid w:val="00C97F3E"/>
    <w:rsid w:val="00CA1F67"/>
    <w:rsid w:val="00CB2481"/>
    <w:rsid w:val="00CB661E"/>
    <w:rsid w:val="00CB7769"/>
    <w:rsid w:val="00CD1647"/>
    <w:rsid w:val="00CD55C1"/>
    <w:rsid w:val="00CD5EBA"/>
    <w:rsid w:val="00CE364B"/>
    <w:rsid w:val="00CE37DD"/>
    <w:rsid w:val="00CE6306"/>
    <w:rsid w:val="00CE7EC2"/>
    <w:rsid w:val="00CF2134"/>
    <w:rsid w:val="00CF59DB"/>
    <w:rsid w:val="00CF5F52"/>
    <w:rsid w:val="00CF6FFF"/>
    <w:rsid w:val="00D11C4D"/>
    <w:rsid w:val="00D203CD"/>
    <w:rsid w:val="00D205FB"/>
    <w:rsid w:val="00D2695B"/>
    <w:rsid w:val="00D32A69"/>
    <w:rsid w:val="00D333E6"/>
    <w:rsid w:val="00D3777F"/>
    <w:rsid w:val="00D42680"/>
    <w:rsid w:val="00D504E8"/>
    <w:rsid w:val="00D5067A"/>
    <w:rsid w:val="00D50BA7"/>
    <w:rsid w:val="00D650F3"/>
    <w:rsid w:val="00D6723F"/>
    <w:rsid w:val="00D734E4"/>
    <w:rsid w:val="00DA0337"/>
    <w:rsid w:val="00DA4402"/>
    <w:rsid w:val="00DB256F"/>
    <w:rsid w:val="00DC1712"/>
    <w:rsid w:val="00DC4A87"/>
    <w:rsid w:val="00DC79BB"/>
    <w:rsid w:val="00DD0D90"/>
    <w:rsid w:val="00DE6F98"/>
    <w:rsid w:val="00DF229D"/>
    <w:rsid w:val="00E26BE6"/>
    <w:rsid w:val="00E30244"/>
    <w:rsid w:val="00E30B68"/>
    <w:rsid w:val="00E34D58"/>
    <w:rsid w:val="00E37A0D"/>
    <w:rsid w:val="00E37F7F"/>
    <w:rsid w:val="00E43DA9"/>
    <w:rsid w:val="00E47465"/>
    <w:rsid w:val="00E512C1"/>
    <w:rsid w:val="00E51CC0"/>
    <w:rsid w:val="00E527E9"/>
    <w:rsid w:val="00E55C4D"/>
    <w:rsid w:val="00E601E4"/>
    <w:rsid w:val="00E60705"/>
    <w:rsid w:val="00E668B7"/>
    <w:rsid w:val="00E66AB4"/>
    <w:rsid w:val="00E66D66"/>
    <w:rsid w:val="00E66F78"/>
    <w:rsid w:val="00E70D6D"/>
    <w:rsid w:val="00E73C52"/>
    <w:rsid w:val="00E76A22"/>
    <w:rsid w:val="00E8579A"/>
    <w:rsid w:val="00E941EF"/>
    <w:rsid w:val="00E947F5"/>
    <w:rsid w:val="00E96D6E"/>
    <w:rsid w:val="00E97A8B"/>
    <w:rsid w:val="00EB1B91"/>
    <w:rsid w:val="00EB1C1B"/>
    <w:rsid w:val="00EB3396"/>
    <w:rsid w:val="00EB3DE6"/>
    <w:rsid w:val="00EB57A8"/>
    <w:rsid w:val="00EC0AB3"/>
    <w:rsid w:val="00EC1BB8"/>
    <w:rsid w:val="00EC2BCB"/>
    <w:rsid w:val="00EC2C94"/>
    <w:rsid w:val="00EC7806"/>
    <w:rsid w:val="00ED3511"/>
    <w:rsid w:val="00ED38DD"/>
    <w:rsid w:val="00ED4329"/>
    <w:rsid w:val="00ED634E"/>
    <w:rsid w:val="00ED66B4"/>
    <w:rsid w:val="00EE3525"/>
    <w:rsid w:val="00EE3DCA"/>
    <w:rsid w:val="00EE433F"/>
    <w:rsid w:val="00EE4D8D"/>
    <w:rsid w:val="00EE500A"/>
    <w:rsid w:val="00EF5160"/>
    <w:rsid w:val="00EF752B"/>
    <w:rsid w:val="00F008FC"/>
    <w:rsid w:val="00F01ED6"/>
    <w:rsid w:val="00F02FD0"/>
    <w:rsid w:val="00F0406F"/>
    <w:rsid w:val="00F11472"/>
    <w:rsid w:val="00F132D7"/>
    <w:rsid w:val="00F1488F"/>
    <w:rsid w:val="00F21EF0"/>
    <w:rsid w:val="00F2694D"/>
    <w:rsid w:val="00F31C18"/>
    <w:rsid w:val="00F33FAF"/>
    <w:rsid w:val="00F353AE"/>
    <w:rsid w:val="00F36792"/>
    <w:rsid w:val="00F542D1"/>
    <w:rsid w:val="00F55CE9"/>
    <w:rsid w:val="00F56435"/>
    <w:rsid w:val="00F5754F"/>
    <w:rsid w:val="00F645A2"/>
    <w:rsid w:val="00F64E76"/>
    <w:rsid w:val="00F656F6"/>
    <w:rsid w:val="00F71077"/>
    <w:rsid w:val="00F717D6"/>
    <w:rsid w:val="00F87B4A"/>
    <w:rsid w:val="00F91319"/>
    <w:rsid w:val="00FA07AA"/>
    <w:rsid w:val="00FA0843"/>
    <w:rsid w:val="00FA151C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8EDE4273-0C02-4062-A591-DB1B9B8947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0</TotalTime>
  <Pages>1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2</cp:revision>
  <cp:lastPrinted>2019-02-17T02:22:00Z</cp:lastPrinted>
  <dcterms:created xsi:type="dcterms:W3CDTF">2022-12-12T02:09:00Z</dcterms:created>
  <dcterms:modified xsi:type="dcterms:W3CDTF">2022-12-12T02:09:00Z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