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0590828D" w:rsidR="00E527E9" w:rsidRPr="001357ED" w:rsidRDefault="003E56FD" w:rsidP="00D53B61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D53B61">
              <w:rPr>
                <w:rFonts w:cs="Arial"/>
                <w:sz w:val="20"/>
              </w:rPr>
              <w:t>9</w:t>
            </w:r>
            <w:r w:rsidR="004660AA">
              <w:rPr>
                <w:rFonts w:cs="Arial"/>
                <w:sz w:val="20"/>
              </w:rPr>
              <w:t>/02/</w:t>
            </w:r>
            <w:r w:rsidR="005D712A">
              <w:rPr>
                <w:rFonts w:cs="Arial"/>
                <w:sz w:val="20"/>
              </w:rPr>
              <w:t>2023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2150E5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6A2C1A35" w:rsidR="002150E5" w:rsidRPr="001357ED" w:rsidRDefault="0046643D" w:rsidP="003E56F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</w:t>
            </w:r>
            <w:r w:rsidR="004660AA">
              <w:rPr>
                <w:rFonts w:cs="Arial"/>
                <w:sz w:val="20"/>
              </w:rPr>
              <w:t>/0</w:t>
            </w:r>
            <w:r w:rsidR="003E56FD">
              <w:rPr>
                <w:rFonts w:cs="Arial"/>
                <w:sz w:val="20"/>
              </w:rPr>
              <w:t>2</w:t>
            </w:r>
            <w:r w:rsidR="004660AA">
              <w:rPr>
                <w:rFonts w:cs="Arial"/>
                <w:sz w:val="20"/>
              </w:rPr>
              <w:t>/</w:t>
            </w:r>
            <w:r w:rsidR="005D712A">
              <w:rPr>
                <w:rFonts w:cs="Arial"/>
                <w:sz w:val="20"/>
              </w:rPr>
              <w:t>2023</w:t>
            </w:r>
          </w:p>
        </w:tc>
        <w:tc>
          <w:tcPr>
            <w:tcW w:w="1132" w:type="dxa"/>
          </w:tcPr>
          <w:p w14:paraId="5C51FB5F" w14:textId="1F00F0B9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02546A0" w14:textId="119F9930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1133D2B" w14:textId="39F866FB" w:rsidR="002150E5" w:rsidRPr="001357ED" w:rsidRDefault="002150E5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7A1597DA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141A3896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5E275EA0" w:rsidR="00A00466" w:rsidRPr="001357ED" w:rsidRDefault="0046643D" w:rsidP="003E56F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14</w:t>
            </w:r>
            <w:r w:rsidR="004660AA">
              <w:rPr>
                <w:rFonts w:cs="Arial"/>
                <w:sz w:val="20"/>
              </w:rPr>
              <w:t>/0</w:t>
            </w:r>
            <w:r w:rsidR="003E56FD">
              <w:rPr>
                <w:rFonts w:cs="Arial"/>
                <w:sz w:val="20"/>
              </w:rPr>
              <w:t>2</w:t>
            </w:r>
            <w:r w:rsidR="004660AA">
              <w:rPr>
                <w:rFonts w:cs="Arial"/>
                <w:sz w:val="20"/>
              </w:rPr>
              <w:t>/</w:t>
            </w:r>
            <w:r w:rsidR="005D712A">
              <w:rPr>
                <w:rFonts w:cs="Arial"/>
                <w:sz w:val="20"/>
              </w:rPr>
              <w:t>2023</w:t>
            </w:r>
          </w:p>
        </w:tc>
        <w:tc>
          <w:tcPr>
            <w:tcW w:w="1132" w:type="dxa"/>
          </w:tcPr>
          <w:p w14:paraId="5B7535B4" w14:textId="72BDBB0C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3A9A1F52" w14:textId="51EC7848" w:rsidR="00A00466" w:rsidRPr="001357ED" w:rsidRDefault="00A00466" w:rsidP="002F5D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5B059F7" w14:textId="671D5633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479B933B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3063C6F5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2150E5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0F1EFFCD" w:rsidR="002150E5" w:rsidRPr="001357ED" w:rsidRDefault="0046643D" w:rsidP="009761B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15</w:t>
            </w:r>
            <w:r w:rsidR="004660AA">
              <w:rPr>
                <w:rFonts w:cs="Arial"/>
                <w:sz w:val="20"/>
              </w:rPr>
              <w:t>/02/</w:t>
            </w:r>
            <w:r w:rsidR="005D712A">
              <w:rPr>
                <w:rFonts w:cs="Arial"/>
                <w:sz w:val="20"/>
              </w:rPr>
              <w:t>2023</w:t>
            </w:r>
          </w:p>
        </w:tc>
        <w:tc>
          <w:tcPr>
            <w:tcW w:w="1132" w:type="dxa"/>
          </w:tcPr>
          <w:p w14:paraId="36D11440" w14:textId="60C5BEF0" w:rsidR="002150E5" w:rsidRPr="001357ED" w:rsidRDefault="002150E5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</w:t>
            </w:r>
            <w:r w:rsidR="00CB661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0E02BBB0" w14:textId="75A2B5D9" w:rsidR="002150E5" w:rsidRPr="001357ED" w:rsidRDefault="002150E5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</w:t>
            </w:r>
            <w:r w:rsidR="00CB661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9E6F9A6" w14:textId="390C7775" w:rsidR="002150E5" w:rsidRPr="001357ED" w:rsidRDefault="002150E5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3DAA9DC8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C00D01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C00D01" w:rsidRPr="007821EC" w:rsidRDefault="00C00D0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6F7AC60C" w:rsidR="00C00D01" w:rsidRPr="001357ED" w:rsidRDefault="0046643D" w:rsidP="00036BF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</w:t>
            </w:r>
            <w:r w:rsidR="004660AA">
              <w:rPr>
                <w:rFonts w:cs="Arial"/>
                <w:sz w:val="20"/>
              </w:rPr>
              <w:t>/02/</w:t>
            </w:r>
            <w:r w:rsidR="005D712A">
              <w:rPr>
                <w:rFonts w:cs="Arial"/>
                <w:sz w:val="20"/>
              </w:rPr>
              <w:t>2023</w:t>
            </w:r>
          </w:p>
        </w:tc>
        <w:tc>
          <w:tcPr>
            <w:tcW w:w="1132" w:type="dxa"/>
          </w:tcPr>
          <w:p w14:paraId="2CC1B2BE" w14:textId="2667E2D6" w:rsidR="00C00D01" w:rsidRPr="001357ED" w:rsidRDefault="00C00D01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DF2FED0" w14:textId="7A75E3EF" w:rsidR="00C00D01" w:rsidRPr="001357ED" w:rsidRDefault="00C00D01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E263899" w14:textId="17B650DF" w:rsidR="00C00D01" w:rsidRPr="001357ED" w:rsidRDefault="00C00D01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48493707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36337946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07F93114" w:rsidR="00A00466" w:rsidRPr="001357ED" w:rsidRDefault="003E56FD" w:rsidP="0046643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46643D">
              <w:rPr>
                <w:rFonts w:cs="Arial"/>
                <w:sz w:val="20"/>
              </w:rPr>
              <w:t>7</w:t>
            </w:r>
            <w:r w:rsidR="004660AA">
              <w:rPr>
                <w:rFonts w:cs="Arial"/>
                <w:sz w:val="20"/>
              </w:rPr>
              <w:t>/02/</w:t>
            </w:r>
            <w:r w:rsidR="005D712A">
              <w:rPr>
                <w:rFonts w:cs="Arial"/>
                <w:sz w:val="20"/>
              </w:rPr>
              <w:t>2023</w:t>
            </w:r>
          </w:p>
        </w:tc>
        <w:tc>
          <w:tcPr>
            <w:tcW w:w="1132" w:type="dxa"/>
          </w:tcPr>
          <w:p w14:paraId="01454EC4" w14:textId="2FFD992C" w:rsidR="00A00466" w:rsidRPr="001357ED" w:rsidRDefault="00A00466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AEB5319" w14:textId="6395F881" w:rsidR="00A00466" w:rsidRPr="001357ED" w:rsidRDefault="00A00466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10DFD222" w14:textId="2E674ED9" w:rsidR="00A00466" w:rsidRPr="001357ED" w:rsidRDefault="00A00466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196AFD23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35EA8A80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113CB542" w:rsidR="004A40D3" w:rsidRPr="001357ED" w:rsidRDefault="003E56FD" w:rsidP="0046643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46643D">
              <w:rPr>
                <w:rFonts w:cs="Arial"/>
                <w:sz w:val="20"/>
              </w:rPr>
              <w:t>8</w:t>
            </w:r>
            <w:r w:rsidR="004660AA">
              <w:rPr>
                <w:rFonts w:cs="Arial"/>
                <w:sz w:val="20"/>
              </w:rPr>
              <w:t>/02/</w:t>
            </w:r>
            <w:r w:rsidR="005D712A">
              <w:rPr>
                <w:rFonts w:cs="Arial"/>
                <w:sz w:val="20"/>
              </w:rPr>
              <w:t>2023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0E4C94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0E4C94" w:rsidRPr="007821EC" w:rsidRDefault="000E4C94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303C4082" w:rsidR="000E4C94" w:rsidRPr="001357ED" w:rsidRDefault="003E56FD" w:rsidP="0046643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46643D">
              <w:rPr>
                <w:rFonts w:cs="Arial"/>
                <w:sz w:val="20"/>
              </w:rPr>
              <w:t>9</w:t>
            </w:r>
            <w:bookmarkStart w:id="0" w:name="_GoBack"/>
            <w:bookmarkEnd w:id="0"/>
            <w:r w:rsidR="004660AA">
              <w:rPr>
                <w:rFonts w:cs="Arial"/>
                <w:sz w:val="20"/>
              </w:rPr>
              <w:t>/02/</w:t>
            </w:r>
            <w:r w:rsidR="005D712A">
              <w:rPr>
                <w:rFonts w:cs="Arial"/>
                <w:sz w:val="20"/>
              </w:rPr>
              <w:t>2023</w:t>
            </w:r>
          </w:p>
        </w:tc>
        <w:tc>
          <w:tcPr>
            <w:tcW w:w="1132" w:type="dxa"/>
          </w:tcPr>
          <w:p w14:paraId="7437E0F6" w14:textId="3BA1571B" w:rsidR="000E4C94" w:rsidRPr="001357ED" w:rsidRDefault="000E4C94" w:rsidP="00B0142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EBE4630" w14:textId="49D3361D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4976CFE" w14:textId="2FEC685B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212399AE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28D3FE99" w:rsidR="004A40D3" w:rsidRPr="001357ED" w:rsidRDefault="002E4650" w:rsidP="002E4650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23732E" w14:textId="77777777" w:rsidR="00376CA0" w:rsidRDefault="00376CA0" w:rsidP="003856C9">
      <w:pPr>
        <w:spacing w:after="0" w:line="240" w:lineRule="auto"/>
      </w:pPr>
      <w:r>
        <w:separator/>
      </w:r>
    </w:p>
  </w:endnote>
  <w:endnote w:type="continuationSeparator" w:id="0">
    <w:p w14:paraId="45EA651D" w14:textId="77777777" w:rsidR="00376CA0" w:rsidRDefault="00376CA0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46643D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46643D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46643D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46643D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6AA5B9" w14:textId="77777777" w:rsidR="00376CA0" w:rsidRDefault="00376CA0" w:rsidP="003856C9">
      <w:pPr>
        <w:spacing w:after="0" w:line="240" w:lineRule="auto"/>
      </w:pPr>
      <w:r>
        <w:separator/>
      </w:r>
    </w:p>
  </w:footnote>
  <w:footnote w:type="continuationSeparator" w:id="0">
    <w:p w14:paraId="515AED60" w14:textId="77777777" w:rsidR="00376CA0" w:rsidRDefault="00376CA0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3FFF"/>
    <w:rsid w:val="000266E1"/>
    <w:rsid w:val="00030CF3"/>
    <w:rsid w:val="00036885"/>
    <w:rsid w:val="00036BF2"/>
    <w:rsid w:val="000375A0"/>
    <w:rsid w:val="00052BE1"/>
    <w:rsid w:val="0005488A"/>
    <w:rsid w:val="0005756D"/>
    <w:rsid w:val="00061FE7"/>
    <w:rsid w:val="00062282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9587B"/>
    <w:rsid w:val="000C6D46"/>
    <w:rsid w:val="000E4C94"/>
    <w:rsid w:val="000E70C6"/>
    <w:rsid w:val="000F150D"/>
    <w:rsid w:val="0010199E"/>
    <w:rsid w:val="0010274D"/>
    <w:rsid w:val="0010356E"/>
    <w:rsid w:val="00107477"/>
    <w:rsid w:val="00110CB2"/>
    <w:rsid w:val="00113681"/>
    <w:rsid w:val="00113AE3"/>
    <w:rsid w:val="00117BAB"/>
    <w:rsid w:val="00120F74"/>
    <w:rsid w:val="001246C2"/>
    <w:rsid w:val="0013429E"/>
    <w:rsid w:val="00134338"/>
    <w:rsid w:val="001357ED"/>
    <w:rsid w:val="00145C1F"/>
    <w:rsid w:val="00146FE6"/>
    <w:rsid w:val="00157F66"/>
    <w:rsid w:val="001609F0"/>
    <w:rsid w:val="00161173"/>
    <w:rsid w:val="001637EB"/>
    <w:rsid w:val="001643EE"/>
    <w:rsid w:val="00165279"/>
    <w:rsid w:val="001707CD"/>
    <w:rsid w:val="00170F96"/>
    <w:rsid w:val="001765FE"/>
    <w:rsid w:val="0017765A"/>
    <w:rsid w:val="00177A12"/>
    <w:rsid w:val="00194C0B"/>
    <w:rsid w:val="0019561F"/>
    <w:rsid w:val="0019579D"/>
    <w:rsid w:val="001A2440"/>
    <w:rsid w:val="001A6C37"/>
    <w:rsid w:val="001B1AA7"/>
    <w:rsid w:val="001B32D2"/>
    <w:rsid w:val="001C6623"/>
    <w:rsid w:val="001E2688"/>
    <w:rsid w:val="001F45E2"/>
    <w:rsid w:val="00203170"/>
    <w:rsid w:val="00204FF4"/>
    <w:rsid w:val="00205016"/>
    <w:rsid w:val="002051C1"/>
    <w:rsid w:val="002073E0"/>
    <w:rsid w:val="002150E5"/>
    <w:rsid w:val="00217BD5"/>
    <w:rsid w:val="00220E75"/>
    <w:rsid w:val="0022326A"/>
    <w:rsid w:val="0022475F"/>
    <w:rsid w:val="002257BF"/>
    <w:rsid w:val="002347B6"/>
    <w:rsid w:val="00244FBF"/>
    <w:rsid w:val="002463C5"/>
    <w:rsid w:val="00251C82"/>
    <w:rsid w:val="0026370E"/>
    <w:rsid w:val="00271D89"/>
    <w:rsid w:val="002725E7"/>
    <w:rsid w:val="00272EF8"/>
    <w:rsid w:val="002734D9"/>
    <w:rsid w:val="00274B8D"/>
    <w:rsid w:val="00285758"/>
    <w:rsid w:val="00286DC3"/>
    <w:rsid w:val="00290C3E"/>
    <w:rsid w:val="00293B83"/>
    <w:rsid w:val="00293F6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E4650"/>
    <w:rsid w:val="002E7872"/>
    <w:rsid w:val="002F485A"/>
    <w:rsid w:val="002F4EE8"/>
    <w:rsid w:val="002F5D11"/>
    <w:rsid w:val="00300E48"/>
    <w:rsid w:val="003046F2"/>
    <w:rsid w:val="003053D9"/>
    <w:rsid w:val="00312CA8"/>
    <w:rsid w:val="003254F4"/>
    <w:rsid w:val="0033337F"/>
    <w:rsid w:val="00334C52"/>
    <w:rsid w:val="00364428"/>
    <w:rsid w:val="003758E2"/>
    <w:rsid w:val="00376A84"/>
    <w:rsid w:val="00376CA0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56FD"/>
    <w:rsid w:val="003E765B"/>
    <w:rsid w:val="003F049F"/>
    <w:rsid w:val="003F0C77"/>
    <w:rsid w:val="003F0EEE"/>
    <w:rsid w:val="003F1D7F"/>
    <w:rsid w:val="003F32D0"/>
    <w:rsid w:val="003F4D31"/>
    <w:rsid w:val="003F66E6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47C7A"/>
    <w:rsid w:val="00451CCE"/>
    <w:rsid w:val="00452979"/>
    <w:rsid w:val="00456273"/>
    <w:rsid w:val="00456B19"/>
    <w:rsid w:val="00463463"/>
    <w:rsid w:val="004660AA"/>
    <w:rsid w:val="0046643D"/>
    <w:rsid w:val="00471DFE"/>
    <w:rsid w:val="00473EF8"/>
    <w:rsid w:val="004740A2"/>
    <w:rsid w:val="004760E5"/>
    <w:rsid w:val="00476D06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E1E0A"/>
    <w:rsid w:val="004F4C93"/>
    <w:rsid w:val="00502701"/>
    <w:rsid w:val="00513E53"/>
    <w:rsid w:val="00514233"/>
    <w:rsid w:val="005152F2"/>
    <w:rsid w:val="005225A0"/>
    <w:rsid w:val="00524E42"/>
    <w:rsid w:val="00530EAF"/>
    <w:rsid w:val="00534E4E"/>
    <w:rsid w:val="00535228"/>
    <w:rsid w:val="00537DE4"/>
    <w:rsid w:val="00546248"/>
    <w:rsid w:val="00551B39"/>
    <w:rsid w:val="00551D35"/>
    <w:rsid w:val="00553849"/>
    <w:rsid w:val="00556034"/>
    <w:rsid w:val="00556469"/>
    <w:rsid w:val="00557019"/>
    <w:rsid w:val="005674AC"/>
    <w:rsid w:val="00571EC8"/>
    <w:rsid w:val="00572F26"/>
    <w:rsid w:val="00575EA1"/>
    <w:rsid w:val="005776C4"/>
    <w:rsid w:val="005A1E51"/>
    <w:rsid w:val="005A241E"/>
    <w:rsid w:val="005A7E57"/>
    <w:rsid w:val="005B0F0C"/>
    <w:rsid w:val="005C19CB"/>
    <w:rsid w:val="005D3305"/>
    <w:rsid w:val="005D712A"/>
    <w:rsid w:val="005D779F"/>
    <w:rsid w:val="005E5DE1"/>
    <w:rsid w:val="005F62CD"/>
    <w:rsid w:val="005F6DAF"/>
    <w:rsid w:val="00603A06"/>
    <w:rsid w:val="00606BCF"/>
    <w:rsid w:val="00616FF4"/>
    <w:rsid w:val="00617BE1"/>
    <w:rsid w:val="006216F5"/>
    <w:rsid w:val="00622D70"/>
    <w:rsid w:val="0063745A"/>
    <w:rsid w:val="0064260B"/>
    <w:rsid w:val="0064263A"/>
    <w:rsid w:val="00650BFC"/>
    <w:rsid w:val="00652043"/>
    <w:rsid w:val="0065215D"/>
    <w:rsid w:val="00653E0B"/>
    <w:rsid w:val="006571F5"/>
    <w:rsid w:val="006657FA"/>
    <w:rsid w:val="0067556D"/>
    <w:rsid w:val="006763F8"/>
    <w:rsid w:val="00682EB3"/>
    <w:rsid w:val="00687367"/>
    <w:rsid w:val="0069158D"/>
    <w:rsid w:val="006940B7"/>
    <w:rsid w:val="00696113"/>
    <w:rsid w:val="0069741B"/>
    <w:rsid w:val="006A3CE7"/>
    <w:rsid w:val="006A66A6"/>
    <w:rsid w:val="006B359C"/>
    <w:rsid w:val="006B45CB"/>
    <w:rsid w:val="006B5A30"/>
    <w:rsid w:val="006D0E47"/>
    <w:rsid w:val="006E29F2"/>
    <w:rsid w:val="006E510D"/>
    <w:rsid w:val="006F3F47"/>
    <w:rsid w:val="00714A0A"/>
    <w:rsid w:val="00714F91"/>
    <w:rsid w:val="00722085"/>
    <w:rsid w:val="007246D9"/>
    <w:rsid w:val="00724C9F"/>
    <w:rsid w:val="00724E54"/>
    <w:rsid w:val="00730A3F"/>
    <w:rsid w:val="00731574"/>
    <w:rsid w:val="00734A71"/>
    <w:rsid w:val="007412B3"/>
    <w:rsid w:val="00743379"/>
    <w:rsid w:val="007441BA"/>
    <w:rsid w:val="007453DB"/>
    <w:rsid w:val="00747279"/>
    <w:rsid w:val="00757725"/>
    <w:rsid w:val="00765BC2"/>
    <w:rsid w:val="00772DC0"/>
    <w:rsid w:val="007803B7"/>
    <w:rsid w:val="007821EC"/>
    <w:rsid w:val="0078449E"/>
    <w:rsid w:val="00786109"/>
    <w:rsid w:val="00790428"/>
    <w:rsid w:val="007912DC"/>
    <w:rsid w:val="00795B00"/>
    <w:rsid w:val="00797821"/>
    <w:rsid w:val="007A0210"/>
    <w:rsid w:val="007A032F"/>
    <w:rsid w:val="007A45FC"/>
    <w:rsid w:val="007A57AD"/>
    <w:rsid w:val="007B2F5C"/>
    <w:rsid w:val="007B5B58"/>
    <w:rsid w:val="007C5F05"/>
    <w:rsid w:val="007D2777"/>
    <w:rsid w:val="007D4DFC"/>
    <w:rsid w:val="007D6511"/>
    <w:rsid w:val="007E28F4"/>
    <w:rsid w:val="007F093B"/>
    <w:rsid w:val="007F4540"/>
    <w:rsid w:val="008073DE"/>
    <w:rsid w:val="00810D3C"/>
    <w:rsid w:val="0081450D"/>
    <w:rsid w:val="00821D78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0465"/>
    <w:rsid w:val="008B297B"/>
    <w:rsid w:val="008B632A"/>
    <w:rsid w:val="008C7CA2"/>
    <w:rsid w:val="008D609C"/>
    <w:rsid w:val="008D6D42"/>
    <w:rsid w:val="008E03FF"/>
    <w:rsid w:val="008E6CE8"/>
    <w:rsid w:val="008F02A7"/>
    <w:rsid w:val="008F4106"/>
    <w:rsid w:val="008F6337"/>
    <w:rsid w:val="00910E42"/>
    <w:rsid w:val="00916128"/>
    <w:rsid w:val="0091678F"/>
    <w:rsid w:val="00924CFC"/>
    <w:rsid w:val="00925A73"/>
    <w:rsid w:val="00933FF3"/>
    <w:rsid w:val="009368FA"/>
    <w:rsid w:val="00943192"/>
    <w:rsid w:val="009431C7"/>
    <w:rsid w:val="009448CC"/>
    <w:rsid w:val="009449C8"/>
    <w:rsid w:val="00973982"/>
    <w:rsid w:val="009761BC"/>
    <w:rsid w:val="00980E7E"/>
    <w:rsid w:val="00982D77"/>
    <w:rsid w:val="00983423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0466"/>
    <w:rsid w:val="00A01624"/>
    <w:rsid w:val="00A02783"/>
    <w:rsid w:val="00A0668B"/>
    <w:rsid w:val="00A06D6D"/>
    <w:rsid w:val="00A14A71"/>
    <w:rsid w:val="00A232EA"/>
    <w:rsid w:val="00A24D14"/>
    <w:rsid w:val="00A27361"/>
    <w:rsid w:val="00A31C07"/>
    <w:rsid w:val="00A42DF8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32E6"/>
    <w:rsid w:val="00AA59C3"/>
    <w:rsid w:val="00AA6BED"/>
    <w:rsid w:val="00AB1E0C"/>
    <w:rsid w:val="00AB43D2"/>
    <w:rsid w:val="00AB60D4"/>
    <w:rsid w:val="00AC2D94"/>
    <w:rsid w:val="00AC3301"/>
    <w:rsid w:val="00AE02A2"/>
    <w:rsid w:val="00AE4879"/>
    <w:rsid w:val="00AE5D9B"/>
    <w:rsid w:val="00AF103E"/>
    <w:rsid w:val="00AF1258"/>
    <w:rsid w:val="00AF5321"/>
    <w:rsid w:val="00AF7555"/>
    <w:rsid w:val="00B001E4"/>
    <w:rsid w:val="00B01428"/>
    <w:rsid w:val="00B01E52"/>
    <w:rsid w:val="00B05AFF"/>
    <w:rsid w:val="00B0743B"/>
    <w:rsid w:val="00B10C17"/>
    <w:rsid w:val="00B263DF"/>
    <w:rsid w:val="00B30EDF"/>
    <w:rsid w:val="00B31B36"/>
    <w:rsid w:val="00B36C5F"/>
    <w:rsid w:val="00B403DC"/>
    <w:rsid w:val="00B43F6D"/>
    <w:rsid w:val="00B43F76"/>
    <w:rsid w:val="00B47804"/>
    <w:rsid w:val="00B518A6"/>
    <w:rsid w:val="00B550FC"/>
    <w:rsid w:val="00B66DC0"/>
    <w:rsid w:val="00B73774"/>
    <w:rsid w:val="00B81035"/>
    <w:rsid w:val="00B82AFC"/>
    <w:rsid w:val="00B82F15"/>
    <w:rsid w:val="00B83378"/>
    <w:rsid w:val="00B85871"/>
    <w:rsid w:val="00B860BB"/>
    <w:rsid w:val="00B920DF"/>
    <w:rsid w:val="00B921FE"/>
    <w:rsid w:val="00B93310"/>
    <w:rsid w:val="00BA7146"/>
    <w:rsid w:val="00BB050A"/>
    <w:rsid w:val="00BB621D"/>
    <w:rsid w:val="00BC1F18"/>
    <w:rsid w:val="00BD2E58"/>
    <w:rsid w:val="00BD4659"/>
    <w:rsid w:val="00BD69FA"/>
    <w:rsid w:val="00BE08EF"/>
    <w:rsid w:val="00BE0EC5"/>
    <w:rsid w:val="00BE4D48"/>
    <w:rsid w:val="00BF42EC"/>
    <w:rsid w:val="00BF6BAB"/>
    <w:rsid w:val="00C0004B"/>
    <w:rsid w:val="00C007A5"/>
    <w:rsid w:val="00C00D01"/>
    <w:rsid w:val="00C0394C"/>
    <w:rsid w:val="00C03E87"/>
    <w:rsid w:val="00C110DA"/>
    <w:rsid w:val="00C30F89"/>
    <w:rsid w:val="00C33078"/>
    <w:rsid w:val="00C4403A"/>
    <w:rsid w:val="00C703B7"/>
    <w:rsid w:val="00C72CF7"/>
    <w:rsid w:val="00C74F1E"/>
    <w:rsid w:val="00C766F1"/>
    <w:rsid w:val="00C77E4D"/>
    <w:rsid w:val="00C81B55"/>
    <w:rsid w:val="00C8666F"/>
    <w:rsid w:val="00C938A9"/>
    <w:rsid w:val="00C97F3E"/>
    <w:rsid w:val="00CA1F67"/>
    <w:rsid w:val="00CB2481"/>
    <w:rsid w:val="00CB661E"/>
    <w:rsid w:val="00CB7769"/>
    <w:rsid w:val="00CD1647"/>
    <w:rsid w:val="00CD55C1"/>
    <w:rsid w:val="00CD5EBA"/>
    <w:rsid w:val="00CE364B"/>
    <w:rsid w:val="00CE37DD"/>
    <w:rsid w:val="00CE6306"/>
    <w:rsid w:val="00CE7EC2"/>
    <w:rsid w:val="00CF2134"/>
    <w:rsid w:val="00CF5F52"/>
    <w:rsid w:val="00CF6FFF"/>
    <w:rsid w:val="00D11C4D"/>
    <w:rsid w:val="00D12C3B"/>
    <w:rsid w:val="00D203CD"/>
    <w:rsid w:val="00D205FB"/>
    <w:rsid w:val="00D2695B"/>
    <w:rsid w:val="00D32A69"/>
    <w:rsid w:val="00D333E6"/>
    <w:rsid w:val="00D3777F"/>
    <w:rsid w:val="00D42680"/>
    <w:rsid w:val="00D504E8"/>
    <w:rsid w:val="00D5067A"/>
    <w:rsid w:val="00D50BA7"/>
    <w:rsid w:val="00D53B61"/>
    <w:rsid w:val="00D650F3"/>
    <w:rsid w:val="00D6723F"/>
    <w:rsid w:val="00D734E4"/>
    <w:rsid w:val="00DA0337"/>
    <w:rsid w:val="00DA4402"/>
    <w:rsid w:val="00DB256F"/>
    <w:rsid w:val="00DC1712"/>
    <w:rsid w:val="00DC4A87"/>
    <w:rsid w:val="00DC79BB"/>
    <w:rsid w:val="00DD0D90"/>
    <w:rsid w:val="00DE6F98"/>
    <w:rsid w:val="00DF229D"/>
    <w:rsid w:val="00E26BE6"/>
    <w:rsid w:val="00E30244"/>
    <w:rsid w:val="00E30B68"/>
    <w:rsid w:val="00E34D58"/>
    <w:rsid w:val="00E37A0D"/>
    <w:rsid w:val="00E37F7F"/>
    <w:rsid w:val="00E43DA9"/>
    <w:rsid w:val="00E47465"/>
    <w:rsid w:val="00E512C1"/>
    <w:rsid w:val="00E51CC0"/>
    <w:rsid w:val="00E527E9"/>
    <w:rsid w:val="00E55C4D"/>
    <w:rsid w:val="00E601E4"/>
    <w:rsid w:val="00E60705"/>
    <w:rsid w:val="00E668B7"/>
    <w:rsid w:val="00E66AB4"/>
    <w:rsid w:val="00E66D66"/>
    <w:rsid w:val="00E66F78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2C94"/>
    <w:rsid w:val="00EC7806"/>
    <w:rsid w:val="00ED3511"/>
    <w:rsid w:val="00ED38DD"/>
    <w:rsid w:val="00ED4329"/>
    <w:rsid w:val="00ED634E"/>
    <w:rsid w:val="00ED66B4"/>
    <w:rsid w:val="00ED677D"/>
    <w:rsid w:val="00EE3525"/>
    <w:rsid w:val="00EE3DCA"/>
    <w:rsid w:val="00EE433F"/>
    <w:rsid w:val="00EE4D8D"/>
    <w:rsid w:val="00EE500A"/>
    <w:rsid w:val="00EF5160"/>
    <w:rsid w:val="00EF752B"/>
    <w:rsid w:val="00F008FC"/>
    <w:rsid w:val="00F01ED6"/>
    <w:rsid w:val="00F02FD0"/>
    <w:rsid w:val="00F0406F"/>
    <w:rsid w:val="00F11472"/>
    <w:rsid w:val="00F132D7"/>
    <w:rsid w:val="00F1488F"/>
    <w:rsid w:val="00F21EF0"/>
    <w:rsid w:val="00F2694D"/>
    <w:rsid w:val="00F31C18"/>
    <w:rsid w:val="00F33FAF"/>
    <w:rsid w:val="00F34DB8"/>
    <w:rsid w:val="00F353AE"/>
    <w:rsid w:val="00F36792"/>
    <w:rsid w:val="00F542D1"/>
    <w:rsid w:val="00F55CE9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498F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DE5EA54-390C-4461-8C9B-749A78479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1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3</cp:revision>
  <cp:lastPrinted>2019-02-17T02:22:00Z</cp:lastPrinted>
  <dcterms:created xsi:type="dcterms:W3CDTF">2023-02-12T19:52:00Z</dcterms:created>
  <dcterms:modified xsi:type="dcterms:W3CDTF">2023-02-12T19:53:00Z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