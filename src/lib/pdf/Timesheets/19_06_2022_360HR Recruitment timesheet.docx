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45A82461" w:rsidR="00E527E9" w:rsidRPr="001357ED" w:rsidRDefault="007246D9" w:rsidP="001A6A01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A6A01">
              <w:rPr>
                <w:rFonts w:cs="Arial"/>
                <w:sz w:val="20"/>
              </w:rPr>
              <w:t>9</w:t>
            </w:r>
            <w:bookmarkStart w:id="0" w:name="_GoBack"/>
            <w:bookmarkEnd w:id="0"/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1609F0">
              <w:rPr>
                <w:rFonts w:cs="Arial"/>
                <w:sz w:val="20"/>
              </w:rPr>
              <w:t>6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1A6C3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1A6C37" w:rsidRPr="007821EC" w:rsidRDefault="001A6C3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1582ED31" w:rsidR="001A6C37" w:rsidRPr="001357ED" w:rsidRDefault="001A6C37" w:rsidP="007246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12/06/2022</w:t>
            </w:r>
          </w:p>
        </w:tc>
        <w:tc>
          <w:tcPr>
            <w:tcW w:w="1132" w:type="dxa"/>
          </w:tcPr>
          <w:p w14:paraId="5C51FB5F" w14:textId="0BEF019B" w:rsidR="001A6C37" w:rsidRPr="001357ED" w:rsidRDefault="001A6C37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5D9FB4A1" w:rsidR="001A6C37" w:rsidRPr="001357ED" w:rsidRDefault="001A6C37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2E61E65B" w:rsidR="001A6C37" w:rsidRPr="001357ED" w:rsidRDefault="001A6C37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2D5231B2" w:rsidR="001A6C37" w:rsidRPr="001357ED" w:rsidRDefault="001A6C3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1A6C37" w:rsidRPr="001357ED" w:rsidRDefault="001A6C3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1A6C37" w:rsidRPr="001357ED" w:rsidRDefault="001A6C3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4B2B24F0" w:rsidR="001609F0" w:rsidRPr="001357ED" w:rsidRDefault="001A6C37" w:rsidP="007246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1609F0">
              <w:rPr>
                <w:rFonts w:cs="Arial"/>
                <w:sz w:val="20"/>
              </w:rPr>
              <w:t>/0</w:t>
            </w:r>
            <w:r w:rsidR="007246D9">
              <w:rPr>
                <w:rFonts w:cs="Arial"/>
                <w:sz w:val="20"/>
              </w:rPr>
              <w:t>6</w:t>
            </w:r>
            <w:r w:rsidR="001609F0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5B7535B4" w14:textId="5EEAED18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2DCAA3B9" w:rsidR="001609F0" w:rsidRPr="001357ED" w:rsidRDefault="001609F0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28099750" w:rsidR="001609F0" w:rsidRPr="001357ED" w:rsidRDefault="001609F0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C19295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246D9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246D9" w:rsidRPr="007821EC" w:rsidRDefault="007246D9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76936015" w:rsidR="007246D9" w:rsidRPr="001357ED" w:rsidRDefault="001A6C37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7246D9"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36D11440" w14:textId="5FF463F9" w:rsidR="007246D9" w:rsidRPr="001357ED" w:rsidRDefault="007246D9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0E02BBB0" w14:textId="12F00AF8" w:rsidR="007246D9" w:rsidRPr="001357ED" w:rsidRDefault="007246D9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9E6F9A6" w14:textId="70D07FB9" w:rsidR="007246D9" w:rsidRPr="001357ED" w:rsidRDefault="007246D9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45420BFF" w:rsidR="007246D9" w:rsidRPr="001357ED" w:rsidRDefault="007246D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7246D9" w:rsidRPr="001357ED" w:rsidRDefault="007246D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246D9" w:rsidRPr="001357ED" w:rsidRDefault="007246D9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609F0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1609F0" w:rsidRPr="007821EC" w:rsidRDefault="001609F0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9C8D49C" w:rsidR="001609F0" w:rsidRPr="001357ED" w:rsidRDefault="001A6C37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1609F0">
              <w:rPr>
                <w:rFonts w:cs="Arial"/>
                <w:sz w:val="20"/>
              </w:rPr>
              <w:t>/06/2022</w:t>
            </w:r>
          </w:p>
        </w:tc>
        <w:tc>
          <w:tcPr>
            <w:tcW w:w="1132" w:type="dxa"/>
          </w:tcPr>
          <w:p w14:paraId="2CC1B2BE" w14:textId="4FA1E3F0" w:rsidR="001609F0" w:rsidRPr="001357ED" w:rsidRDefault="001609F0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210C5708" w:rsidR="001609F0" w:rsidRPr="001357ED" w:rsidRDefault="001609F0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76F26160" w:rsidR="001609F0" w:rsidRPr="001357ED" w:rsidRDefault="001609F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37278D77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1609F0" w:rsidRPr="001357ED" w:rsidRDefault="001609F0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1609F0" w:rsidRPr="001357ED" w:rsidRDefault="001609F0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8908852" w:rsidR="000E4C94" w:rsidRPr="001357ED" w:rsidRDefault="000E4C94" w:rsidP="001A6C3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16/06/2022</w:t>
            </w:r>
          </w:p>
        </w:tc>
        <w:tc>
          <w:tcPr>
            <w:tcW w:w="1132" w:type="dxa"/>
          </w:tcPr>
          <w:p w14:paraId="01454EC4" w14:textId="07DCEF31" w:rsidR="000E4C94" w:rsidRPr="001357ED" w:rsidRDefault="000E4C9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03065153" w:rsidR="000E4C94" w:rsidRPr="001357ED" w:rsidRDefault="000E4C94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0DFD222" w14:textId="280D18B9" w:rsidR="000E4C94" w:rsidRPr="001357ED" w:rsidRDefault="000E4C94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02282DD9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3DFD6B8" w:rsidR="004A40D3" w:rsidRPr="001357ED" w:rsidRDefault="007246D9" w:rsidP="001A6C3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A6C37">
              <w:rPr>
                <w:rFonts w:cs="Arial"/>
                <w:sz w:val="20"/>
              </w:rPr>
              <w:t>7</w:t>
            </w:r>
            <w:r w:rsidR="002F5D11">
              <w:rPr>
                <w:rFonts w:cs="Arial"/>
                <w:sz w:val="20"/>
              </w:rPr>
              <w:t>/0</w:t>
            </w:r>
            <w:r w:rsidR="001609F0">
              <w:rPr>
                <w:rFonts w:cs="Arial"/>
                <w:sz w:val="20"/>
              </w:rPr>
              <w:t>6</w:t>
            </w:r>
            <w:r w:rsidR="002F5D11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21C24E6" w:rsidR="000E4C94" w:rsidRPr="001357ED" w:rsidRDefault="000E4C94" w:rsidP="001A6C3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18/06/2022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386182BE" w:rsidR="004A40D3" w:rsidRPr="001357ED" w:rsidRDefault="001609F0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63AB7B" w14:textId="77777777" w:rsidR="00A06BFA" w:rsidRDefault="00A06BFA" w:rsidP="003856C9">
      <w:pPr>
        <w:spacing w:after="0" w:line="240" w:lineRule="auto"/>
      </w:pPr>
      <w:r>
        <w:separator/>
      </w:r>
    </w:p>
  </w:endnote>
  <w:endnote w:type="continuationSeparator" w:id="0">
    <w:p w14:paraId="323596C9" w14:textId="77777777" w:rsidR="00A06BFA" w:rsidRDefault="00A06BFA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A6A01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A6A01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1A6A01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1A6A01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A55C89" w14:textId="77777777" w:rsidR="00A06BFA" w:rsidRDefault="00A06BFA" w:rsidP="003856C9">
      <w:pPr>
        <w:spacing w:after="0" w:line="240" w:lineRule="auto"/>
      </w:pPr>
      <w:r>
        <w:separator/>
      </w:r>
    </w:p>
  </w:footnote>
  <w:footnote w:type="continuationSeparator" w:id="0">
    <w:p w14:paraId="0A8BCC74" w14:textId="77777777" w:rsidR="00A06BFA" w:rsidRDefault="00A06BFA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4A9B"/>
    <w:rsid w:val="000E4C94"/>
    <w:rsid w:val="000E70C6"/>
    <w:rsid w:val="000F150D"/>
    <w:rsid w:val="0010199E"/>
    <w:rsid w:val="0010274D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A01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06BFA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797431B-4AB2-4EBB-96BA-6B73AD78C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6</cp:revision>
  <cp:lastPrinted>2019-02-17T02:22:00Z</cp:lastPrinted>
  <dcterms:created xsi:type="dcterms:W3CDTF">2022-06-05T23:49:00Z</dcterms:created>
  <dcterms:modified xsi:type="dcterms:W3CDTF">2022-06-20T07:12:00Z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