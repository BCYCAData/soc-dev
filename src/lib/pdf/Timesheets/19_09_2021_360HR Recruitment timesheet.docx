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31666E2F" w:rsidR="00E527E9" w:rsidRPr="001357ED" w:rsidRDefault="002E3118" w:rsidP="005D779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D779F">
              <w:rPr>
                <w:rFonts w:cs="Arial"/>
                <w:sz w:val="20"/>
              </w:rPr>
              <w:t>9</w:t>
            </w:r>
            <w:r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09/2021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5A6632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5A6632" w:rsidRPr="007821EC" w:rsidRDefault="005A663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46EF3EF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6/09/2021</w:t>
            </w:r>
          </w:p>
        </w:tc>
        <w:tc>
          <w:tcPr>
            <w:tcW w:w="1132" w:type="dxa"/>
          </w:tcPr>
          <w:p w14:paraId="5C51FB5F" w14:textId="791C622A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77AF13FE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41133D2B" w14:textId="77B3F333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2432E7F5" w:rsidR="005A6632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2EFD1711" w:rsidR="005A6632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081D4A01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7/09/2021</w:t>
            </w:r>
          </w:p>
        </w:tc>
        <w:tc>
          <w:tcPr>
            <w:tcW w:w="1132" w:type="dxa"/>
          </w:tcPr>
          <w:p w14:paraId="5B7535B4" w14:textId="2CA8945D" w:rsidR="007821EC" w:rsidRPr="001357ED" w:rsidRDefault="002E3118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13:00</w:t>
            </w:r>
          </w:p>
        </w:tc>
        <w:tc>
          <w:tcPr>
            <w:tcW w:w="1090" w:type="dxa"/>
          </w:tcPr>
          <w:p w14:paraId="3A9A1F52" w14:textId="343FB395" w:rsidR="007821EC" w:rsidRPr="001357ED" w:rsidRDefault="002E3118" w:rsidP="005A663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5A6632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68" w:type="dxa"/>
          </w:tcPr>
          <w:p w14:paraId="45B059F7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1A3F10" w:rsidR="007821EC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40162387" w:rsidR="007821EC" w:rsidRPr="001357ED" w:rsidRDefault="002E311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5A6632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5A6632" w:rsidRPr="007821EC" w:rsidRDefault="005A663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66ACC62D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8/09/2021</w:t>
            </w:r>
          </w:p>
        </w:tc>
        <w:tc>
          <w:tcPr>
            <w:tcW w:w="1132" w:type="dxa"/>
          </w:tcPr>
          <w:p w14:paraId="36D11440" w14:textId="2C4B075A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4D37D1F3" w:rsidR="005A6632" w:rsidRPr="001357ED" w:rsidRDefault="005A6632" w:rsidP="00175B9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75B9A">
              <w:rPr>
                <w:rFonts w:cs="Arial"/>
                <w:sz w:val="20"/>
              </w:rPr>
              <w:t>1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68" w:type="dxa"/>
          </w:tcPr>
          <w:p w14:paraId="19E6F9A6" w14:textId="717E40D9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4D512078" w:rsidR="005A6632" w:rsidRPr="001357ED" w:rsidRDefault="00175B9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7D8402CA" w:rsidR="005A6632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5A6632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5A6632" w:rsidRPr="007821EC" w:rsidRDefault="005A663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0D3BA6EF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9/09/2021</w:t>
            </w:r>
          </w:p>
        </w:tc>
        <w:tc>
          <w:tcPr>
            <w:tcW w:w="1132" w:type="dxa"/>
          </w:tcPr>
          <w:p w14:paraId="2CC1B2BE" w14:textId="5D2CC79C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ADE62E6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0E263899" w14:textId="521A0379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6073124" w:rsidR="005A6632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454D463" w:rsidR="005A6632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5A663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5A6632" w:rsidRPr="007821EC" w:rsidRDefault="005A663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AACC722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10/09/2021</w:t>
            </w:r>
          </w:p>
        </w:tc>
        <w:tc>
          <w:tcPr>
            <w:tcW w:w="1132" w:type="dxa"/>
          </w:tcPr>
          <w:p w14:paraId="01454EC4" w14:textId="5CDA79C9" w:rsidR="005A6632" w:rsidRPr="001357ED" w:rsidRDefault="005A6632" w:rsidP="00461EB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61EB1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5AEB5319" w14:textId="3C1BF382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4CA9E14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757C17C" w:rsidR="005A6632" w:rsidRPr="001357ED" w:rsidRDefault="00461EB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AD5B53A" w:rsidR="005A6632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5A6632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5A6632" w:rsidRPr="007821EC" w:rsidRDefault="005A663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AFE8528" w:rsidR="005A6632" w:rsidRPr="001357ED" w:rsidRDefault="005A6632" w:rsidP="005A663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11/09/2021</w:t>
            </w:r>
          </w:p>
        </w:tc>
        <w:tc>
          <w:tcPr>
            <w:tcW w:w="1132" w:type="dxa"/>
          </w:tcPr>
          <w:p w14:paraId="66B054DC" w14:textId="6D176209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15B4680C" w14:textId="56F416B1" w:rsidR="005A6632" w:rsidRPr="001357ED" w:rsidRDefault="005A6632" w:rsidP="005A6632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45084BF5" w14:textId="77777777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03013910" w:rsidR="005A6632" w:rsidRPr="001357ED" w:rsidRDefault="00A11FB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1673B937" w:rsidR="005A6632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5A6632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5A6632" w:rsidRPr="007821EC" w:rsidRDefault="005A663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6549ADCE" w:rsidR="005A6632" w:rsidRPr="001357ED" w:rsidRDefault="005A6632" w:rsidP="005A663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12/09/2021</w:t>
            </w:r>
          </w:p>
        </w:tc>
        <w:tc>
          <w:tcPr>
            <w:tcW w:w="1132" w:type="dxa"/>
          </w:tcPr>
          <w:p w14:paraId="7437E0F6" w14:textId="14D78D9B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1EBE4630" w14:textId="3518D607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04976CFE" w14:textId="77777777" w:rsidR="005A6632" w:rsidRPr="001357ED" w:rsidRDefault="005A6632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75C53088" w:rsidR="005A6632" w:rsidRPr="001357ED" w:rsidRDefault="00A11FB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2B770C69" w:rsidR="005A6632" w:rsidRPr="001357ED" w:rsidRDefault="005A663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5A6632" w:rsidRPr="001357ED" w:rsidRDefault="005A663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F103E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AF103E" w:rsidRPr="00AF103E" w:rsidRDefault="00AF103E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7F1FF4CD" w:rsidR="00AF103E" w:rsidRPr="001357ED" w:rsidRDefault="00A11FBF" w:rsidP="00461EB1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461EB1">
              <w:rPr>
                <w:rFonts w:cs="Arial"/>
                <w:sz w:val="20"/>
              </w:rPr>
              <w:t>5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15D2AF2A" w:rsidR="00AF103E" w:rsidRPr="001357ED" w:rsidRDefault="00FE578B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6A6AB627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586A82E3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7E22BDAF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</w:tr>
      <w:tr w:rsidR="00AF103E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AF103E" w:rsidRPr="007821EC" w:rsidRDefault="00AF103E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AF103E" w:rsidRPr="007821EC" w:rsidRDefault="00AF103E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C40FD6" w14:textId="77777777" w:rsidR="004355C3" w:rsidRDefault="004355C3" w:rsidP="003856C9">
      <w:pPr>
        <w:spacing w:after="0" w:line="240" w:lineRule="auto"/>
      </w:pPr>
      <w:r>
        <w:separator/>
      </w:r>
    </w:p>
  </w:endnote>
  <w:endnote w:type="continuationSeparator" w:id="0">
    <w:p w14:paraId="1216D7C2" w14:textId="77777777" w:rsidR="004355C3" w:rsidRDefault="004355C3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61EB1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461EB1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461EB1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461EB1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B8FCD8" w14:textId="77777777" w:rsidR="004355C3" w:rsidRDefault="004355C3" w:rsidP="003856C9">
      <w:pPr>
        <w:spacing w:after="0" w:line="240" w:lineRule="auto"/>
      </w:pPr>
      <w:r>
        <w:separator/>
      </w:r>
    </w:p>
  </w:footnote>
  <w:footnote w:type="continuationSeparator" w:id="0">
    <w:p w14:paraId="72251994" w14:textId="77777777" w:rsidR="004355C3" w:rsidRDefault="004355C3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36885"/>
    <w:rsid w:val="00052BE1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5B9A"/>
    <w:rsid w:val="001765FE"/>
    <w:rsid w:val="0019561F"/>
    <w:rsid w:val="001B32D2"/>
    <w:rsid w:val="001E534E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E3118"/>
    <w:rsid w:val="002F485A"/>
    <w:rsid w:val="002F4EE8"/>
    <w:rsid w:val="00300E48"/>
    <w:rsid w:val="003053D9"/>
    <w:rsid w:val="00312CA8"/>
    <w:rsid w:val="00334C52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4D31"/>
    <w:rsid w:val="003F70A4"/>
    <w:rsid w:val="00403465"/>
    <w:rsid w:val="00420392"/>
    <w:rsid w:val="0042425E"/>
    <w:rsid w:val="00427363"/>
    <w:rsid w:val="0043426C"/>
    <w:rsid w:val="004355C3"/>
    <w:rsid w:val="00436B54"/>
    <w:rsid w:val="00441EB9"/>
    <w:rsid w:val="00451CCE"/>
    <w:rsid w:val="00461EB1"/>
    <w:rsid w:val="00463463"/>
    <w:rsid w:val="00471DFE"/>
    <w:rsid w:val="00473EF8"/>
    <w:rsid w:val="004740A2"/>
    <w:rsid w:val="004760E5"/>
    <w:rsid w:val="00496823"/>
    <w:rsid w:val="004B4FFD"/>
    <w:rsid w:val="004C22D9"/>
    <w:rsid w:val="004D22BB"/>
    <w:rsid w:val="004F4C93"/>
    <w:rsid w:val="00502701"/>
    <w:rsid w:val="00513E53"/>
    <w:rsid w:val="00514233"/>
    <w:rsid w:val="005152F2"/>
    <w:rsid w:val="00534E4E"/>
    <w:rsid w:val="00535228"/>
    <w:rsid w:val="00551D35"/>
    <w:rsid w:val="00557019"/>
    <w:rsid w:val="005674AC"/>
    <w:rsid w:val="005A1E51"/>
    <w:rsid w:val="005A6632"/>
    <w:rsid w:val="005A7E57"/>
    <w:rsid w:val="005B0F0C"/>
    <w:rsid w:val="005C19CB"/>
    <w:rsid w:val="005D779F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6113"/>
    <w:rsid w:val="006A3CE7"/>
    <w:rsid w:val="006A66A6"/>
    <w:rsid w:val="006E29F2"/>
    <w:rsid w:val="006E510D"/>
    <w:rsid w:val="00714A0A"/>
    <w:rsid w:val="00714F91"/>
    <w:rsid w:val="00724C9F"/>
    <w:rsid w:val="00724E54"/>
    <w:rsid w:val="00730A3F"/>
    <w:rsid w:val="00731574"/>
    <w:rsid w:val="00740638"/>
    <w:rsid w:val="00743379"/>
    <w:rsid w:val="007453DB"/>
    <w:rsid w:val="00747279"/>
    <w:rsid w:val="00765BC2"/>
    <w:rsid w:val="00772DC0"/>
    <w:rsid w:val="007803B7"/>
    <w:rsid w:val="007821EC"/>
    <w:rsid w:val="00795B00"/>
    <w:rsid w:val="007A0210"/>
    <w:rsid w:val="007A45FC"/>
    <w:rsid w:val="007B2F5C"/>
    <w:rsid w:val="007C5F05"/>
    <w:rsid w:val="007D5CCB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48CC"/>
    <w:rsid w:val="00973982"/>
    <w:rsid w:val="009A428D"/>
    <w:rsid w:val="009A7217"/>
    <w:rsid w:val="009B6C74"/>
    <w:rsid w:val="009C4745"/>
    <w:rsid w:val="009D1283"/>
    <w:rsid w:val="009E357B"/>
    <w:rsid w:val="009E44DF"/>
    <w:rsid w:val="009F2303"/>
    <w:rsid w:val="009F2474"/>
    <w:rsid w:val="009F61F7"/>
    <w:rsid w:val="00A02783"/>
    <w:rsid w:val="00A11FBF"/>
    <w:rsid w:val="00A42F91"/>
    <w:rsid w:val="00A4445F"/>
    <w:rsid w:val="00A4524F"/>
    <w:rsid w:val="00A4623B"/>
    <w:rsid w:val="00A469BA"/>
    <w:rsid w:val="00A4791B"/>
    <w:rsid w:val="00A55E0D"/>
    <w:rsid w:val="00A912BA"/>
    <w:rsid w:val="00A96C54"/>
    <w:rsid w:val="00AB1E0C"/>
    <w:rsid w:val="00AB43D2"/>
    <w:rsid w:val="00AB60D4"/>
    <w:rsid w:val="00AC3301"/>
    <w:rsid w:val="00AE02A2"/>
    <w:rsid w:val="00AF103E"/>
    <w:rsid w:val="00AF1258"/>
    <w:rsid w:val="00AF5321"/>
    <w:rsid w:val="00AF7555"/>
    <w:rsid w:val="00B01E52"/>
    <w:rsid w:val="00B05AFF"/>
    <w:rsid w:val="00B0743B"/>
    <w:rsid w:val="00B403DC"/>
    <w:rsid w:val="00B518A6"/>
    <w:rsid w:val="00B550FC"/>
    <w:rsid w:val="00B73774"/>
    <w:rsid w:val="00B85871"/>
    <w:rsid w:val="00B860BB"/>
    <w:rsid w:val="00B93310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55C1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A0337"/>
    <w:rsid w:val="00DA4402"/>
    <w:rsid w:val="00DC1712"/>
    <w:rsid w:val="00DC4A87"/>
    <w:rsid w:val="00DC79BB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11EA"/>
    <w:rsid w:val="00E66D66"/>
    <w:rsid w:val="00E73C52"/>
    <w:rsid w:val="00E76A22"/>
    <w:rsid w:val="00E8579A"/>
    <w:rsid w:val="00E941EF"/>
    <w:rsid w:val="00E97A8B"/>
    <w:rsid w:val="00EB1B91"/>
    <w:rsid w:val="00EB1C1B"/>
    <w:rsid w:val="00EB3396"/>
    <w:rsid w:val="00EB3DE6"/>
    <w:rsid w:val="00EB57A8"/>
    <w:rsid w:val="00ED3511"/>
    <w:rsid w:val="00ED38DD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90B2336-AEEF-45ED-B70B-AE4D31E13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6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8</cp:revision>
  <cp:lastPrinted>2019-02-17T02:22:00Z</cp:lastPrinted>
  <dcterms:created xsi:type="dcterms:W3CDTF">2021-09-11T23:44:00Z</dcterms:created>
  <dcterms:modified xsi:type="dcterms:W3CDTF">2021-09-19T20:26:00Z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