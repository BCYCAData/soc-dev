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2785615" w:rsidR="00E527E9" w:rsidRPr="001357ED" w:rsidRDefault="00F87B4A" w:rsidP="00884F13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884F13">
              <w:rPr>
                <w:rFonts w:cs="Arial"/>
                <w:sz w:val="20"/>
              </w:rPr>
              <w:t>9</w:t>
            </w:r>
            <w:r w:rsidR="00A84092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3E1880E" w:rsidR="004D68EC" w:rsidRPr="001357ED" w:rsidRDefault="00884F13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bookmarkStart w:id="0" w:name="_GoBack"/>
            <w:bookmarkEnd w:id="0"/>
            <w:r w:rsidR="004D68EC">
              <w:rPr>
                <w:rFonts w:cs="Arial"/>
                <w:sz w:val="20"/>
              </w:rPr>
              <w:t>/1</w:t>
            </w:r>
            <w:r w:rsidR="00F87B4A">
              <w:rPr>
                <w:rFonts w:cs="Arial"/>
                <w:sz w:val="20"/>
              </w:rPr>
              <w:t>2</w:t>
            </w:r>
            <w:r w:rsidR="004D68E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6D839A2C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1C54F901" w:rsidR="004D68EC" w:rsidRPr="001357ED" w:rsidRDefault="004D68EC" w:rsidP="00850E59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18:00</w:t>
            </w:r>
          </w:p>
        </w:tc>
        <w:tc>
          <w:tcPr>
            <w:tcW w:w="1068" w:type="dxa"/>
          </w:tcPr>
          <w:p w14:paraId="41133D2B" w14:textId="183E63EB" w:rsidR="004D68EC" w:rsidRPr="001357ED" w:rsidRDefault="004D68EC" w:rsidP="009431C7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D6CE51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B96AA0E" w:rsidR="00797821" w:rsidRPr="001357ED" w:rsidRDefault="00884F13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9A0FFC">
              <w:rPr>
                <w:rFonts w:cs="Arial"/>
                <w:sz w:val="20"/>
              </w:rPr>
              <w:t>/1</w:t>
            </w:r>
            <w:r w:rsidR="00F87B4A">
              <w:rPr>
                <w:rFonts w:cs="Arial"/>
                <w:sz w:val="20"/>
              </w:rPr>
              <w:t>2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5DF8D9C" w:rsidR="00B43F6D" w:rsidRPr="001357ED" w:rsidRDefault="00884F13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B43F6D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B43F6D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1D4F5D7B" w:rsidR="009A0FFC" w:rsidRPr="001357ED" w:rsidRDefault="00884F13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9A0FFC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4340754" w:rsidR="001E2688" w:rsidRPr="001357ED" w:rsidRDefault="00F87B4A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884F13">
              <w:rPr>
                <w:rFonts w:cs="Arial"/>
                <w:sz w:val="20"/>
              </w:rPr>
              <w:t>7</w:t>
            </w:r>
            <w:r w:rsidR="001E2688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44621368" w:rsidR="004A40D3" w:rsidRPr="001357ED" w:rsidRDefault="00F87B4A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884F13">
              <w:rPr>
                <w:rFonts w:cs="Arial"/>
                <w:sz w:val="20"/>
              </w:rPr>
              <w:t>8</w:t>
            </w:r>
            <w:r w:rsidR="003F0C77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0201336D" w:rsidR="004A40D3" w:rsidRPr="001357ED" w:rsidRDefault="00F87B4A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884F13">
              <w:rPr>
                <w:rFonts w:cs="Arial"/>
                <w:sz w:val="20"/>
              </w:rPr>
              <w:t>9</w:t>
            </w:r>
            <w:r w:rsidR="003F0C77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092CA6CA" w:rsidR="004A40D3" w:rsidRPr="001357ED" w:rsidRDefault="004D68EC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D5669A" w14:textId="77777777" w:rsidR="00FD7C81" w:rsidRDefault="00FD7C81" w:rsidP="003856C9">
      <w:pPr>
        <w:spacing w:after="0" w:line="240" w:lineRule="auto"/>
      </w:pPr>
      <w:r>
        <w:separator/>
      </w:r>
    </w:p>
  </w:endnote>
  <w:endnote w:type="continuationSeparator" w:id="0">
    <w:p w14:paraId="10A538A3" w14:textId="77777777" w:rsidR="00FD7C81" w:rsidRDefault="00FD7C8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884F13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884F13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884F13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884F13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AA3705" w14:textId="77777777" w:rsidR="00FD7C81" w:rsidRDefault="00FD7C81" w:rsidP="003856C9">
      <w:pPr>
        <w:spacing w:after="0" w:line="240" w:lineRule="auto"/>
      </w:pPr>
      <w:r>
        <w:separator/>
      </w:r>
    </w:p>
  </w:footnote>
  <w:footnote w:type="continuationSeparator" w:id="0">
    <w:p w14:paraId="5BB9E8FB" w14:textId="77777777" w:rsidR="00FD7C81" w:rsidRDefault="00FD7C8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5457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2116AB7-5A79-46BB-A1DE-8CA57B2BE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2021-12-15T06:27:00Z</dcterms:created>
  <dcterms:modified xsi:type="dcterms:W3CDTF">2021-12-15T06:28:00Z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