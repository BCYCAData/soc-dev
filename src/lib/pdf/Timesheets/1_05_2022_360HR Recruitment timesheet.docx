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610BDD99" w:rsidR="00E527E9" w:rsidRPr="001357ED" w:rsidRDefault="00E66F78" w:rsidP="00E66F78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8409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5</w:t>
            </w:r>
            <w:r w:rsidR="00FE578B">
              <w:rPr>
                <w:rFonts w:cs="Arial"/>
                <w:sz w:val="20"/>
              </w:rPr>
              <w:t>/202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4D68EC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4D68EC" w:rsidRPr="007821EC" w:rsidRDefault="004D68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1E7EACA4" w:rsidR="004D68EC" w:rsidRPr="001357ED" w:rsidRDefault="00E66F78" w:rsidP="0005488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25</w:t>
            </w:r>
            <w:r w:rsidR="00E66AB4">
              <w:rPr>
                <w:rFonts w:cs="Arial"/>
                <w:sz w:val="20"/>
              </w:rPr>
              <w:t>/0</w:t>
            </w:r>
            <w:r w:rsidR="00ED4329">
              <w:rPr>
                <w:rFonts w:cs="Arial"/>
                <w:sz w:val="20"/>
              </w:rPr>
              <w:t>4</w:t>
            </w:r>
            <w:r w:rsidR="00E66AB4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C51FB5F" w14:textId="05FE8AED" w:rsidR="004D68EC" w:rsidRPr="001357ED" w:rsidRDefault="004D68EC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C74F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C74F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502546A0" w14:textId="48262BBF" w:rsidR="004D68EC" w:rsidRPr="001357ED" w:rsidRDefault="00C74F1E" w:rsidP="00C74F1E">
            <w:pPr>
              <w:spacing w:before="120" w:after="120"/>
              <w:rPr>
                <w:rFonts w:cs="Arial"/>
                <w:sz w:val="20"/>
              </w:rPr>
            </w:pPr>
            <w:r>
              <w:t>00</w:t>
            </w:r>
            <w:r w:rsidR="004D68EC" w:rsidRPr="00F54D19">
              <w:t>:</w:t>
            </w:r>
            <w:r>
              <w:t>0</w:t>
            </w:r>
            <w:r w:rsidR="004D68EC" w:rsidRPr="00F54D19">
              <w:t>0</w:t>
            </w:r>
          </w:p>
        </w:tc>
        <w:tc>
          <w:tcPr>
            <w:tcW w:w="1068" w:type="dxa"/>
          </w:tcPr>
          <w:p w14:paraId="41133D2B" w14:textId="0BFB21EA" w:rsidR="004D68EC" w:rsidRPr="001357ED" w:rsidRDefault="00C74F1E" w:rsidP="009431C7">
            <w:pPr>
              <w:spacing w:before="120" w:after="120"/>
              <w:rPr>
                <w:rFonts w:cs="Arial"/>
                <w:sz w:val="20"/>
              </w:rPr>
            </w:pPr>
            <w:r>
              <w:t>0</w:t>
            </w:r>
            <w:r w:rsidR="004D68EC" w:rsidRPr="00F54D19"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0337EB69" w:rsidR="004D68EC" w:rsidRPr="001357ED" w:rsidRDefault="00C74F1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5CA27579" w:rsidR="004D68EC" w:rsidRPr="001357ED" w:rsidRDefault="004D68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4D214466" w:rsidR="00491A8F" w:rsidRPr="001357ED" w:rsidRDefault="00E66F78" w:rsidP="0005488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</w:t>
            </w:r>
            <w:r w:rsidR="00E66AB4">
              <w:rPr>
                <w:rFonts w:cs="Arial"/>
                <w:sz w:val="20"/>
              </w:rPr>
              <w:t>/0</w:t>
            </w:r>
            <w:r w:rsidR="00ED4329">
              <w:rPr>
                <w:rFonts w:cs="Arial"/>
                <w:sz w:val="20"/>
              </w:rPr>
              <w:t>4</w:t>
            </w:r>
            <w:r w:rsidR="00E66AB4">
              <w:rPr>
                <w:rFonts w:cs="Arial"/>
                <w:sz w:val="20"/>
              </w:rPr>
              <w:t>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B7535B4" w14:textId="2F09BF83" w:rsidR="00491A8F" w:rsidRPr="001357ED" w:rsidRDefault="00C74F1E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</w:t>
            </w:r>
            <w:r w:rsidR="00491A8F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3</w:t>
            </w:r>
            <w:r w:rsidR="00491A8F"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3A9A1F52" w14:textId="388D7234" w:rsidR="00491A8F" w:rsidRPr="001357ED" w:rsidRDefault="00491A8F" w:rsidP="0078610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786109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</w:t>
            </w:r>
            <w:r w:rsidR="007D6511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B059F7" w14:textId="45CED3E1" w:rsidR="00491A8F" w:rsidRPr="001357ED" w:rsidRDefault="00C74F1E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7B097A7" w:rsidR="00491A8F" w:rsidRPr="001357ED" w:rsidRDefault="00C74F1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0977754E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7F40F8C5" w:rsidR="00491A8F" w:rsidRPr="001357ED" w:rsidRDefault="0005488A" w:rsidP="00E66F7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E66F78">
              <w:rPr>
                <w:rFonts w:cs="Arial"/>
                <w:sz w:val="20"/>
              </w:rPr>
              <w:t>7</w:t>
            </w:r>
            <w:r w:rsidR="00E66AB4">
              <w:rPr>
                <w:rFonts w:cs="Arial"/>
                <w:sz w:val="20"/>
              </w:rPr>
              <w:t>/0</w:t>
            </w:r>
            <w:r w:rsidR="00ED4329">
              <w:rPr>
                <w:rFonts w:cs="Arial"/>
                <w:sz w:val="20"/>
              </w:rPr>
              <w:t>4</w:t>
            </w:r>
            <w:r w:rsidR="00E66AB4">
              <w:rPr>
                <w:rFonts w:cs="Arial"/>
                <w:sz w:val="20"/>
              </w:rPr>
              <w:t>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36D11440" w14:textId="1ADFDA95" w:rsidR="00491A8F" w:rsidRPr="001357ED" w:rsidRDefault="00491A8F" w:rsidP="00B36C5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B36C5F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90" w:type="dxa"/>
          </w:tcPr>
          <w:p w14:paraId="0E02BBB0" w14:textId="5CF1B04F" w:rsidR="00491A8F" w:rsidRPr="001357ED" w:rsidRDefault="00491A8F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7D6511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9E6F9A6" w14:textId="6855A6A1" w:rsidR="00491A8F" w:rsidRPr="001357ED" w:rsidRDefault="00C74F1E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7AA4744E" w:rsidR="00491A8F" w:rsidRPr="001357ED" w:rsidRDefault="00C74F1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30A97502" w:rsidR="00491A8F" w:rsidRPr="001357ED" w:rsidRDefault="0005488A" w:rsidP="00E66F7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E66F78">
              <w:rPr>
                <w:rFonts w:cs="Arial"/>
                <w:sz w:val="20"/>
              </w:rPr>
              <w:t>8</w:t>
            </w:r>
            <w:r w:rsidR="00E66AB4">
              <w:rPr>
                <w:rFonts w:cs="Arial"/>
                <w:sz w:val="20"/>
              </w:rPr>
              <w:t>/0</w:t>
            </w:r>
            <w:r w:rsidR="00ED4329">
              <w:rPr>
                <w:rFonts w:cs="Arial"/>
                <w:sz w:val="20"/>
              </w:rPr>
              <w:t>4</w:t>
            </w:r>
            <w:r w:rsidR="00E66AB4">
              <w:rPr>
                <w:rFonts w:cs="Arial"/>
                <w:sz w:val="20"/>
              </w:rPr>
              <w:t>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2CC1B2BE" w14:textId="59CFA7E7" w:rsidR="00491A8F" w:rsidRPr="001357ED" w:rsidRDefault="00491A8F" w:rsidP="00A0162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A01624">
              <w:rPr>
                <w:rFonts w:cs="Arial"/>
                <w:sz w:val="20"/>
              </w:rPr>
              <w:t>9</w:t>
            </w:r>
            <w:r>
              <w:rPr>
                <w:rFonts w:cs="Arial"/>
                <w:sz w:val="20"/>
              </w:rPr>
              <w:t>:</w:t>
            </w:r>
            <w:r w:rsidR="00B36C5F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DF2FED0" w14:textId="7175C902" w:rsidR="00491A8F" w:rsidRPr="001357ED" w:rsidRDefault="00491A8F" w:rsidP="00A0162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D2695B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</w:t>
            </w:r>
            <w:r w:rsidR="00A01624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E263899" w14:textId="6A3E286E" w:rsidR="00491A8F" w:rsidRPr="001357ED" w:rsidRDefault="00B66DC0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</w:t>
            </w:r>
            <w:r w:rsidR="00A01624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1989D1CA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252221AB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7A4C61C3" w:rsidR="00491A8F" w:rsidRPr="001357ED" w:rsidRDefault="0005488A" w:rsidP="00E66F7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E66F78">
              <w:rPr>
                <w:rFonts w:cs="Arial"/>
                <w:sz w:val="20"/>
              </w:rPr>
              <w:t>9</w:t>
            </w:r>
            <w:r w:rsidR="003046F2">
              <w:rPr>
                <w:rFonts w:cs="Arial"/>
                <w:sz w:val="20"/>
              </w:rPr>
              <w:t>/04/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01454EC4" w14:textId="5590138A" w:rsidR="00491A8F" w:rsidRPr="001357ED" w:rsidRDefault="00491A8F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5AEB5319" w14:textId="2FF79757" w:rsidR="00491A8F" w:rsidRPr="001357ED" w:rsidRDefault="00491A8F" w:rsidP="00385CB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385CB5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0DFD222" w14:textId="637A823D" w:rsidR="00491A8F" w:rsidRPr="001357ED" w:rsidRDefault="00385CB5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6E251AC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07BDC6BF" w:rsidR="004A40D3" w:rsidRPr="001357ED" w:rsidRDefault="00E66F78" w:rsidP="002257B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30</w:t>
            </w:r>
            <w:r w:rsidR="003046F2">
              <w:rPr>
                <w:rFonts w:cs="Arial"/>
                <w:sz w:val="20"/>
              </w:rPr>
              <w:t>/04/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500D79B5" w:rsidR="004A40D3" w:rsidRPr="001357ED" w:rsidRDefault="00E66F78" w:rsidP="00E66F7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3046F2">
              <w:rPr>
                <w:rFonts w:cs="Arial"/>
                <w:sz w:val="20"/>
              </w:rPr>
              <w:t>/0</w:t>
            </w:r>
            <w:r>
              <w:rPr>
                <w:rFonts w:cs="Arial"/>
                <w:sz w:val="20"/>
              </w:rPr>
              <w:t>5</w:t>
            </w:r>
            <w:r w:rsidR="003046F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7437E0F6" w14:textId="4F7F4013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FF2A6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EBE4630" w14:textId="3801168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4976CFE" w14:textId="6F52D05C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0069CC7B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5F6F531F" w:rsidR="004A40D3" w:rsidRPr="001357ED" w:rsidRDefault="00C74F1E" w:rsidP="00ED634E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  <w:bookmarkStart w:id="0" w:name="_GoBack"/>
      <w:bookmarkEnd w:id="0"/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4ACBA9" w14:textId="77777777" w:rsidR="00220E75" w:rsidRDefault="00220E75" w:rsidP="003856C9">
      <w:pPr>
        <w:spacing w:after="0" w:line="240" w:lineRule="auto"/>
      </w:pPr>
      <w:r>
        <w:separator/>
      </w:r>
    </w:p>
  </w:endnote>
  <w:endnote w:type="continuationSeparator" w:id="0">
    <w:p w14:paraId="23DE6419" w14:textId="77777777" w:rsidR="00220E75" w:rsidRDefault="00220E75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A01624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A01624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A01624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A01624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B145276" w14:textId="77777777" w:rsidR="00220E75" w:rsidRDefault="00220E75" w:rsidP="003856C9">
      <w:pPr>
        <w:spacing w:after="0" w:line="240" w:lineRule="auto"/>
      </w:pPr>
      <w:r>
        <w:separator/>
      </w:r>
    </w:p>
  </w:footnote>
  <w:footnote w:type="continuationSeparator" w:id="0">
    <w:p w14:paraId="2EA01EEB" w14:textId="77777777" w:rsidR="00220E75" w:rsidRDefault="00220E75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0CF3"/>
    <w:rsid w:val="00036885"/>
    <w:rsid w:val="00052BE1"/>
    <w:rsid w:val="0005488A"/>
    <w:rsid w:val="0005756D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70C6"/>
    <w:rsid w:val="000F150D"/>
    <w:rsid w:val="0010199E"/>
    <w:rsid w:val="0010356E"/>
    <w:rsid w:val="00107477"/>
    <w:rsid w:val="00113681"/>
    <w:rsid w:val="00117BAB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B1AA7"/>
    <w:rsid w:val="001B32D2"/>
    <w:rsid w:val="001C6623"/>
    <w:rsid w:val="001E2688"/>
    <w:rsid w:val="00204FF4"/>
    <w:rsid w:val="00205016"/>
    <w:rsid w:val="002051C1"/>
    <w:rsid w:val="002073E0"/>
    <w:rsid w:val="00217BD5"/>
    <w:rsid w:val="00220E75"/>
    <w:rsid w:val="0022475F"/>
    <w:rsid w:val="002257BF"/>
    <w:rsid w:val="002347B6"/>
    <w:rsid w:val="00244FBF"/>
    <w:rsid w:val="002463C5"/>
    <w:rsid w:val="00251C82"/>
    <w:rsid w:val="00271D89"/>
    <w:rsid w:val="00272EF8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F485A"/>
    <w:rsid w:val="002F4EE8"/>
    <w:rsid w:val="00300E48"/>
    <w:rsid w:val="003046F2"/>
    <w:rsid w:val="003053D9"/>
    <w:rsid w:val="00312CA8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37DE4"/>
    <w:rsid w:val="00546248"/>
    <w:rsid w:val="00551D35"/>
    <w:rsid w:val="00553849"/>
    <w:rsid w:val="00556469"/>
    <w:rsid w:val="00557019"/>
    <w:rsid w:val="005674AC"/>
    <w:rsid w:val="00575EA1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65BC2"/>
    <w:rsid w:val="00772DC0"/>
    <w:rsid w:val="007803B7"/>
    <w:rsid w:val="007821EC"/>
    <w:rsid w:val="00786109"/>
    <w:rsid w:val="00790428"/>
    <w:rsid w:val="00795B00"/>
    <w:rsid w:val="00797821"/>
    <w:rsid w:val="007A0210"/>
    <w:rsid w:val="007A45FC"/>
    <w:rsid w:val="007B2F5C"/>
    <w:rsid w:val="007C5F05"/>
    <w:rsid w:val="007D2777"/>
    <w:rsid w:val="007D4DFC"/>
    <w:rsid w:val="007D6511"/>
    <w:rsid w:val="007F4540"/>
    <w:rsid w:val="00810D3C"/>
    <w:rsid w:val="0081450D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297B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73982"/>
    <w:rsid w:val="00980E7E"/>
    <w:rsid w:val="00982D77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1624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59C3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E52"/>
    <w:rsid w:val="00B05AFF"/>
    <w:rsid w:val="00B0743B"/>
    <w:rsid w:val="00B10C17"/>
    <w:rsid w:val="00B30EDF"/>
    <w:rsid w:val="00B31B36"/>
    <w:rsid w:val="00B36C5F"/>
    <w:rsid w:val="00B403DC"/>
    <w:rsid w:val="00B43F6D"/>
    <w:rsid w:val="00B43F76"/>
    <w:rsid w:val="00B518A6"/>
    <w:rsid w:val="00B550FC"/>
    <w:rsid w:val="00B66DC0"/>
    <w:rsid w:val="00B73774"/>
    <w:rsid w:val="00B81035"/>
    <w:rsid w:val="00B83378"/>
    <w:rsid w:val="00B85871"/>
    <w:rsid w:val="00B860BB"/>
    <w:rsid w:val="00B921FE"/>
    <w:rsid w:val="00B93310"/>
    <w:rsid w:val="00BA7146"/>
    <w:rsid w:val="00BB050A"/>
    <w:rsid w:val="00BB621D"/>
    <w:rsid w:val="00BC1F18"/>
    <w:rsid w:val="00BD2E58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03B7"/>
    <w:rsid w:val="00C74F1E"/>
    <w:rsid w:val="00C77E4D"/>
    <w:rsid w:val="00C81B55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695B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433F"/>
    <w:rsid w:val="00EE500A"/>
    <w:rsid w:val="00EF5160"/>
    <w:rsid w:val="00EF752B"/>
    <w:rsid w:val="00F008FC"/>
    <w:rsid w:val="00F01ED6"/>
    <w:rsid w:val="00F02FD0"/>
    <w:rsid w:val="00F0406F"/>
    <w:rsid w:val="00F11472"/>
    <w:rsid w:val="00F21EF0"/>
    <w:rsid w:val="00F33FAF"/>
    <w:rsid w:val="00F353AE"/>
    <w:rsid w:val="00F36792"/>
    <w:rsid w:val="00F542D1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E598925-1F84-48A5-9E48-F39448566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1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4</cp:revision>
  <cp:lastPrinted>2019-02-17T02:22:00Z</cp:lastPrinted>
  <dcterms:created xsi:type="dcterms:W3CDTF">2022-04-25T21:45:00Z</dcterms:created>
  <dcterms:modified xsi:type="dcterms:W3CDTF">2022-04-28T22:24:00Z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