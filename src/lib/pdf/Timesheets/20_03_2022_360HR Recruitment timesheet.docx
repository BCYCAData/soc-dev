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CDDFE4D" w:rsidR="00E527E9" w:rsidRPr="001357ED" w:rsidRDefault="002257BF" w:rsidP="00E66AB4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66AB4">
              <w:rPr>
                <w:rFonts w:cs="Arial"/>
                <w:sz w:val="20"/>
              </w:rPr>
              <w:t>0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E66AB4">
              <w:rPr>
                <w:rFonts w:cs="Arial"/>
                <w:sz w:val="20"/>
              </w:rPr>
              <w:t>3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22D9CBA" w:rsidR="004D68EC" w:rsidRPr="001357ED" w:rsidRDefault="00E66AB4" w:rsidP="002966E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bookmarkStart w:id="0" w:name="_GoBack"/>
            <w:bookmarkEnd w:id="0"/>
            <w:r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2DF036E4" w:rsidR="004D68EC" w:rsidRPr="001357ED" w:rsidRDefault="00D2695B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1FAF04E7" w:rsidR="004D68EC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4932192" w:rsidR="00491A8F" w:rsidRPr="001357ED" w:rsidRDefault="00E66AB4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2A68832" w:rsidR="00491A8F" w:rsidRPr="001357ED" w:rsidRDefault="00491A8F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3E765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98F895D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6050387C" w:rsidR="00491A8F" w:rsidRPr="001357ED" w:rsidRDefault="007D6511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C6723E4" w:rsidR="00491A8F" w:rsidRPr="001357ED" w:rsidRDefault="00E66AB4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25E57403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6511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3D836805" w:rsidR="00491A8F" w:rsidRPr="001357ED" w:rsidRDefault="00D2695B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2DA66B5" w:rsidR="00491A8F" w:rsidRPr="001357ED" w:rsidRDefault="00E66AB4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411C3A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58C49E1A" w:rsidR="00491A8F" w:rsidRPr="001357ED" w:rsidRDefault="00D2695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637CF843" w:rsidR="00491A8F" w:rsidRPr="001357ED" w:rsidRDefault="00E66AB4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C26ED38" w:rsidR="004A40D3" w:rsidRPr="001357ED" w:rsidRDefault="00E66AB4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1691A55" w:rsidR="004A40D3" w:rsidRPr="001357ED" w:rsidRDefault="002257BF" w:rsidP="00E66AB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66AB4">
              <w:rPr>
                <w:rFonts w:cs="Arial"/>
                <w:sz w:val="20"/>
              </w:rPr>
              <w:t>0/03/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AC956B1" w:rsidR="004A40D3" w:rsidRPr="001357ED" w:rsidRDefault="00491A8F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B4B1B4" w14:textId="77777777" w:rsidR="00F542D1" w:rsidRDefault="00F542D1" w:rsidP="003856C9">
      <w:pPr>
        <w:spacing w:after="0" w:line="240" w:lineRule="auto"/>
      </w:pPr>
      <w:r>
        <w:separator/>
      </w:r>
    </w:p>
  </w:endnote>
  <w:endnote w:type="continuationSeparator" w:id="0">
    <w:p w14:paraId="5C029D57" w14:textId="77777777" w:rsidR="00F542D1" w:rsidRDefault="00F542D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66AB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66AB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66AB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66AB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F7EF1" w14:textId="77777777" w:rsidR="00F542D1" w:rsidRDefault="00F542D1" w:rsidP="003856C9">
      <w:pPr>
        <w:spacing w:after="0" w:line="240" w:lineRule="auto"/>
      </w:pPr>
      <w:r>
        <w:separator/>
      </w:r>
    </w:p>
  </w:footnote>
  <w:footnote w:type="continuationSeparator" w:id="0">
    <w:p w14:paraId="6CCEEBF8" w14:textId="77777777" w:rsidR="00F542D1" w:rsidRDefault="00F542D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AF4576C-E036-4714-9AA0-5D777E0A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2022-03-18T05:26:00Z</dcterms:created>
  <dcterms:modified xsi:type="dcterms:W3CDTF">2022-03-18T05:27:00Z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