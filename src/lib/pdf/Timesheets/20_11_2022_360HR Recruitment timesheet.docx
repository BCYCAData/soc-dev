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25A57C50" w:rsidR="00E527E9" w:rsidRPr="001357ED" w:rsidRDefault="00572F26" w:rsidP="00DB256F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  <w:r w:rsidR="003F66E6">
              <w:rPr>
                <w:rFonts w:cs="Arial"/>
                <w:sz w:val="20"/>
              </w:rPr>
              <w:t>/11</w:t>
            </w:r>
            <w:r w:rsidR="005776C4"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621A6D99" w:rsidR="002150E5" w:rsidRPr="001357ED" w:rsidRDefault="00572F26" w:rsidP="004E1E0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r w:rsidR="00A06D6D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</w:t>
            </w:r>
            <w:r w:rsidR="004E1E0A">
              <w:rPr>
                <w:rFonts w:cs="Arial"/>
                <w:sz w:val="20"/>
              </w:rPr>
              <w:t>1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24B36BD4" w:rsidR="00A00466" w:rsidRPr="001357ED" w:rsidRDefault="00572F26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32B58EC3" w:rsidR="002150E5" w:rsidRPr="001357ED" w:rsidRDefault="00572F26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36D11440" w14:textId="60C5BEF0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75A2B5D9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029822BE" w:rsidR="00C00D01" w:rsidRPr="001357ED" w:rsidRDefault="004E1E0A" w:rsidP="00572F2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572F26">
              <w:rPr>
                <w:rFonts w:cs="Arial"/>
                <w:sz w:val="20"/>
              </w:rPr>
              <w:t>7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4EFE649A" w:rsidR="00A00466" w:rsidRPr="001357ED" w:rsidRDefault="004E1E0A" w:rsidP="00572F2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572F26">
              <w:rPr>
                <w:rFonts w:cs="Arial"/>
                <w:sz w:val="20"/>
              </w:rPr>
              <w:t>8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41A28367" w:rsidR="004A40D3" w:rsidRPr="001357ED" w:rsidRDefault="004E1E0A" w:rsidP="00572F2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572F26">
              <w:rPr>
                <w:rFonts w:cs="Arial"/>
                <w:sz w:val="20"/>
              </w:rPr>
              <w:t>9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66B6FED4" w:rsidR="000E4C94" w:rsidRPr="001357ED" w:rsidRDefault="00572F26" w:rsidP="00A42DF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724EC1" w14:textId="77777777" w:rsidR="00652043" w:rsidRDefault="00652043" w:rsidP="003856C9">
      <w:pPr>
        <w:spacing w:after="0" w:line="240" w:lineRule="auto"/>
      </w:pPr>
      <w:r>
        <w:separator/>
      </w:r>
    </w:p>
  </w:endnote>
  <w:endnote w:type="continuationSeparator" w:id="0">
    <w:p w14:paraId="01EF5682" w14:textId="77777777" w:rsidR="00652043" w:rsidRDefault="00652043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572F26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572F26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572F26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572F26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3B2C2D" w14:textId="77777777" w:rsidR="00652043" w:rsidRDefault="00652043" w:rsidP="003856C9">
      <w:pPr>
        <w:spacing w:after="0" w:line="240" w:lineRule="auto"/>
      </w:pPr>
      <w:r>
        <w:separator/>
      </w:r>
    </w:p>
  </w:footnote>
  <w:footnote w:type="continuationSeparator" w:id="0">
    <w:p w14:paraId="236013D8" w14:textId="77777777" w:rsidR="00652043" w:rsidRDefault="00652043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9587B"/>
    <w:rsid w:val="000C6D46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5E7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66E6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273"/>
    <w:rsid w:val="00456B19"/>
    <w:rsid w:val="00463463"/>
    <w:rsid w:val="00471DFE"/>
    <w:rsid w:val="00473EF8"/>
    <w:rsid w:val="004740A2"/>
    <w:rsid w:val="004760E5"/>
    <w:rsid w:val="00476D06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E1E0A"/>
    <w:rsid w:val="004F4C93"/>
    <w:rsid w:val="00502701"/>
    <w:rsid w:val="00513E53"/>
    <w:rsid w:val="00514233"/>
    <w:rsid w:val="005152F2"/>
    <w:rsid w:val="005225A0"/>
    <w:rsid w:val="00524E42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2F26"/>
    <w:rsid w:val="00575EA1"/>
    <w:rsid w:val="005776C4"/>
    <w:rsid w:val="005A1E51"/>
    <w:rsid w:val="005A241E"/>
    <w:rsid w:val="005A7E57"/>
    <w:rsid w:val="005B0F0C"/>
    <w:rsid w:val="005C19CB"/>
    <w:rsid w:val="005D3305"/>
    <w:rsid w:val="005D779F"/>
    <w:rsid w:val="005E5DE1"/>
    <w:rsid w:val="005F62CD"/>
    <w:rsid w:val="005F6DAF"/>
    <w:rsid w:val="00603A06"/>
    <w:rsid w:val="00606BCF"/>
    <w:rsid w:val="00616FF4"/>
    <w:rsid w:val="006216F5"/>
    <w:rsid w:val="00622D70"/>
    <w:rsid w:val="0063745A"/>
    <w:rsid w:val="0064260B"/>
    <w:rsid w:val="0064263A"/>
    <w:rsid w:val="00650BFC"/>
    <w:rsid w:val="00652043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14A71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1757731-165A-4A1E-AB1C-6935B073E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0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2022-11-13T20:44:00Z</dcterms:created>
  <dcterms:modified xsi:type="dcterms:W3CDTF">2022-11-13T20:45:00Z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