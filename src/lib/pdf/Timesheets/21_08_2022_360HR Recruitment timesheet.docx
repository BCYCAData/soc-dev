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A3DFDE0" w:rsidR="00E527E9" w:rsidRPr="001357ED" w:rsidRDefault="005A241E" w:rsidP="00E47465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5776C4">
              <w:rPr>
                <w:rFonts w:cs="Arial"/>
                <w:sz w:val="20"/>
              </w:rPr>
              <w:t>/08/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  <w:bookmarkStart w:id="0" w:name="_GoBack"/>
        <w:bookmarkEnd w:id="0"/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D9F524D" w:rsidR="002150E5" w:rsidRPr="001357ED" w:rsidRDefault="002150E5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15/08/2022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3ED989E" w:rsidR="00A00466" w:rsidRPr="001357ED" w:rsidRDefault="005A241E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A00466"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C655F3F" w:rsidR="002150E5" w:rsidRPr="001357ED" w:rsidRDefault="002150E5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17/08/2022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E4D8D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EE4D8D" w:rsidRPr="007821EC" w:rsidRDefault="00EE4D8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4D5ABCB" w:rsidR="00EE4D8D" w:rsidRPr="001357ED" w:rsidRDefault="00E668B7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A241E">
              <w:rPr>
                <w:rFonts w:cs="Arial"/>
                <w:sz w:val="20"/>
              </w:rPr>
              <w:t>8</w:t>
            </w:r>
            <w:r w:rsidR="00EE4D8D"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2CC1B2BE" w14:textId="680F7D4C" w:rsidR="00EE4D8D" w:rsidRPr="001357ED" w:rsidRDefault="00EE4D8D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6408F59" w:rsidR="00EE4D8D" w:rsidRPr="001357ED" w:rsidRDefault="00EE4D8D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2020CB6E" w:rsidR="00EE4D8D" w:rsidRPr="001357ED" w:rsidRDefault="00EE4D8D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0C082925" w:rsidR="00EE4D8D" w:rsidRPr="001357ED" w:rsidRDefault="00EE4D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EE4D8D" w:rsidRPr="001357ED" w:rsidRDefault="00EE4D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67B3CDCC" w:rsidR="00A00466" w:rsidRPr="001357ED" w:rsidRDefault="00A00466" w:rsidP="005A24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A241E">
              <w:rPr>
                <w:rFonts w:cs="Arial"/>
                <w:sz w:val="20"/>
              </w:rPr>
              <w:t>9</w:t>
            </w:r>
            <w:r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D96DF53" w:rsidR="004A40D3" w:rsidRPr="001357ED" w:rsidRDefault="005A241E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5776C4">
              <w:rPr>
                <w:rFonts w:cs="Arial"/>
                <w:sz w:val="20"/>
              </w:rPr>
              <w:t>/08/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1061854" w:rsidR="000E4C94" w:rsidRPr="001357ED" w:rsidRDefault="005A241E" w:rsidP="00E4746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5776C4">
              <w:rPr>
                <w:rFonts w:cs="Arial"/>
                <w:sz w:val="20"/>
              </w:rPr>
              <w:t>/08/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17F3F41" w:rsidR="004A40D3" w:rsidRPr="001357ED" w:rsidRDefault="00A00466" w:rsidP="00EE4D8D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E4D492" w14:textId="77777777" w:rsidR="005225A0" w:rsidRDefault="005225A0" w:rsidP="003856C9">
      <w:pPr>
        <w:spacing w:after="0" w:line="240" w:lineRule="auto"/>
      </w:pPr>
      <w:r>
        <w:separator/>
      </w:r>
    </w:p>
  </w:endnote>
  <w:endnote w:type="continuationSeparator" w:id="0">
    <w:p w14:paraId="41145BAE" w14:textId="77777777" w:rsidR="005225A0" w:rsidRDefault="005225A0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150E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150E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2150E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2150E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B90973" w14:textId="77777777" w:rsidR="005225A0" w:rsidRDefault="005225A0" w:rsidP="003856C9">
      <w:pPr>
        <w:spacing w:after="0" w:line="240" w:lineRule="auto"/>
      </w:pPr>
      <w:r>
        <w:separator/>
      </w:r>
    </w:p>
  </w:footnote>
  <w:footnote w:type="continuationSeparator" w:id="0">
    <w:p w14:paraId="2565BBE1" w14:textId="77777777" w:rsidR="005225A0" w:rsidRDefault="005225A0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8476136-80D9-4F16-849D-9749F9BCC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2022-08-15T06:13:00Z</dcterms:created>
  <dcterms:modified xsi:type="dcterms:W3CDTF">2022-08-15T06:14:00Z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