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1C8C967" w:rsidR="00E527E9" w:rsidRPr="001357ED" w:rsidRDefault="008938AA" w:rsidP="00CD1647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A84092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9431C7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9431C7" w:rsidRPr="007821EC" w:rsidRDefault="009431C7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29CBBE0" w:rsidR="009431C7" w:rsidRPr="001357ED" w:rsidRDefault="008938AA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9431C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431C7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9431C7" w:rsidRPr="001357ED" w:rsidRDefault="009431C7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3B8CE54D" w:rsidR="009431C7" w:rsidRPr="001357ED" w:rsidRDefault="009431C7" w:rsidP="00B001E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1133D2B" w14:textId="6088D1FC" w:rsidR="009431C7" w:rsidRPr="001357ED" w:rsidRDefault="009431C7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82A395E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04239C73" w:rsidR="009431C7" w:rsidRPr="001357ED" w:rsidRDefault="009431C7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9431C7" w:rsidRPr="001357ED" w:rsidRDefault="009431C7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0858BA1" w:rsidR="00797821" w:rsidRPr="001357ED" w:rsidRDefault="008938AA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6DBC2B1" w:rsidR="00B43F6D" w:rsidRPr="001357ED" w:rsidRDefault="00B43F6D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17/11/2021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0345F71" w:rsidR="009A0FFC" w:rsidRPr="001357ED" w:rsidRDefault="00CF5F52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938AA">
              <w:rPr>
                <w:rFonts w:cs="Arial"/>
                <w:sz w:val="20"/>
              </w:rPr>
              <w:t>8</w:t>
            </w:r>
            <w:r w:rsidR="009A0FFC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0A82CE8" w:rsidR="00F645A2" w:rsidRPr="001357ED" w:rsidRDefault="00CF5F52" w:rsidP="008938A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8938AA"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BDFAD09" w:rsidR="00F645A2" w:rsidRPr="001357ED" w:rsidRDefault="004A40D3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36792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272EF8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466D4C45" w:rsidR="00F645A2" w:rsidRPr="001357ED" w:rsidRDefault="00272EF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7:30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511C999" w:rsidR="00F645A2" w:rsidRPr="001357ED" w:rsidRDefault="00F367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9E310C5" w:rsidR="004A40D3" w:rsidRPr="001357ED" w:rsidRDefault="008938AA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45FF7C1" w:rsidR="004A40D3" w:rsidRPr="001357ED" w:rsidRDefault="008938AA" w:rsidP="00CD164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3F0C77">
              <w:rPr>
                <w:rFonts w:cs="Arial"/>
                <w:sz w:val="20"/>
              </w:rPr>
              <w:t>/1</w:t>
            </w:r>
            <w:r w:rsidR="00CD1647">
              <w:rPr>
                <w:rFonts w:cs="Arial"/>
                <w:sz w:val="20"/>
              </w:rPr>
              <w:t>1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DCC8DD4" w:rsidR="004A40D3" w:rsidRPr="001357ED" w:rsidRDefault="00A0668B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25480431" w:rsidR="004A40D3" w:rsidRPr="001357ED" w:rsidRDefault="0010356E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8899FD" w14:textId="77777777" w:rsidR="00BE4D48" w:rsidRDefault="00BE4D48" w:rsidP="003856C9">
      <w:pPr>
        <w:spacing w:after="0" w:line="240" w:lineRule="auto"/>
      </w:pPr>
      <w:r>
        <w:separator/>
      </w:r>
    </w:p>
  </w:endnote>
  <w:endnote w:type="continuationSeparator" w:id="0">
    <w:p w14:paraId="42870D06" w14:textId="77777777" w:rsidR="00BE4D48" w:rsidRDefault="00BE4D48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0356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0356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10356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10356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94DA83" w14:textId="77777777" w:rsidR="00BE4D48" w:rsidRDefault="00BE4D48" w:rsidP="003856C9">
      <w:pPr>
        <w:spacing w:after="0" w:line="240" w:lineRule="auto"/>
      </w:pPr>
      <w:r>
        <w:separator/>
      </w:r>
    </w:p>
  </w:footnote>
  <w:footnote w:type="continuationSeparator" w:id="0">
    <w:p w14:paraId="534B9CB1" w14:textId="77777777" w:rsidR="00BE4D48" w:rsidRDefault="00BE4D48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B7608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38AA"/>
    <w:rsid w:val="0089676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4FA5C2-3C05-4C94-A4BF-0FC0FE1F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27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7</cp:revision>
  <cp:lastPrinted>2019-02-17T02:22:00Z</cp:lastPrinted>
  <dcterms:created xsi:type="dcterms:W3CDTF">2021-11-14T20:11:00Z</dcterms:created>
  <dcterms:modified xsi:type="dcterms:W3CDTF">2021-11-18T07:02:00Z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