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7571FB1B" w:rsidR="00E527E9" w:rsidRPr="001357ED" w:rsidRDefault="009761BC" w:rsidP="00157F66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22</w:t>
            </w:r>
            <w:r w:rsidR="005D712A">
              <w:rPr>
                <w:rFonts w:cs="Arial"/>
                <w:sz w:val="20"/>
              </w:rPr>
              <w:t>/01/2023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2150E5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16419CF7" w:rsidR="002150E5" w:rsidRPr="001357ED" w:rsidRDefault="009761BC" w:rsidP="00EC2C9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</w:t>
            </w:r>
            <w:r w:rsidR="005D712A">
              <w:rPr>
                <w:rFonts w:cs="Arial"/>
                <w:sz w:val="20"/>
              </w:rPr>
              <w:t>/01/2023</w:t>
            </w:r>
          </w:p>
        </w:tc>
        <w:tc>
          <w:tcPr>
            <w:tcW w:w="1132" w:type="dxa"/>
          </w:tcPr>
          <w:p w14:paraId="5C51FB5F" w14:textId="1F00F0B9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02546A0" w14:textId="119F9930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1133D2B" w14:textId="39F866FB" w:rsidR="002150E5" w:rsidRPr="001357ED" w:rsidRDefault="002150E5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7A1597DA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141A3896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2CE38412" w:rsidR="00A00466" w:rsidRPr="001357ED" w:rsidRDefault="0017765A" w:rsidP="009761B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9761BC">
              <w:rPr>
                <w:rFonts w:cs="Arial"/>
                <w:sz w:val="20"/>
              </w:rPr>
              <w:t>7</w:t>
            </w:r>
            <w:r w:rsidR="005D712A">
              <w:rPr>
                <w:rFonts w:cs="Arial"/>
                <w:sz w:val="20"/>
              </w:rPr>
              <w:t>/01/2023</w:t>
            </w:r>
          </w:p>
        </w:tc>
        <w:tc>
          <w:tcPr>
            <w:tcW w:w="1132" w:type="dxa"/>
          </w:tcPr>
          <w:p w14:paraId="5B7535B4" w14:textId="72BDBB0C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3A9A1F52" w14:textId="51EC7848" w:rsidR="00A00466" w:rsidRPr="001357ED" w:rsidRDefault="00A00466" w:rsidP="002F5D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5B059F7" w14:textId="671D5633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479B933B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3063C6F5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2150E5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70AE65C5" w:rsidR="002150E5" w:rsidRPr="001357ED" w:rsidRDefault="0017765A" w:rsidP="009761B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9761BC">
              <w:rPr>
                <w:rFonts w:cs="Arial"/>
                <w:sz w:val="20"/>
              </w:rPr>
              <w:t>8</w:t>
            </w:r>
            <w:r w:rsidR="005D712A">
              <w:rPr>
                <w:rFonts w:cs="Arial"/>
                <w:sz w:val="20"/>
              </w:rPr>
              <w:t>/01/2023</w:t>
            </w:r>
          </w:p>
        </w:tc>
        <w:tc>
          <w:tcPr>
            <w:tcW w:w="1132" w:type="dxa"/>
          </w:tcPr>
          <w:p w14:paraId="36D11440" w14:textId="60C5BEF0" w:rsidR="002150E5" w:rsidRPr="001357ED" w:rsidRDefault="002150E5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</w:t>
            </w:r>
            <w:r w:rsidR="00CB661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0E02BBB0" w14:textId="75A2B5D9" w:rsidR="002150E5" w:rsidRPr="001357ED" w:rsidRDefault="002150E5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</w:t>
            </w:r>
            <w:r w:rsidR="00CB661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9E6F9A6" w14:textId="390C7775" w:rsidR="002150E5" w:rsidRPr="001357ED" w:rsidRDefault="002150E5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3DAA9DC8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C00D01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C00D01" w:rsidRPr="007821EC" w:rsidRDefault="00C00D0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5DEA3489" w:rsidR="00C00D01" w:rsidRPr="001357ED" w:rsidRDefault="0017765A" w:rsidP="009761B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9761BC">
              <w:rPr>
                <w:rFonts w:cs="Arial"/>
                <w:sz w:val="20"/>
              </w:rPr>
              <w:t>9</w:t>
            </w:r>
            <w:r w:rsidR="005D712A">
              <w:rPr>
                <w:rFonts w:cs="Arial"/>
                <w:sz w:val="20"/>
              </w:rPr>
              <w:t>/01/2023</w:t>
            </w:r>
          </w:p>
        </w:tc>
        <w:tc>
          <w:tcPr>
            <w:tcW w:w="1132" w:type="dxa"/>
          </w:tcPr>
          <w:p w14:paraId="2CC1B2BE" w14:textId="2667E2D6" w:rsidR="00C00D01" w:rsidRPr="001357ED" w:rsidRDefault="00C00D01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DF2FED0" w14:textId="7A75E3EF" w:rsidR="00C00D01" w:rsidRPr="001357ED" w:rsidRDefault="00C00D01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E263899" w14:textId="17B650DF" w:rsidR="00C00D01" w:rsidRPr="001357ED" w:rsidRDefault="00C00D01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48493707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36337946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5EF9606D" w:rsidR="00A00466" w:rsidRPr="001357ED" w:rsidRDefault="009761BC" w:rsidP="00CB248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20</w:t>
            </w:r>
            <w:r w:rsidR="005D712A">
              <w:rPr>
                <w:rFonts w:cs="Arial"/>
                <w:sz w:val="20"/>
              </w:rPr>
              <w:t>/01/2023</w:t>
            </w:r>
          </w:p>
        </w:tc>
        <w:tc>
          <w:tcPr>
            <w:tcW w:w="1132" w:type="dxa"/>
          </w:tcPr>
          <w:p w14:paraId="01454EC4" w14:textId="2FFD992C" w:rsidR="00A00466" w:rsidRPr="001357ED" w:rsidRDefault="00A00466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AEB5319" w14:textId="6395F881" w:rsidR="00A00466" w:rsidRPr="001357ED" w:rsidRDefault="00A00466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10DFD222" w14:textId="2E674ED9" w:rsidR="00A00466" w:rsidRPr="001357ED" w:rsidRDefault="00A00466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96AFD23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35EA8A80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17470E66" w:rsidR="004A40D3" w:rsidRPr="001357ED" w:rsidRDefault="009761BC" w:rsidP="00CB248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21</w:t>
            </w:r>
            <w:r w:rsidR="005D712A">
              <w:rPr>
                <w:rFonts w:cs="Arial"/>
                <w:sz w:val="20"/>
              </w:rPr>
              <w:t>/01/2023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0E4C94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0E4C94" w:rsidRPr="007821EC" w:rsidRDefault="000E4C94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48F3872A" w:rsidR="000E4C94" w:rsidRPr="001357ED" w:rsidRDefault="009761BC" w:rsidP="00CB248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22</w:t>
            </w:r>
            <w:bookmarkStart w:id="0" w:name="_GoBack"/>
            <w:bookmarkEnd w:id="0"/>
            <w:r w:rsidR="005D712A">
              <w:rPr>
                <w:rFonts w:cs="Arial"/>
                <w:sz w:val="20"/>
              </w:rPr>
              <w:t>/01/2023</w:t>
            </w:r>
          </w:p>
        </w:tc>
        <w:tc>
          <w:tcPr>
            <w:tcW w:w="1132" w:type="dxa"/>
          </w:tcPr>
          <w:p w14:paraId="7437E0F6" w14:textId="3BA1571B" w:rsidR="000E4C94" w:rsidRPr="001357ED" w:rsidRDefault="000E4C94" w:rsidP="00B0142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EBE4630" w14:textId="49D3361D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4976CFE" w14:textId="2FEC685B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212399AE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28D3FE99" w:rsidR="004A40D3" w:rsidRPr="001357ED" w:rsidRDefault="002E4650" w:rsidP="002E4650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4DABDB" w14:textId="77777777" w:rsidR="003758E2" w:rsidRDefault="003758E2" w:rsidP="003856C9">
      <w:pPr>
        <w:spacing w:after="0" w:line="240" w:lineRule="auto"/>
      </w:pPr>
      <w:r>
        <w:separator/>
      </w:r>
    </w:p>
  </w:endnote>
  <w:endnote w:type="continuationSeparator" w:id="0">
    <w:p w14:paraId="2CC01A37" w14:textId="77777777" w:rsidR="003758E2" w:rsidRDefault="003758E2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9761BC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9761BC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9761BC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9761BC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6B327E1" w14:textId="77777777" w:rsidR="003758E2" w:rsidRDefault="003758E2" w:rsidP="003856C9">
      <w:pPr>
        <w:spacing w:after="0" w:line="240" w:lineRule="auto"/>
      </w:pPr>
      <w:r>
        <w:separator/>
      </w:r>
    </w:p>
  </w:footnote>
  <w:footnote w:type="continuationSeparator" w:id="0">
    <w:p w14:paraId="0DE9B1EC" w14:textId="77777777" w:rsidR="003758E2" w:rsidRDefault="003758E2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3FFF"/>
    <w:rsid w:val="000266E1"/>
    <w:rsid w:val="00030CF3"/>
    <w:rsid w:val="00036885"/>
    <w:rsid w:val="00052BE1"/>
    <w:rsid w:val="0005488A"/>
    <w:rsid w:val="0005756D"/>
    <w:rsid w:val="00061FE7"/>
    <w:rsid w:val="00062282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9587B"/>
    <w:rsid w:val="000C6D46"/>
    <w:rsid w:val="000E4C94"/>
    <w:rsid w:val="000E70C6"/>
    <w:rsid w:val="000F150D"/>
    <w:rsid w:val="0010199E"/>
    <w:rsid w:val="0010274D"/>
    <w:rsid w:val="0010356E"/>
    <w:rsid w:val="00107477"/>
    <w:rsid w:val="00110CB2"/>
    <w:rsid w:val="00113681"/>
    <w:rsid w:val="00113AE3"/>
    <w:rsid w:val="00117BAB"/>
    <w:rsid w:val="00120F74"/>
    <w:rsid w:val="001246C2"/>
    <w:rsid w:val="0013429E"/>
    <w:rsid w:val="00134338"/>
    <w:rsid w:val="001357ED"/>
    <w:rsid w:val="00145C1F"/>
    <w:rsid w:val="00146FE6"/>
    <w:rsid w:val="00157F66"/>
    <w:rsid w:val="001609F0"/>
    <w:rsid w:val="00161173"/>
    <w:rsid w:val="001637EB"/>
    <w:rsid w:val="001643EE"/>
    <w:rsid w:val="00165279"/>
    <w:rsid w:val="001707CD"/>
    <w:rsid w:val="00170F96"/>
    <w:rsid w:val="001765FE"/>
    <w:rsid w:val="0017765A"/>
    <w:rsid w:val="00177A12"/>
    <w:rsid w:val="00194C0B"/>
    <w:rsid w:val="0019561F"/>
    <w:rsid w:val="0019579D"/>
    <w:rsid w:val="001A2440"/>
    <w:rsid w:val="001A6C37"/>
    <w:rsid w:val="001B1AA7"/>
    <w:rsid w:val="001B32D2"/>
    <w:rsid w:val="001C6623"/>
    <w:rsid w:val="001E2688"/>
    <w:rsid w:val="001F45E2"/>
    <w:rsid w:val="00203170"/>
    <w:rsid w:val="00204FF4"/>
    <w:rsid w:val="00205016"/>
    <w:rsid w:val="002051C1"/>
    <w:rsid w:val="002073E0"/>
    <w:rsid w:val="002150E5"/>
    <w:rsid w:val="00217BD5"/>
    <w:rsid w:val="00220E75"/>
    <w:rsid w:val="0022326A"/>
    <w:rsid w:val="0022475F"/>
    <w:rsid w:val="002257BF"/>
    <w:rsid w:val="002347B6"/>
    <w:rsid w:val="00244FBF"/>
    <w:rsid w:val="002463C5"/>
    <w:rsid w:val="00251C82"/>
    <w:rsid w:val="0026370E"/>
    <w:rsid w:val="00271D89"/>
    <w:rsid w:val="002725E7"/>
    <w:rsid w:val="00272EF8"/>
    <w:rsid w:val="002734D9"/>
    <w:rsid w:val="00274B8D"/>
    <w:rsid w:val="00285758"/>
    <w:rsid w:val="00286DC3"/>
    <w:rsid w:val="00290C3E"/>
    <w:rsid w:val="00293B83"/>
    <w:rsid w:val="00293F6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E4650"/>
    <w:rsid w:val="002E7872"/>
    <w:rsid w:val="002F485A"/>
    <w:rsid w:val="002F4EE8"/>
    <w:rsid w:val="002F5D11"/>
    <w:rsid w:val="00300E48"/>
    <w:rsid w:val="003046F2"/>
    <w:rsid w:val="003053D9"/>
    <w:rsid w:val="00312CA8"/>
    <w:rsid w:val="003254F4"/>
    <w:rsid w:val="0033337F"/>
    <w:rsid w:val="00334C52"/>
    <w:rsid w:val="00364428"/>
    <w:rsid w:val="003758E2"/>
    <w:rsid w:val="00376A84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0EEE"/>
    <w:rsid w:val="003F1D7F"/>
    <w:rsid w:val="003F32D0"/>
    <w:rsid w:val="003F4D31"/>
    <w:rsid w:val="003F66E6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47C7A"/>
    <w:rsid w:val="00451CCE"/>
    <w:rsid w:val="00452979"/>
    <w:rsid w:val="00456273"/>
    <w:rsid w:val="00456B19"/>
    <w:rsid w:val="00463463"/>
    <w:rsid w:val="00471DFE"/>
    <w:rsid w:val="00473EF8"/>
    <w:rsid w:val="004740A2"/>
    <w:rsid w:val="004760E5"/>
    <w:rsid w:val="00476D06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E1E0A"/>
    <w:rsid w:val="004F4C93"/>
    <w:rsid w:val="00502701"/>
    <w:rsid w:val="00513E53"/>
    <w:rsid w:val="00514233"/>
    <w:rsid w:val="005152F2"/>
    <w:rsid w:val="005225A0"/>
    <w:rsid w:val="00524E42"/>
    <w:rsid w:val="00530EAF"/>
    <w:rsid w:val="00534E4E"/>
    <w:rsid w:val="00535228"/>
    <w:rsid w:val="00537DE4"/>
    <w:rsid w:val="00546248"/>
    <w:rsid w:val="00551B39"/>
    <w:rsid w:val="00551D35"/>
    <w:rsid w:val="00553849"/>
    <w:rsid w:val="00556034"/>
    <w:rsid w:val="00556469"/>
    <w:rsid w:val="00557019"/>
    <w:rsid w:val="005674AC"/>
    <w:rsid w:val="00571EC8"/>
    <w:rsid w:val="00572F26"/>
    <w:rsid w:val="00575EA1"/>
    <w:rsid w:val="005776C4"/>
    <w:rsid w:val="005A1E51"/>
    <w:rsid w:val="005A241E"/>
    <w:rsid w:val="005A7E57"/>
    <w:rsid w:val="005B0F0C"/>
    <w:rsid w:val="005C19CB"/>
    <w:rsid w:val="005D3305"/>
    <w:rsid w:val="005D712A"/>
    <w:rsid w:val="005D779F"/>
    <w:rsid w:val="005E5DE1"/>
    <w:rsid w:val="005F62CD"/>
    <w:rsid w:val="005F6DAF"/>
    <w:rsid w:val="00603A06"/>
    <w:rsid w:val="00606BCF"/>
    <w:rsid w:val="00616FF4"/>
    <w:rsid w:val="00617BE1"/>
    <w:rsid w:val="006216F5"/>
    <w:rsid w:val="00622D70"/>
    <w:rsid w:val="0063745A"/>
    <w:rsid w:val="0064260B"/>
    <w:rsid w:val="0064263A"/>
    <w:rsid w:val="00650BFC"/>
    <w:rsid w:val="00652043"/>
    <w:rsid w:val="0065215D"/>
    <w:rsid w:val="00653E0B"/>
    <w:rsid w:val="006571F5"/>
    <w:rsid w:val="006657FA"/>
    <w:rsid w:val="0067556D"/>
    <w:rsid w:val="006763F8"/>
    <w:rsid w:val="00682EB3"/>
    <w:rsid w:val="00687367"/>
    <w:rsid w:val="0069158D"/>
    <w:rsid w:val="006940B7"/>
    <w:rsid w:val="00696113"/>
    <w:rsid w:val="0069741B"/>
    <w:rsid w:val="006A3CE7"/>
    <w:rsid w:val="006A66A6"/>
    <w:rsid w:val="006B45CB"/>
    <w:rsid w:val="006B5A30"/>
    <w:rsid w:val="006D0E47"/>
    <w:rsid w:val="006E29F2"/>
    <w:rsid w:val="006E510D"/>
    <w:rsid w:val="006F3F47"/>
    <w:rsid w:val="00714A0A"/>
    <w:rsid w:val="00714F91"/>
    <w:rsid w:val="007246D9"/>
    <w:rsid w:val="00724C9F"/>
    <w:rsid w:val="00724E54"/>
    <w:rsid w:val="00730A3F"/>
    <w:rsid w:val="00731574"/>
    <w:rsid w:val="00734A71"/>
    <w:rsid w:val="00743379"/>
    <w:rsid w:val="007441BA"/>
    <w:rsid w:val="007453DB"/>
    <w:rsid w:val="00747279"/>
    <w:rsid w:val="00757725"/>
    <w:rsid w:val="00765BC2"/>
    <w:rsid w:val="00772DC0"/>
    <w:rsid w:val="007803B7"/>
    <w:rsid w:val="007821EC"/>
    <w:rsid w:val="0078449E"/>
    <w:rsid w:val="00786109"/>
    <w:rsid w:val="00790428"/>
    <w:rsid w:val="007912DC"/>
    <w:rsid w:val="00795B00"/>
    <w:rsid w:val="00797821"/>
    <w:rsid w:val="007A0210"/>
    <w:rsid w:val="007A032F"/>
    <w:rsid w:val="007A45FC"/>
    <w:rsid w:val="007A57AD"/>
    <w:rsid w:val="007B2F5C"/>
    <w:rsid w:val="007B5B58"/>
    <w:rsid w:val="007C5F05"/>
    <w:rsid w:val="007D2777"/>
    <w:rsid w:val="007D4DFC"/>
    <w:rsid w:val="007D6511"/>
    <w:rsid w:val="007E28F4"/>
    <w:rsid w:val="007F093B"/>
    <w:rsid w:val="007F4540"/>
    <w:rsid w:val="008073DE"/>
    <w:rsid w:val="00810D3C"/>
    <w:rsid w:val="0081450D"/>
    <w:rsid w:val="00821D78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0465"/>
    <w:rsid w:val="008B297B"/>
    <w:rsid w:val="008B632A"/>
    <w:rsid w:val="008C7CA2"/>
    <w:rsid w:val="008D609C"/>
    <w:rsid w:val="008D6D42"/>
    <w:rsid w:val="008E03FF"/>
    <w:rsid w:val="008E6CE8"/>
    <w:rsid w:val="008F02A7"/>
    <w:rsid w:val="008F4106"/>
    <w:rsid w:val="008F6337"/>
    <w:rsid w:val="00910E42"/>
    <w:rsid w:val="00916128"/>
    <w:rsid w:val="0091678F"/>
    <w:rsid w:val="00924CFC"/>
    <w:rsid w:val="00925A73"/>
    <w:rsid w:val="00933FF3"/>
    <w:rsid w:val="009368FA"/>
    <w:rsid w:val="00943192"/>
    <w:rsid w:val="009431C7"/>
    <w:rsid w:val="009448CC"/>
    <w:rsid w:val="009449C8"/>
    <w:rsid w:val="00973982"/>
    <w:rsid w:val="009761BC"/>
    <w:rsid w:val="00980E7E"/>
    <w:rsid w:val="00982D77"/>
    <w:rsid w:val="00983423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0466"/>
    <w:rsid w:val="00A01624"/>
    <w:rsid w:val="00A02783"/>
    <w:rsid w:val="00A0668B"/>
    <w:rsid w:val="00A06D6D"/>
    <w:rsid w:val="00A14A71"/>
    <w:rsid w:val="00A232EA"/>
    <w:rsid w:val="00A24D14"/>
    <w:rsid w:val="00A27361"/>
    <w:rsid w:val="00A31C07"/>
    <w:rsid w:val="00A42DF8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32E6"/>
    <w:rsid w:val="00AA59C3"/>
    <w:rsid w:val="00AA6BED"/>
    <w:rsid w:val="00AB1E0C"/>
    <w:rsid w:val="00AB43D2"/>
    <w:rsid w:val="00AB60D4"/>
    <w:rsid w:val="00AC2D94"/>
    <w:rsid w:val="00AC3301"/>
    <w:rsid w:val="00AE02A2"/>
    <w:rsid w:val="00AE4879"/>
    <w:rsid w:val="00AE5D9B"/>
    <w:rsid w:val="00AF103E"/>
    <w:rsid w:val="00AF1258"/>
    <w:rsid w:val="00AF5321"/>
    <w:rsid w:val="00AF7555"/>
    <w:rsid w:val="00B001E4"/>
    <w:rsid w:val="00B01428"/>
    <w:rsid w:val="00B01E52"/>
    <w:rsid w:val="00B05AFF"/>
    <w:rsid w:val="00B0743B"/>
    <w:rsid w:val="00B10C17"/>
    <w:rsid w:val="00B263DF"/>
    <w:rsid w:val="00B30EDF"/>
    <w:rsid w:val="00B31B36"/>
    <w:rsid w:val="00B36C5F"/>
    <w:rsid w:val="00B403DC"/>
    <w:rsid w:val="00B43F6D"/>
    <w:rsid w:val="00B43F76"/>
    <w:rsid w:val="00B47804"/>
    <w:rsid w:val="00B518A6"/>
    <w:rsid w:val="00B550FC"/>
    <w:rsid w:val="00B66DC0"/>
    <w:rsid w:val="00B73774"/>
    <w:rsid w:val="00B81035"/>
    <w:rsid w:val="00B82AFC"/>
    <w:rsid w:val="00B82F15"/>
    <w:rsid w:val="00B83378"/>
    <w:rsid w:val="00B85871"/>
    <w:rsid w:val="00B860BB"/>
    <w:rsid w:val="00B920DF"/>
    <w:rsid w:val="00B921FE"/>
    <w:rsid w:val="00B93310"/>
    <w:rsid w:val="00BA7146"/>
    <w:rsid w:val="00BB050A"/>
    <w:rsid w:val="00BB621D"/>
    <w:rsid w:val="00BC1F18"/>
    <w:rsid w:val="00BD2E58"/>
    <w:rsid w:val="00BD4659"/>
    <w:rsid w:val="00BD69FA"/>
    <w:rsid w:val="00BE08EF"/>
    <w:rsid w:val="00BE0EC5"/>
    <w:rsid w:val="00BE4D48"/>
    <w:rsid w:val="00BF42EC"/>
    <w:rsid w:val="00BF6BAB"/>
    <w:rsid w:val="00C0004B"/>
    <w:rsid w:val="00C007A5"/>
    <w:rsid w:val="00C00D01"/>
    <w:rsid w:val="00C0394C"/>
    <w:rsid w:val="00C03E87"/>
    <w:rsid w:val="00C110DA"/>
    <w:rsid w:val="00C30F89"/>
    <w:rsid w:val="00C33078"/>
    <w:rsid w:val="00C4403A"/>
    <w:rsid w:val="00C703B7"/>
    <w:rsid w:val="00C72CF7"/>
    <w:rsid w:val="00C74F1E"/>
    <w:rsid w:val="00C766F1"/>
    <w:rsid w:val="00C77E4D"/>
    <w:rsid w:val="00C81B55"/>
    <w:rsid w:val="00C8666F"/>
    <w:rsid w:val="00C938A9"/>
    <w:rsid w:val="00C97F3E"/>
    <w:rsid w:val="00CA1F67"/>
    <w:rsid w:val="00CB2481"/>
    <w:rsid w:val="00CB661E"/>
    <w:rsid w:val="00CB7769"/>
    <w:rsid w:val="00CD1647"/>
    <w:rsid w:val="00CD55C1"/>
    <w:rsid w:val="00CD5EBA"/>
    <w:rsid w:val="00CE364B"/>
    <w:rsid w:val="00CE37DD"/>
    <w:rsid w:val="00CE6306"/>
    <w:rsid w:val="00CE7EC2"/>
    <w:rsid w:val="00CF2134"/>
    <w:rsid w:val="00CF5F52"/>
    <w:rsid w:val="00CF6FFF"/>
    <w:rsid w:val="00D11C4D"/>
    <w:rsid w:val="00D203CD"/>
    <w:rsid w:val="00D205FB"/>
    <w:rsid w:val="00D2695B"/>
    <w:rsid w:val="00D32A69"/>
    <w:rsid w:val="00D333E6"/>
    <w:rsid w:val="00D3777F"/>
    <w:rsid w:val="00D42680"/>
    <w:rsid w:val="00D504E8"/>
    <w:rsid w:val="00D5067A"/>
    <w:rsid w:val="00D50BA7"/>
    <w:rsid w:val="00D650F3"/>
    <w:rsid w:val="00D6723F"/>
    <w:rsid w:val="00D734E4"/>
    <w:rsid w:val="00DA0337"/>
    <w:rsid w:val="00DA4402"/>
    <w:rsid w:val="00DB256F"/>
    <w:rsid w:val="00DC1712"/>
    <w:rsid w:val="00DC4A87"/>
    <w:rsid w:val="00DC79BB"/>
    <w:rsid w:val="00DD0D90"/>
    <w:rsid w:val="00DE6F98"/>
    <w:rsid w:val="00DF229D"/>
    <w:rsid w:val="00E26BE6"/>
    <w:rsid w:val="00E30244"/>
    <w:rsid w:val="00E30B68"/>
    <w:rsid w:val="00E34D58"/>
    <w:rsid w:val="00E37A0D"/>
    <w:rsid w:val="00E37F7F"/>
    <w:rsid w:val="00E43DA9"/>
    <w:rsid w:val="00E47465"/>
    <w:rsid w:val="00E512C1"/>
    <w:rsid w:val="00E51CC0"/>
    <w:rsid w:val="00E527E9"/>
    <w:rsid w:val="00E55C4D"/>
    <w:rsid w:val="00E601E4"/>
    <w:rsid w:val="00E60705"/>
    <w:rsid w:val="00E668B7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2C94"/>
    <w:rsid w:val="00EC7806"/>
    <w:rsid w:val="00ED3511"/>
    <w:rsid w:val="00ED38DD"/>
    <w:rsid w:val="00ED4329"/>
    <w:rsid w:val="00ED634E"/>
    <w:rsid w:val="00ED66B4"/>
    <w:rsid w:val="00ED677D"/>
    <w:rsid w:val="00EE3525"/>
    <w:rsid w:val="00EE3DCA"/>
    <w:rsid w:val="00EE433F"/>
    <w:rsid w:val="00EE4D8D"/>
    <w:rsid w:val="00EE500A"/>
    <w:rsid w:val="00EF5160"/>
    <w:rsid w:val="00EF752B"/>
    <w:rsid w:val="00F008FC"/>
    <w:rsid w:val="00F01ED6"/>
    <w:rsid w:val="00F02FD0"/>
    <w:rsid w:val="00F0406F"/>
    <w:rsid w:val="00F11472"/>
    <w:rsid w:val="00F132D7"/>
    <w:rsid w:val="00F1488F"/>
    <w:rsid w:val="00F21EF0"/>
    <w:rsid w:val="00F2694D"/>
    <w:rsid w:val="00F31C18"/>
    <w:rsid w:val="00F33FAF"/>
    <w:rsid w:val="00F353AE"/>
    <w:rsid w:val="00F36792"/>
    <w:rsid w:val="00F542D1"/>
    <w:rsid w:val="00F55CE9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498F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1D7CAAB-C15F-4081-8D8A-98BA53C6A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0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3</cp:revision>
  <cp:lastPrinted>2019-02-17T02:22:00Z</cp:lastPrinted>
  <dcterms:created xsi:type="dcterms:W3CDTF">2023-01-15T21:06:00Z</dcterms:created>
  <dcterms:modified xsi:type="dcterms:W3CDTF">2023-01-15T21:06:00Z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