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5F4ED0F2" w:rsidR="00E527E9" w:rsidRPr="001357ED" w:rsidRDefault="005D3305" w:rsidP="00E66F78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  <w:bookmarkStart w:id="0" w:name="_GoBack"/>
            <w:bookmarkEnd w:id="0"/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 w:rsidR="00E66F78">
              <w:rPr>
                <w:rFonts w:cs="Arial"/>
                <w:sz w:val="20"/>
              </w:rPr>
              <w:t>5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F5D11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F5D11" w:rsidRPr="007821EC" w:rsidRDefault="002F5D1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30C9817A" w:rsidR="002F5D11" w:rsidRPr="001357ED" w:rsidRDefault="005D3305" w:rsidP="0005488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  <w:r w:rsidR="002F5D11">
              <w:rPr>
                <w:rFonts w:cs="Arial"/>
                <w:sz w:val="20"/>
              </w:rPr>
              <w:t>/05/2022</w:t>
            </w:r>
          </w:p>
        </w:tc>
        <w:tc>
          <w:tcPr>
            <w:tcW w:w="1132" w:type="dxa"/>
          </w:tcPr>
          <w:p w14:paraId="5C51FB5F" w14:textId="7AAFF7A4" w:rsidR="002F5D11" w:rsidRPr="001357ED" w:rsidRDefault="002F5D11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02546A0" w14:textId="11D6A407" w:rsidR="002F5D11" w:rsidRPr="001357ED" w:rsidRDefault="002F5D11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17:30</w:t>
            </w:r>
          </w:p>
        </w:tc>
        <w:tc>
          <w:tcPr>
            <w:tcW w:w="1068" w:type="dxa"/>
          </w:tcPr>
          <w:p w14:paraId="41133D2B" w14:textId="4F2CA9B8" w:rsidR="002F5D11" w:rsidRPr="001357ED" w:rsidRDefault="002F5D11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33F02A05" w:rsidR="002F5D11" w:rsidRPr="001357ED" w:rsidRDefault="002F5D1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2F5D11" w:rsidRPr="001357ED" w:rsidRDefault="002F5D1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F5D11" w:rsidRPr="001357ED" w:rsidRDefault="002F5D1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F5D11" w:rsidRPr="001357ED" w:rsidRDefault="002F5D1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F5D11" w:rsidRPr="001357ED" w:rsidRDefault="002F5D1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6540A0CF" w:rsidR="00491A8F" w:rsidRPr="001357ED" w:rsidRDefault="007912DC" w:rsidP="005D330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5D3305">
              <w:rPr>
                <w:rFonts w:cs="Arial"/>
                <w:sz w:val="20"/>
              </w:rPr>
              <w:t>7</w:t>
            </w:r>
            <w:r w:rsidR="002F5D11">
              <w:rPr>
                <w:rFonts w:cs="Arial"/>
                <w:sz w:val="20"/>
              </w:rPr>
              <w:t>/05/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B7535B4" w14:textId="2F09BF83" w:rsidR="00491A8F" w:rsidRPr="001357ED" w:rsidRDefault="00C74F1E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</w:t>
            </w:r>
            <w:r w:rsidR="00491A8F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3A9A1F52" w14:textId="615C8252" w:rsidR="00491A8F" w:rsidRPr="001357ED" w:rsidRDefault="00491A8F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2F5D11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</w:t>
            </w:r>
            <w:r w:rsidR="007D6511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45CED3E1" w:rsidR="00491A8F" w:rsidRPr="001357ED" w:rsidRDefault="00C74F1E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6D2857B9" w:rsidR="00491A8F" w:rsidRPr="001357ED" w:rsidRDefault="002F5D1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12FBB40D" w:rsidR="00491A8F" w:rsidRPr="001357ED" w:rsidRDefault="007912DC" w:rsidP="005D330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5D3305">
              <w:rPr>
                <w:rFonts w:cs="Arial"/>
                <w:sz w:val="20"/>
              </w:rPr>
              <w:t>8</w:t>
            </w:r>
            <w:r w:rsidR="002F5D11">
              <w:rPr>
                <w:rFonts w:cs="Arial"/>
                <w:sz w:val="20"/>
              </w:rPr>
              <w:t>/05/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36D11440" w14:textId="1ADFDA95" w:rsidR="00491A8F" w:rsidRPr="001357ED" w:rsidRDefault="00491A8F" w:rsidP="00B36C5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B36C5F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90" w:type="dxa"/>
          </w:tcPr>
          <w:p w14:paraId="0E02BBB0" w14:textId="5CF1B04F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D6511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9E6F9A6" w14:textId="4637CE43" w:rsidR="00491A8F" w:rsidRPr="001357ED" w:rsidRDefault="002F5D11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5FB301EA" w:rsidR="00491A8F" w:rsidRPr="001357ED" w:rsidRDefault="002F5D1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2241A734" w:rsidR="00491A8F" w:rsidRPr="001357ED" w:rsidRDefault="007912DC" w:rsidP="005D330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5D3305">
              <w:rPr>
                <w:rFonts w:cs="Arial"/>
                <w:sz w:val="20"/>
              </w:rPr>
              <w:t>9</w:t>
            </w:r>
            <w:r w:rsidR="002F5D11">
              <w:rPr>
                <w:rFonts w:cs="Arial"/>
                <w:sz w:val="20"/>
              </w:rPr>
              <w:t>/05/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2CC1B2BE" w14:textId="74B77FD5" w:rsidR="00491A8F" w:rsidRPr="001357ED" w:rsidRDefault="00491A8F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AA32E6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B36C5F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DF2FED0" w14:textId="31D82C2F" w:rsidR="00491A8F" w:rsidRPr="001357ED" w:rsidRDefault="00491A8F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A32E6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</w:t>
            </w:r>
            <w:r w:rsidR="00A01624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6A3E286E" w:rsidR="00491A8F" w:rsidRPr="001357ED" w:rsidRDefault="00B66DC0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</w:t>
            </w:r>
            <w:r w:rsidR="00A01624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1989D1CA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75ACEF13" w:rsidR="00491A8F" w:rsidRPr="001357ED" w:rsidRDefault="005D3305" w:rsidP="00E66F7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</w:t>
            </w:r>
            <w:r w:rsidR="002F5D11">
              <w:rPr>
                <w:rFonts w:cs="Arial"/>
                <w:sz w:val="20"/>
              </w:rPr>
              <w:t>/05/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01454EC4" w14:textId="5590138A" w:rsidR="00491A8F" w:rsidRPr="001357ED" w:rsidRDefault="00491A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AEB5319" w14:textId="2FF79757" w:rsidR="00491A8F" w:rsidRPr="001357ED" w:rsidRDefault="00491A8F" w:rsidP="00385CB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385CB5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0DFD222" w14:textId="637A823D" w:rsidR="00491A8F" w:rsidRPr="001357ED" w:rsidRDefault="00385CB5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6E251AC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28218926" w:rsidR="004A40D3" w:rsidRPr="001357ED" w:rsidRDefault="005D3305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</w:t>
            </w:r>
            <w:r w:rsidR="002F5D11">
              <w:rPr>
                <w:rFonts w:cs="Arial"/>
                <w:sz w:val="20"/>
              </w:rPr>
              <w:t>/05/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2B45CF67" w:rsidR="004A40D3" w:rsidRPr="001357ED" w:rsidRDefault="005D3305" w:rsidP="00E66F7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  <w:r w:rsidR="003046F2">
              <w:rPr>
                <w:rFonts w:cs="Arial"/>
                <w:sz w:val="20"/>
              </w:rPr>
              <w:t>/0</w:t>
            </w:r>
            <w:r w:rsidR="00E66F78">
              <w:rPr>
                <w:rFonts w:cs="Arial"/>
                <w:sz w:val="20"/>
              </w:rPr>
              <w:t>5</w:t>
            </w:r>
            <w:r w:rsidR="003046F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67B5AF60" w:rsidR="004A40D3" w:rsidRPr="001357ED" w:rsidRDefault="002F5D11" w:rsidP="00ED634E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59C37C" w14:textId="77777777" w:rsidR="005F62CD" w:rsidRDefault="005F62CD" w:rsidP="003856C9">
      <w:pPr>
        <w:spacing w:after="0" w:line="240" w:lineRule="auto"/>
      </w:pPr>
      <w:r>
        <w:separator/>
      </w:r>
    </w:p>
  </w:endnote>
  <w:endnote w:type="continuationSeparator" w:id="0">
    <w:p w14:paraId="303BBAA6" w14:textId="77777777" w:rsidR="005F62CD" w:rsidRDefault="005F62CD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5D330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5D330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5D3305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5D3305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E5E0DD" w14:textId="77777777" w:rsidR="005F62CD" w:rsidRDefault="005F62CD" w:rsidP="003856C9">
      <w:pPr>
        <w:spacing w:after="0" w:line="240" w:lineRule="auto"/>
      </w:pPr>
      <w:r>
        <w:separator/>
      </w:r>
    </w:p>
  </w:footnote>
  <w:footnote w:type="continuationSeparator" w:id="0">
    <w:p w14:paraId="05335D35" w14:textId="77777777" w:rsidR="005F62CD" w:rsidRDefault="005F62CD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0CF3"/>
    <w:rsid w:val="00036885"/>
    <w:rsid w:val="00052BE1"/>
    <w:rsid w:val="0005488A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70C6"/>
    <w:rsid w:val="000F150D"/>
    <w:rsid w:val="0010199E"/>
    <w:rsid w:val="0010356E"/>
    <w:rsid w:val="00107477"/>
    <w:rsid w:val="00113681"/>
    <w:rsid w:val="00113AE3"/>
    <w:rsid w:val="00117BAB"/>
    <w:rsid w:val="00120F74"/>
    <w:rsid w:val="0013429E"/>
    <w:rsid w:val="00134338"/>
    <w:rsid w:val="001357ED"/>
    <w:rsid w:val="00145C1F"/>
    <w:rsid w:val="00146FE6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B1AA7"/>
    <w:rsid w:val="001B32D2"/>
    <w:rsid w:val="001C6623"/>
    <w:rsid w:val="001E2688"/>
    <w:rsid w:val="00204FF4"/>
    <w:rsid w:val="00205016"/>
    <w:rsid w:val="002051C1"/>
    <w:rsid w:val="002073E0"/>
    <w:rsid w:val="00217BD5"/>
    <w:rsid w:val="00220E75"/>
    <w:rsid w:val="0022475F"/>
    <w:rsid w:val="002257BF"/>
    <w:rsid w:val="002347B6"/>
    <w:rsid w:val="00244FBF"/>
    <w:rsid w:val="002463C5"/>
    <w:rsid w:val="00251C82"/>
    <w:rsid w:val="00271D89"/>
    <w:rsid w:val="00272EF8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F485A"/>
    <w:rsid w:val="002F4EE8"/>
    <w:rsid w:val="002F5D11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46248"/>
    <w:rsid w:val="00551D35"/>
    <w:rsid w:val="00553849"/>
    <w:rsid w:val="00556469"/>
    <w:rsid w:val="00557019"/>
    <w:rsid w:val="005674AC"/>
    <w:rsid w:val="00575EA1"/>
    <w:rsid w:val="005A1E51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57725"/>
    <w:rsid w:val="00765BC2"/>
    <w:rsid w:val="00772DC0"/>
    <w:rsid w:val="007803B7"/>
    <w:rsid w:val="007821EC"/>
    <w:rsid w:val="00786109"/>
    <w:rsid w:val="00790428"/>
    <w:rsid w:val="007912DC"/>
    <w:rsid w:val="00795B00"/>
    <w:rsid w:val="00797821"/>
    <w:rsid w:val="007A0210"/>
    <w:rsid w:val="007A45FC"/>
    <w:rsid w:val="007B2F5C"/>
    <w:rsid w:val="007C5F05"/>
    <w:rsid w:val="007D2777"/>
    <w:rsid w:val="007D4DFC"/>
    <w:rsid w:val="007D6511"/>
    <w:rsid w:val="007F4540"/>
    <w:rsid w:val="00810D3C"/>
    <w:rsid w:val="0081450D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1624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10C17"/>
    <w:rsid w:val="00B30EDF"/>
    <w:rsid w:val="00B31B36"/>
    <w:rsid w:val="00B36C5F"/>
    <w:rsid w:val="00B403DC"/>
    <w:rsid w:val="00B43F6D"/>
    <w:rsid w:val="00B43F76"/>
    <w:rsid w:val="00B518A6"/>
    <w:rsid w:val="00B550FC"/>
    <w:rsid w:val="00B66DC0"/>
    <w:rsid w:val="00B73774"/>
    <w:rsid w:val="00B81035"/>
    <w:rsid w:val="00B82AFC"/>
    <w:rsid w:val="00B83378"/>
    <w:rsid w:val="00B85871"/>
    <w:rsid w:val="00B860BB"/>
    <w:rsid w:val="00B921FE"/>
    <w:rsid w:val="00B93310"/>
    <w:rsid w:val="00BA7146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4F1E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21EF0"/>
    <w:rsid w:val="00F33FAF"/>
    <w:rsid w:val="00F353AE"/>
    <w:rsid w:val="00F36792"/>
    <w:rsid w:val="00F542D1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98A8106-F71C-42B5-AB15-4E17C861E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2022-05-16T02:27:00Z</dcterms:created>
  <dcterms:modified xsi:type="dcterms:W3CDTF">2022-05-16T02:27:00Z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