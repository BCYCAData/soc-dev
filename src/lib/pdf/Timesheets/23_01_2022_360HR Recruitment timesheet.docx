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1A42C4EC" w:rsidR="00E527E9" w:rsidRPr="001357ED" w:rsidRDefault="00F02FD0" w:rsidP="00177A1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4F03181" w:rsidR="004D68EC" w:rsidRPr="001357ED" w:rsidRDefault="00290C3E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02FD0">
              <w:rPr>
                <w:rFonts w:cs="Arial"/>
                <w:sz w:val="20"/>
              </w:rPr>
              <w:t>7</w:t>
            </w:r>
            <w:r w:rsidR="004D68E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C51FB5F" w14:textId="6D839A2C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1C54F901" w:rsidR="004D68EC" w:rsidRPr="001357ED" w:rsidRDefault="004D68EC" w:rsidP="00850E59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18:00</w:t>
            </w:r>
          </w:p>
        </w:tc>
        <w:tc>
          <w:tcPr>
            <w:tcW w:w="1068" w:type="dxa"/>
          </w:tcPr>
          <w:p w14:paraId="41133D2B" w14:textId="183E63EB" w:rsidR="004D68EC" w:rsidRPr="001357ED" w:rsidRDefault="004D68EC" w:rsidP="009431C7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D6CE51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CCB8B19" w:rsidR="00797821" w:rsidRPr="001357ED" w:rsidRDefault="00290C3E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02FD0">
              <w:rPr>
                <w:rFonts w:cs="Arial"/>
                <w:sz w:val="20"/>
              </w:rPr>
              <w:t>8</w:t>
            </w:r>
            <w:r w:rsidR="009A0FF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DB7894B" w:rsidR="00B43F6D" w:rsidRPr="001357ED" w:rsidRDefault="00290C3E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02FD0">
              <w:rPr>
                <w:rFonts w:cs="Arial"/>
                <w:sz w:val="20"/>
              </w:rPr>
              <w:t>9</w:t>
            </w:r>
            <w:r w:rsidR="00B43F6D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A5AFD77" w:rsidR="009A0FFC" w:rsidRPr="001357ED" w:rsidRDefault="00F02FD0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9A0FF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02DBAB1" w:rsidR="001E2688" w:rsidRPr="001357ED" w:rsidRDefault="00F02FD0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1E2688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68F4DD8" w:rsidR="004A40D3" w:rsidRPr="001357ED" w:rsidRDefault="00F02FD0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3F0C77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7304C40" w:rsidR="004A40D3" w:rsidRPr="001357ED" w:rsidRDefault="00F02FD0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3F0C77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092CA6CA" w:rsidR="004A40D3" w:rsidRPr="001357ED" w:rsidRDefault="004D68EC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E0582" w14:textId="77777777" w:rsidR="00553849" w:rsidRDefault="00553849" w:rsidP="003856C9">
      <w:pPr>
        <w:spacing w:after="0" w:line="240" w:lineRule="auto"/>
      </w:pPr>
      <w:r>
        <w:separator/>
      </w:r>
    </w:p>
  </w:endnote>
  <w:endnote w:type="continuationSeparator" w:id="0">
    <w:p w14:paraId="4C8B9FD6" w14:textId="77777777" w:rsidR="00553849" w:rsidRDefault="00553849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02FD0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02FD0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F02FD0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F02FD0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D3090C" w14:textId="77777777" w:rsidR="00553849" w:rsidRDefault="00553849" w:rsidP="003856C9">
      <w:pPr>
        <w:spacing w:after="0" w:line="240" w:lineRule="auto"/>
      </w:pPr>
      <w:r>
        <w:separator/>
      </w:r>
    </w:p>
  </w:footnote>
  <w:footnote w:type="continuationSeparator" w:id="0">
    <w:p w14:paraId="42B5DF7D" w14:textId="77777777" w:rsidR="00553849" w:rsidRDefault="00553849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5457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0DE7134-95B2-417D-BB46-775050E0A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2022-01-16T23:09:00Z</dcterms:created>
  <dcterms:modified xsi:type="dcterms:W3CDTF">2022-01-16T23:10:00Z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