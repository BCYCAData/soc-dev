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27DF6DE4" w:rsidR="00E527E9" w:rsidRPr="001357ED" w:rsidRDefault="0005488A" w:rsidP="00376A84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3046F2">
              <w:rPr>
                <w:rFonts w:cs="Arial"/>
                <w:sz w:val="20"/>
              </w:rPr>
              <w:t>4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563183A" w:rsidR="004D68EC" w:rsidRPr="001357ED" w:rsidRDefault="00376A84" w:rsidP="0005488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05488A">
              <w:rPr>
                <w:rFonts w:cs="Arial"/>
                <w:sz w:val="20"/>
              </w:rPr>
              <w:t>8</w:t>
            </w:r>
            <w:r w:rsidR="00E66AB4">
              <w:rPr>
                <w:rFonts w:cs="Arial"/>
                <w:sz w:val="20"/>
              </w:rPr>
              <w:t>/0</w:t>
            </w:r>
            <w:r w:rsidR="00ED4329"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05FE8AED" w:rsidR="004D68EC" w:rsidRPr="001357ED" w:rsidRDefault="004D68EC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C74F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C74F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48262BBF" w:rsidR="004D68EC" w:rsidRPr="001357ED" w:rsidRDefault="00C74F1E" w:rsidP="00C74F1E">
            <w:pPr>
              <w:spacing w:before="120" w:after="120"/>
              <w:rPr>
                <w:rFonts w:cs="Arial"/>
                <w:sz w:val="20"/>
              </w:rPr>
            </w:pPr>
            <w:r>
              <w:t>00</w:t>
            </w:r>
            <w:r w:rsidR="004D68EC" w:rsidRPr="00F54D19">
              <w:t>:</w:t>
            </w:r>
            <w:r>
              <w:t>0</w:t>
            </w:r>
            <w:r w:rsidR="004D68EC" w:rsidRPr="00F54D19">
              <w:t>0</w:t>
            </w:r>
          </w:p>
        </w:tc>
        <w:tc>
          <w:tcPr>
            <w:tcW w:w="1068" w:type="dxa"/>
          </w:tcPr>
          <w:p w14:paraId="41133D2B" w14:textId="0BFB21EA" w:rsidR="004D68EC" w:rsidRPr="001357ED" w:rsidRDefault="00C74F1E" w:rsidP="009431C7">
            <w:pPr>
              <w:spacing w:before="120" w:after="120"/>
              <w:rPr>
                <w:rFonts w:cs="Arial"/>
                <w:sz w:val="20"/>
              </w:rPr>
            </w:pPr>
            <w:r>
              <w:t>0</w:t>
            </w:r>
            <w:r w:rsidR="004D68EC"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0337EB69" w:rsidR="004D68EC" w:rsidRPr="001357ED" w:rsidRDefault="00C74F1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6A5917A0" w:rsidR="00491A8F" w:rsidRPr="001357ED" w:rsidRDefault="00376A84" w:rsidP="0005488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05488A">
              <w:rPr>
                <w:rFonts w:cs="Arial"/>
                <w:sz w:val="20"/>
              </w:rPr>
              <w:t>9</w:t>
            </w:r>
            <w:r w:rsidR="00E66AB4">
              <w:rPr>
                <w:rFonts w:cs="Arial"/>
                <w:sz w:val="20"/>
              </w:rPr>
              <w:t>/0</w:t>
            </w:r>
            <w:r w:rsidR="00ED4329"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2F09BF83" w:rsidR="00491A8F" w:rsidRPr="001357ED" w:rsidRDefault="00C74F1E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388D7234" w:rsidR="00491A8F" w:rsidRPr="001357ED" w:rsidRDefault="00491A8F" w:rsidP="0078610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86109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45CED3E1" w:rsidR="00491A8F" w:rsidRPr="001357ED" w:rsidRDefault="00C74F1E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B097A7" w:rsidR="00491A8F" w:rsidRPr="001357ED" w:rsidRDefault="00C74F1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5F2E5BC1" w:rsidR="00491A8F" w:rsidRPr="001357ED" w:rsidRDefault="0005488A" w:rsidP="00ED43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E66AB4">
              <w:rPr>
                <w:rFonts w:cs="Arial"/>
                <w:sz w:val="20"/>
              </w:rPr>
              <w:t>/0</w:t>
            </w:r>
            <w:r w:rsidR="00ED4329"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1ADFDA95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36C5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90" w:type="dxa"/>
          </w:tcPr>
          <w:p w14:paraId="0E02BBB0" w14:textId="5CF1B0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6855A6A1" w:rsidR="00491A8F" w:rsidRPr="001357ED" w:rsidRDefault="00C74F1E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AA4744E" w:rsidR="00491A8F" w:rsidRPr="001357ED" w:rsidRDefault="00C74F1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0624E6D5" w:rsidR="00491A8F" w:rsidRPr="001357ED" w:rsidRDefault="0005488A" w:rsidP="00ED432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E66AB4">
              <w:rPr>
                <w:rFonts w:cs="Arial"/>
                <w:sz w:val="20"/>
              </w:rPr>
              <w:t>/0</w:t>
            </w:r>
            <w:r w:rsidR="00ED4329"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2CC1B2BE" w14:textId="2A21AD32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B36C5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DF2FED0" w14:textId="583250E8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1C60D196" w:rsidR="00491A8F" w:rsidRPr="001357ED" w:rsidRDefault="00B66DC0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704C38E" w:rsidR="00491A8F" w:rsidRPr="001357ED" w:rsidRDefault="0005488A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3046F2">
              <w:rPr>
                <w:rFonts w:cs="Arial"/>
                <w:sz w:val="20"/>
              </w:rPr>
              <w:t>/04/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2FF79757" w:rsidR="00491A8F" w:rsidRPr="001357ED" w:rsidRDefault="00491A8F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85CB5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637A823D" w:rsidR="00491A8F" w:rsidRPr="001357ED" w:rsidRDefault="00385CB5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4B1D3F45" w:rsidR="004A40D3" w:rsidRPr="001357ED" w:rsidRDefault="0005488A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3046F2">
              <w:rPr>
                <w:rFonts w:cs="Arial"/>
                <w:sz w:val="20"/>
              </w:rPr>
              <w:t>/04/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6243DBA" w:rsidR="004A40D3" w:rsidRPr="001357ED" w:rsidRDefault="0005488A" w:rsidP="00376A8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3046F2">
              <w:rPr>
                <w:rFonts w:cs="Arial"/>
                <w:sz w:val="20"/>
              </w:rPr>
              <w:t>/04/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5F6F531F" w:rsidR="004A40D3" w:rsidRPr="001357ED" w:rsidRDefault="00C74F1E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E1680C" w14:textId="77777777" w:rsidR="001B1AA7" w:rsidRDefault="001B1AA7" w:rsidP="003856C9">
      <w:pPr>
        <w:spacing w:after="0" w:line="240" w:lineRule="auto"/>
      </w:pPr>
      <w:r>
        <w:separator/>
      </w:r>
    </w:p>
  </w:endnote>
  <w:endnote w:type="continuationSeparator" w:id="0">
    <w:p w14:paraId="64517AE3" w14:textId="77777777" w:rsidR="001B1AA7" w:rsidRDefault="001B1AA7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74F1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74F1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C74F1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C74F1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C5F4E6" w14:textId="77777777" w:rsidR="001B1AA7" w:rsidRDefault="001B1AA7" w:rsidP="003856C9">
      <w:pPr>
        <w:spacing w:after="0" w:line="240" w:lineRule="auto"/>
      </w:pPr>
      <w:r>
        <w:separator/>
      </w:r>
    </w:p>
  </w:footnote>
  <w:footnote w:type="continuationSeparator" w:id="0">
    <w:p w14:paraId="7B3476CD" w14:textId="77777777" w:rsidR="001B1AA7" w:rsidRDefault="001B1AA7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86109"/>
    <w:rsid w:val="00790428"/>
    <w:rsid w:val="00795B00"/>
    <w:rsid w:val="00797821"/>
    <w:rsid w:val="007A0210"/>
    <w:rsid w:val="007A45FC"/>
    <w:rsid w:val="007B2F5C"/>
    <w:rsid w:val="007C5F05"/>
    <w:rsid w:val="007D2777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3378"/>
    <w:rsid w:val="00B85871"/>
    <w:rsid w:val="00B860BB"/>
    <w:rsid w:val="00B921FE"/>
    <w:rsid w:val="00B93310"/>
    <w:rsid w:val="00BA7146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5C4EDD5-004A-4E15-9F12-64DC996EA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3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2022-04-18T23:04:00Z</dcterms:created>
  <dcterms:modified xsi:type="dcterms:W3CDTF">2022-04-18T23:07:00Z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