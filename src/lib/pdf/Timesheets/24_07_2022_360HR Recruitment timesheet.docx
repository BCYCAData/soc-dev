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17E81D50" w:rsidR="00E527E9" w:rsidRPr="001357ED" w:rsidRDefault="00E37A0D" w:rsidP="00E47465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7B5B58">
              <w:rPr>
                <w:rFonts w:cs="Arial"/>
                <w:sz w:val="20"/>
              </w:rPr>
              <w:t>7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F2694D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F2694D" w:rsidRPr="007821EC" w:rsidRDefault="00F2694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4D90E586" w:rsidR="00F2694D" w:rsidRPr="001357ED" w:rsidRDefault="00F2694D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18/07/2022</w:t>
            </w:r>
          </w:p>
        </w:tc>
        <w:tc>
          <w:tcPr>
            <w:tcW w:w="1132" w:type="dxa"/>
          </w:tcPr>
          <w:p w14:paraId="5C51FB5F" w14:textId="6C5E9538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02546A0" w14:textId="30C4630F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41133D2B" w14:textId="4E1A8084" w:rsidR="00F2694D" w:rsidRPr="001357ED" w:rsidRDefault="00F2694D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32486E43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2694D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F2694D" w:rsidRPr="007821EC" w:rsidRDefault="00F2694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15C9D146" w:rsidR="00F2694D" w:rsidRPr="001357ED" w:rsidRDefault="00F2694D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19/07/2022</w:t>
            </w:r>
          </w:p>
        </w:tc>
        <w:tc>
          <w:tcPr>
            <w:tcW w:w="1132" w:type="dxa"/>
          </w:tcPr>
          <w:p w14:paraId="5B7535B4" w14:textId="187716D5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3A9A1F52" w14:textId="2730313B" w:rsidR="00F2694D" w:rsidRPr="001357ED" w:rsidRDefault="00F2694D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45B059F7" w14:textId="0CE412EC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0E5BA20C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2694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F2694D" w:rsidRPr="007821EC" w:rsidRDefault="00F2694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F0DACF9" w:rsidR="00F2694D" w:rsidRPr="001357ED" w:rsidRDefault="00F2694D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20/07/2022</w:t>
            </w:r>
          </w:p>
        </w:tc>
        <w:tc>
          <w:tcPr>
            <w:tcW w:w="1132" w:type="dxa"/>
          </w:tcPr>
          <w:p w14:paraId="36D11440" w14:textId="6658C19B" w:rsidR="00F2694D" w:rsidRPr="001357ED" w:rsidRDefault="00F2694D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38EF8FD0" w:rsidR="00F2694D" w:rsidRPr="001357ED" w:rsidRDefault="00F2694D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46204678" w:rsidR="00F2694D" w:rsidRPr="001357ED" w:rsidRDefault="00F2694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2330AAD0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8073DE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8073DE" w:rsidRPr="007821EC" w:rsidRDefault="008073DE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125B7D44" w:rsidR="008073DE" w:rsidRPr="001357ED" w:rsidRDefault="00E37A0D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8073DE">
              <w:rPr>
                <w:rFonts w:cs="Arial"/>
                <w:sz w:val="20"/>
              </w:rPr>
              <w:t>/0</w:t>
            </w:r>
            <w:r w:rsidR="002734D9">
              <w:rPr>
                <w:rFonts w:cs="Arial"/>
                <w:sz w:val="20"/>
              </w:rPr>
              <w:t>7</w:t>
            </w:r>
            <w:r w:rsidR="008073DE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2CC1B2BE" w14:textId="6A9E1A66" w:rsidR="008073DE" w:rsidRPr="001357ED" w:rsidRDefault="008073DE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1DF2FED0" w14:textId="3BD99BC8" w:rsidR="008073DE" w:rsidRPr="001357ED" w:rsidRDefault="008073DE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2694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0E263899" w14:textId="2020CB6E" w:rsidR="008073DE" w:rsidRPr="001357ED" w:rsidRDefault="00F2694D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8073DE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50EE8F0E" w:rsidR="008073DE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8073DE" w:rsidRPr="001357ED" w:rsidRDefault="008073D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E47465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E47465" w:rsidRPr="007821EC" w:rsidRDefault="00E4746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100FF2C0" w:rsidR="00E47465" w:rsidRPr="001357ED" w:rsidRDefault="00E37A0D" w:rsidP="007B5B5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E47465">
              <w:rPr>
                <w:rFonts w:cs="Arial"/>
                <w:sz w:val="20"/>
              </w:rPr>
              <w:t>/07/2022</w:t>
            </w:r>
          </w:p>
        </w:tc>
        <w:tc>
          <w:tcPr>
            <w:tcW w:w="1132" w:type="dxa"/>
          </w:tcPr>
          <w:p w14:paraId="01454EC4" w14:textId="51A9E3F2" w:rsidR="00E47465" w:rsidRPr="001357ED" w:rsidRDefault="00E47465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643132E3" w:rsidR="00E47465" w:rsidRPr="001357ED" w:rsidRDefault="00E47465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2694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3163ACED" w:rsidR="00E47465" w:rsidRPr="001357ED" w:rsidRDefault="00F2694D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47465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06A76187" w:rsidR="00E47465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E47465" w:rsidRPr="001357ED" w:rsidRDefault="00E4746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1009883B" w:rsidR="004A40D3" w:rsidRPr="001357ED" w:rsidRDefault="00E37A0D" w:rsidP="007B5B5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2F5D11">
              <w:rPr>
                <w:rFonts w:cs="Arial"/>
                <w:sz w:val="20"/>
              </w:rPr>
              <w:t>/0</w:t>
            </w:r>
            <w:r w:rsidR="007B5B58">
              <w:rPr>
                <w:rFonts w:cs="Arial"/>
                <w:sz w:val="20"/>
              </w:rPr>
              <w:t>7</w:t>
            </w:r>
            <w:r w:rsidR="002F5D11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3D7F6506" w:rsidR="000E4C94" w:rsidRPr="001357ED" w:rsidRDefault="00E37A0D" w:rsidP="00E4746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0E4C94">
              <w:rPr>
                <w:rFonts w:cs="Arial"/>
                <w:sz w:val="20"/>
              </w:rPr>
              <w:t>/0</w:t>
            </w:r>
            <w:r w:rsidR="007B5B58">
              <w:rPr>
                <w:rFonts w:cs="Arial"/>
                <w:sz w:val="20"/>
              </w:rPr>
              <w:t>7</w:t>
            </w:r>
            <w:r w:rsidR="000E4C94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ECEC2E0" w:rsidR="004A40D3" w:rsidRPr="001357ED" w:rsidRDefault="00F2694D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95D2C1" w14:textId="77777777" w:rsidR="00B95E7E" w:rsidRDefault="00B95E7E" w:rsidP="003856C9">
      <w:pPr>
        <w:spacing w:after="0" w:line="240" w:lineRule="auto"/>
      </w:pPr>
      <w:r>
        <w:separator/>
      </w:r>
    </w:p>
  </w:endnote>
  <w:endnote w:type="continuationSeparator" w:id="0">
    <w:p w14:paraId="087C4107" w14:textId="77777777" w:rsidR="00B95E7E" w:rsidRDefault="00B95E7E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F2694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F2694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F2694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F2694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E81BFE" w14:textId="77777777" w:rsidR="00B95E7E" w:rsidRDefault="00B95E7E" w:rsidP="003856C9">
      <w:pPr>
        <w:spacing w:after="0" w:line="240" w:lineRule="auto"/>
      </w:pPr>
      <w:r>
        <w:separator/>
      </w:r>
    </w:p>
  </w:footnote>
  <w:footnote w:type="continuationSeparator" w:id="0">
    <w:p w14:paraId="127553D4" w14:textId="77777777" w:rsidR="00B95E7E" w:rsidRDefault="00B95E7E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A1E51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95E7E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66F1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1CE68AA-15E5-4B3F-AA57-490EFE696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3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2022-07-17T23:54:00Z</dcterms:created>
  <dcterms:modified xsi:type="dcterms:W3CDTF">2022-07-25T01:35:00Z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