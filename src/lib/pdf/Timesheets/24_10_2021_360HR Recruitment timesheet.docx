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508D789B" w:rsidR="00E527E9" w:rsidRPr="001357ED" w:rsidRDefault="00734A71" w:rsidP="00734A71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A84092">
              <w:rPr>
                <w:rFonts w:cs="Arial"/>
                <w:sz w:val="20"/>
              </w:rPr>
              <w:t>/10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7821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E96D407" w:rsidR="00087B4D" w:rsidRPr="001357ED" w:rsidRDefault="004D5FC9" w:rsidP="00734A7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34A71">
              <w:rPr>
                <w:rFonts w:cs="Arial"/>
                <w:sz w:val="20"/>
              </w:rPr>
              <w:t>8</w:t>
            </w:r>
            <w:r w:rsidR="009A0FFC">
              <w:rPr>
                <w:rFonts w:cs="Arial"/>
                <w:sz w:val="20"/>
              </w:rPr>
              <w:t>/10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7988135E" w:rsidR="007821EC" w:rsidRPr="001357ED" w:rsidRDefault="002E3118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D5FC9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4A40D3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3B8CE54D" w:rsidR="007821EC" w:rsidRPr="001357ED" w:rsidRDefault="002E3118" w:rsidP="00B001E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B001E4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4D5FC9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1133D2B" w14:textId="0B9C1BB3" w:rsidR="007821EC" w:rsidRPr="001357ED" w:rsidRDefault="009A0FFC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:</w:t>
            </w:r>
            <w:r w:rsidR="004D5FC9">
              <w:rPr>
                <w:rFonts w:cs="Arial"/>
                <w:sz w:val="20"/>
              </w:rPr>
              <w:t>3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41CE04D5" w:rsidR="007821EC" w:rsidRPr="001357ED" w:rsidRDefault="00A46E2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FF86341" w:rsidR="007821EC" w:rsidRPr="001357ED" w:rsidRDefault="00A46E2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3E18C78" w:rsidR="00797821" w:rsidRPr="001357ED" w:rsidRDefault="004D5FC9" w:rsidP="00734A7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34A71">
              <w:rPr>
                <w:rFonts w:cs="Arial"/>
                <w:sz w:val="20"/>
              </w:rPr>
              <w:t>9</w:t>
            </w:r>
            <w:r w:rsidR="009A0FFC">
              <w:rPr>
                <w:rFonts w:cs="Arial"/>
                <w:sz w:val="20"/>
              </w:rPr>
              <w:t>/10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255C9356" w:rsidR="00797821" w:rsidRPr="001357ED" w:rsidRDefault="00A84092" w:rsidP="00D734E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734E4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31B29809" w:rsidR="00797821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7889D5B0" w:rsidR="00797821" w:rsidRPr="001357ED" w:rsidRDefault="00A840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1EB0CD4" w:rsidR="007821EC" w:rsidRPr="001357ED" w:rsidRDefault="00734A71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9A0FFC">
              <w:rPr>
                <w:rFonts w:cs="Arial"/>
                <w:sz w:val="20"/>
              </w:rPr>
              <w:t>/10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6CC3D4F" w:rsidR="007821EC" w:rsidRPr="001357ED" w:rsidRDefault="004A40D3" w:rsidP="00F353A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353AE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A232EA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790F6E58" w:rsidR="007821EC" w:rsidRPr="001357ED" w:rsidRDefault="009A0FFC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E3118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58650DB" w:rsidR="007821EC" w:rsidRPr="001357ED" w:rsidRDefault="00F353A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1FC5D9E7" w:rsidR="007821EC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102F6695" w:rsidR="009A0FFC" w:rsidRPr="001357ED" w:rsidRDefault="00734A71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9A0FFC">
              <w:rPr>
                <w:rFonts w:cs="Arial"/>
                <w:sz w:val="20"/>
              </w:rPr>
              <w:t>/10/2021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30E18642" w:rsidR="009A0FFC" w:rsidRPr="001357ED" w:rsidRDefault="009A0FFC" w:rsidP="002E150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232EA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2E150B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2CE1C99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41CB3BC" w:rsidR="009A0FFC" w:rsidRPr="001357ED" w:rsidRDefault="002E15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1536E44A" w:rsidR="009A0FFC" w:rsidRPr="001357ED" w:rsidRDefault="002E150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F645A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F645A2" w:rsidRPr="007821EC" w:rsidRDefault="00F645A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852A2A2" w:rsidR="00F645A2" w:rsidRPr="001357ED" w:rsidRDefault="00734A71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3F0C77">
              <w:rPr>
                <w:rFonts w:cs="Arial"/>
                <w:sz w:val="20"/>
              </w:rPr>
              <w:t>/10</w:t>
            </w:r>
            <w:r w:rsidR="00F645A2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5A375645" w:rsidR="00F645A2" w:rsidRPr="001357ED" w:rsidRDefault="004A40D3" w:rsidP="00272E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72EF8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272EF8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0DFD222" w14:textId="466D4C45" w:rsidR="00F645A2" w:rsidRPr="001357ED" w:rsidRDefault="00272EF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7:30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55DC9CF" w:rsidR="00F645A2" w:rsidRPr="001357ED" w:rsidRDefault="00272EF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5523CFEC" w:rsidR="004A40D3" w:rsidRPr="001357ED" w:rsidRDefault="00734A71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3F0C77">
              <w:rPr>
                <w:rFonts w:cs="Arial"/>
                <w:sz w:val="20"/>
              </w:rPr>
              <w:t>/10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46B51D2A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5B4680C" w14:textId="7AAC4F99" w:rsidR="004A40D3" w:rsidRPr="001357ED" w:rsidRDefault="000625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0:00</w:t>
            </w:r>
          </w:p>
        </w:tc>
        <w:tc>
          <w:tcPr>
            <w:tcW w:w="1068" w:type="dxa"/>
          </w:tcPr>
          <w:p w14:paraId="45084BF5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70AD15D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15BF6355" w:rsidR="004A40D3" w:rsidRPr="001357ED" w:rsidRDefault="004A40D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60761BE8" w:rsidR="004A40D3" w:rsidRPr="001357ED" w:rsidRDefault="00734A71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3F0C77">
              <w:rPr>
                <w:rFonts w:cs="Arial"/>
                <w:sz w:val="20"/>
              </w:rPr>
              <w:t>/10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7580707E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EBE4630" w14:textId="5561993E" w:rsidR="004A40D3" w:rsidRPr="001357ED" w:rsidRDefault="0006258F" w:rsidP="002D4FA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D4FAE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:00</w:t>
            </w:r>
          </w:p>
        </w:tc>
        <w:tc>
          <w:tcPr>
            <w:tcW w:w="1068" w:type="dxa"/>
          </w:tcPr>
          <w:p w14:paraId="04976CFE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63ACA5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57C7CAC9" w:rsidR="004A40D3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4A13C624" w:rsidR="004A40D3" w:rsidRPr="001357ED" w:rsidRDefault="00272EF8" w:rsidP="00B31B36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67F8E5DC" w:rsidR="004A40D3" w:rsidRPr="001357ED" w:rsidRDefault="00A46E22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1274F2" w14:textId="77777777" w:rsidR="00CE364B" w:rsidRDefault="00CE364B" w:rsidP="003856C9">
      <w:pPr>
        <w:spacing w:after="0" w:line="240" w:lineRule="auto"/>
      </w:pPr>
      <w:r>
        <w:separator/>
      </w:r>
    </w:p>
  </w:endnote>
  <w:endnote w:type="continuationSeparator" w:id="0">
    <w:p w14:paraId="73784C81" w14:textId="77777777" w:rsidR="00CE364B" w:rsidRDefault="00CE364B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46E22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46E22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A46E22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A46E22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4FC754" w14:textId="77777777" w:rsidR="00CE364B" w:rsidRDefault="00CE364B" w:rsidP="003856C9">
      <w:pPr>
        <w:spacing w:after="0" w:line="240" w:lineRule="auto"/>
      </w:pPr>
      <w:r>
        <w:separator/>
      </w:r>
    </w:p>
  </w:footnote>
  <w:footnote w:type="continuationSeparator" w:id="0">
    <w:p w14:paraId="4FE94FE7" w14:textId="77777777" w:rsidR="00CE364B" w:rsidRDefault="00CE364B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A2440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A40D3"/>
    <w:rsid w:val="004B4FFD"/>
    <w:rsid w:val="004C22D9"/>
    <w:rsid w:val="004D22BB"/>
    <w:rsid w:val="004D5FC9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5B00"/>
    <w:rsid w:val="00797821"/>
    <w:rsid w:val="007A0210"/>
    <w:rsid w:val="007A45FC"/>
    <w:rsid w:val="007B2F5C"/>
    <w:rsid w:val="007C5F05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0257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43192"/>
    <w:rsid w:val="009448CC"/>
    <w:rsid w:val="00973982"/>
    <w:rsid w:val="009A0FFC"/>
    <w:rsid w:val="009A428D"/>
    <w:rsid w:val="009A7217"/>
    <w:rsid w:val="009B1557"/>
    <w:rsid w:val="009B6C74"/>
    <w:rsid w:val="009C4745"/>
    <w:rsid w:val="009D1283"/>
    <w:rsid w:val="009E357B"/>
    <w:rsid w:val="009E44DF"/>
    <w:rsid w:val="009F2303"/>
    <w:rsid w:val="009F2474"/>
    <w:rsid w:val="009F49D8"/>
    <w:rsid w:val="009F61F7"/>
    <w:rsid w:val="00A02783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518A6"/>
    <w:rsid w:val="00B550FC"/>
    <w:rsid w:val="00B73774"/>
    <w:rsid w:val="00B81035"/>
    <w:rsid w:val="00B85871"/>
    <w:rsid w:val="00B860BB"/>
    <w:rsid w:val="00B921FE"/>
    <w:rsid w:val="00B93310"/>
    <w:rsid w:val="00BB050A"/>
    <w:rsid w:val="00BC1F18"/>
    <w:rsid w:val="00BD2E58"/>
    <w:rsid w:val="00BD69FA"/>
    <w:rsid w:val="00BE08EF"/>
    <w:rsid w:val="00BE0EC5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55C1"/>
    <w:rsid w:val="00CE364B"/>
    <w:rsid w:val="00CE37DD"/>
    <w:rsid w:val="00CE6306"/>
    <w:rsid w:val="00CE7EC2"/>
    <w:rsid w:val="00CF6FFF"/>
    <w:rsid w:val="00D11C4D"/>
    <w:rsid w:val="00D203CD"/>
    <w:rsid w:val="00D333E6"/>
    <w:rsid w:val="00D3777F"/>
    <w:rsid w:val="00D504E8"/>
    <w:rsid w:val="00D5067A"/>
    <w:rsid w:val="00D650F3"/>
    <w:rsid w:val="00D734E4"/>
    <w:rsid w:val="00DA0337"/>
    <w:rsid w:val="00DA4402"/>
    <w:rsid w:val="00DC1712"/>
    <w:rsid w:val="00DC4A87"/>
    <w:rsid w:val="00DC79BB"/>
    <w:rsid w:val="00DD0D90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7A8B"/>
    <w:rsid w:val="00EB1B91"/>
    <w:rsid w:val="00EB1C1B"/>
    <w:rsid w:val="00EB3396"/>
    <w:rsid w:val="00EB3DE6"/>
    <w:rsid w:val="00EB57A8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56435"/>
    <w:rsid w:val="00F645A2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0AB2D3E-0A1E-427F-9FDD-6E4CA8E37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7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9</cp:revision>
  <cp:lastPrinted>2019-02-17T02:22:00Z</cp:lastPrinted>
  <dcterms:created xsi:type="dcterms:W3CDTF">2021-10-18T06:37:00Z</dcterms:created>
  <dcterms:modified xsi:type="dcterms:W3CDTF">2021-10-24T23:27:00Z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