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2930ECE" w:rsidR="00E527E9" w:rsidRPr="001357ED" w:rsidRDefault="00DB6963" w:rsidP="00D53B61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7825F099" w:rsidR="002150E5" w:rsidRPr="001357ED" w:rsidRDefault="00DB6963" w:rsidP="003E56F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4660AA">
              <w:rPr>
                <w:rFonts w:cs="Arial"/>
                <w:sz w:val="20"/>
              </w:rPr>
              <w:t>/0</w:t>
            </w:r>
            <w:r w:rsidR="003E56FD"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4C9D4E8" w:rsidR="00A00466" w:rsidRPr="001357ED" w:rsidRDefault="00DB6963" w:rsidP="003E56F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4660AA">
              <w:rPr>
                <w:rFonts w:cs="Arial"/>
                <w:sz w:val="20"/>
              </w:rPr>
              <w:t>/0</w:t>
            </w:r>
            <w:r w:rsidR="003E56FD"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2CE17008" w:rsidR="002150E5" w:rsidRPr="001357ED" w:rsidRDefault="00DB6963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D58CFA0" w:rsidR="00C00D01" w:rsidRPr="001357ED" w:rsidRDefault="00DB6963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B63A40D" w:rsidR="00A00466" w:rsidRPr="001357ED" w:rsidRDefault="00DB6963" w:rsidP="0046643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C5FC56A" w:rsidR="004A40D3" w:rsidRPr="001357ED" w:rsidRDefault="00DB6963" w:rsidP="0046643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19DC7D25" w:rsidR="000E4C94" w:rsidRPr="001357ED" w:rsidRDefault="00DB6963" w:rsidP="0046643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bookmarkStart w:id="0" w:name="_GoBack"/>
            <w:bookmarkEnd w:id="0"/>
            <w:r w:rsidR="004660AA">
              <w:rPr>
                <w:rFonts w:cs="Arial"/>
                <w:sz w:val="20"/>
              </w:rPr>
              <w:t>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89F574" w14:textId="77777777" w:rsidR="00E07770" w:rsidRDefault="00E07770" w:rsidP="003856C9">
      <w:pPr>
        <w:spacing w:after="0" w:line="240" w:lineRule="auto"/>
      </w:pPr>
      <w:r>
        <w:separator/>
      </w:r>
    </w:p>
  </w:endnote>
  <w:endnote w:type="continuationSeparator" w:id="0">
    <w:p w14:paraId="2DBE21EA" w14:textId="77777777" w:rsidR="00E07770" w:rsidRDefault="00E07770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DB6963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DB6963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DB6963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DB6963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8FB9E3" w14:textId="77777777" w:rsidR="00E07770" w:rsidRDefault="00E07770" w:rsidP="003856C9">
      <w:pPr>
        <w:spacing w:after="0" w:line="240" w:lineRule="auto"/>
      </w:pPr>
      <w:r>
        <w:separator/>
      </w:r>
    </w:p>
  </w:footnote>
  <w:footnote w:type="continuationSeparator" w:id="0">
    <w:p w14:paraId="6404A30F" w14:textId="77777777" w:rsidR="00E07770" w:rsidRDefault="00E07770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36BF2"/>
    <w:rsid w:val="000375A0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65A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58E2"/>
    <w:rsid w:val="00376A84"/>
    <w:rsid w:val="00376CA0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56FD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47C7A"/>
    <w:rsid w:val="00451CCE"/>
    <w:rsid w:val="00452979"/>
    <w:rsid w:val="00456273"/>
    <w:rsid w:val="00456B19"/>
    <w:rsid w:val="00463463"/>
    <w:rsid w:val="004660AA"/>
    <w:rsid w:val="0046643D"/>
    <w:rsid w:val="00471DFE"/>
    <w:rsid w:val="00473EF8"/>
    <w:rsid w:val="004740A2"/>
    <w:rsid w:val="004760E5"/>
    <w:rsid w:val="00476D06"/>
    <w:rsid w:val="00481EA3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571F5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359C"/>
    <w:rsid w:val="006B45CB"/>
    <w:rsid w:val="006B5A30"/>
    <w:rsid w:val="006D0E47"/>
    <w:rsid w:val="006E29F2"/>
    <w:rsid w:val="006E510D"/>
    <w:rsid w:val="006F3F47"/>
    <w:rsid w:val="00714A0A"/>
    <w:rsid w:val="00714F91"/>
    <w:rsid w:val="00722085"/>
    <w:rsid w:val="007246D9"/>
    <w:rsid w:val="00724C9F"/>
    <w:rsid w:val="00724E54"/>
    <w:rsid w:val="00730A3F"/>
    <w:rsid w:val="00731574"/>
    <w:rsid w:val="00734A71"/>
    <w:rsid w:val="007412B3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032F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761BC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12C3B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53B61"/>
    <w:rsid w:val="00D650F3"/>
    <w:rsid w:val="00D6723F"/>
    <w:rsid w:val="00D734E4"/>
    <w:rsid w:val="00DA0337"/>
    <w:rsid w:val="00DA4402"/>
    <w:rsid w:val="00DB256F"/>
    <w:rsid w:val="00DB6963"/>
    <w:rsid w:val="00DC1712"/>
    <w:rsid w:val="00DC4A87"/>
    <w:rsid w:val="00DC79BB"/>
    <w:rsid w:val="00DD0D90"/>
    <w:rsid w:val="00DE6F98"/>
    <w:rsid w:val="00DF229D"/>
    <w:rsid w:val="00E07770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4DB8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88327AD-B9DF-4358-A391-7CF6C79C5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2023-02-19T20:07:00Z</dcterms:created>
  <dcterms:modified xsi:type="dcterms:W3CDTF">2023-02-19T20:08:00Z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