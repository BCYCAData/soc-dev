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8118888" w:rsidR="00E527E9" w:rsidRPr="001357ED" w:rsidRDefault="001643EE" w:rsidP="001609F0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1609F0">
              <w:rPr>
                <w:rFonts w:cs="Arial"/>
                <w:sz w:val="20"/>
              </w:rPr>
              <w:t>6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1A6C37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1A6C37" w:rsidRPr="007821EC" w:rsidRDefault="001A6C37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55866901" w:rsidR="001A6C37" w:rsidRPr="001357ED" w:rsidRDefault="001643EE" w:rsidP="007246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</w:t>
            </w:r>
            <w:r w:rsidR="001A6C37">
              <w:rPr>
                <w:rFonts w:cs="Arial"/>
                <w:sz w:val="20"/>
              </w:rPr>
              <w:t>/06/2022</w:t>
            </w:r>
          </w:p>
        </w:tc>
        <w:tc>
          <w:tcPr>
            <w:tcW w:w="1132" w:type="dxa"/>
          </w:tcPr>
          <w:p w14:paraId="5C51FB5F" w14:textId="0BEF019B" w:rsidR="001A6C37" w:rsidRPr="001357ED" w:rsidRDefault="001A6C37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5D9FB4A1" w:rsidR="001A6C37" w:rsidRPr="001357ED" w:rsidRDefault="001A6C37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2E61E65B" w:rsidR="001A6C37" w:rsidRPr="001357ED" w:rsidRDefault="001A6C37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2D5231B2" w:rsidR="001A6C37" w:rsidRPr="001357ED" w:rsidRDefault="001A6C3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1A6C37" w:rsidRPr="001357ED" w:rsidRDefault="001A6C3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9CBCE5B" w:rsidR="001609F0" w:rsidRPr="001357ED" w:rsidRDefault="001643EE" w:rsidP="001643E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1609F0">
              <w:rPr>
                <w:rFonts w:cs="Arial"/>
                <w:sz w:val="20"/>
              </w:rPr>
              <w:t>/0</w:t>
            </w:r>
            <w:r w:rsidR="007246D9">
              <w:rPr>
                <w:rFonts w:cs="Arial"/>
                <w:sz w:val="20"/>
              </w:rPr>
              <w:t>6</w:t>
            </w:r>
            <w:r w:rsidR="001609F0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5B7535B4" w14:textId="5EEAED18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2DCAA3B9" w:rsidR="001609F0" w:rsidRPr="001357ED" w:rsidRDefault="001609F0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28099750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C19295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43EE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1643EE" w:rsidRPr="007821EC" w:rsidRDefault="001643E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90F78BB" w:rsidR="001643EE" w:rsidRPr="001357ED" w:rsidRDefault="001643EE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21/06/2022</w:t>
            </w:r>
          </w:p>
        </w:tc>
        <w:tc>
          <w:tcPr>
            <w:tcW w:w="1132" w:type="dxa"/>
          </w:tcPr>
          <w:p w14:paraId="36D11440" w14:textId="2758C3AD" w:rsidR="001643EE" w:rsidRPr="001357ED" w:rsidRDefault="001643EE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1E753239" w:rsidR="001643EE" w:rsidRPr="001357ED" w:rsidRDefault="001643EE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57F618D9" w:rsidR="001643EE" w:rsidRPr="001357ED" w:rsidRDefault="001643EE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5F21CF2C" w:rsidR="001643EE" w:rsidRPr="001357ED" w:rsidRDefault="001643E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1643EE" w:rsidRPr="001357ED" w:rsidRDefault="001643E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8073DE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8073DE" w:rsidRPr="007821EC" w:rsidRDefault="008073D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BA9AF49" w:rsidR="008073DE" w:rsidRPr="001357ED" w:rsidRDefault="008073DE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22/06/2022</w:t>
            </w:r>
          </w:p>
        </w:tc>
        <w:tc>
          <w:tcPr>
            <w:tcW w:w="1132" w:type="dxa"/>
          </w:tcPr>
          <w:p w14:paraId="2CC1B2BE" w14:textId="6A9E1A66" w:rsidR="008073DE" w:rsidRPr="001357ED" w:rsidRDefault="008073DE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7B1D74F1" w:rsidR="008073DE" w:rsidRPr="001357ED" w:rsidRDefault="008073DE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0E263899" w14:textId="3855FA6B" w:rsidR="008073DE" w:rsidRPr="001357ED" w:rsidRDefault="008073DE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5B644C8" w:rsidR="008073DE" w:rsidRPr="001357ED" w:rsidRDefault="008073D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8073DE" w:rsidRPr="001357ED" w:rsidRDefault="008073D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1643EE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643EE" w:rsidRPr="007821EC" w:rsidRDefault="001643E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15DD124" w:rsidR="001643EE" w:rsidRPr="001357ED" w:rsidRDefault="001643EE" w:rsidP="001A6C3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23/06/2022</w:t>
            </w:r>
          </w:p>
        </w:tc>
        <w:tc>
          <w:tcPr>
            <w:tcW w:w="1132" w:type="dxa"/>
          </w:tcPr>
          <w:p w14:paraId="01454EC4" w14:textId="26B3831B" w:rsidR="001643EE" w:rsidRPr="001357ED" w:rsidRDefault="001643EE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155DD29D" w:rsidR="001643EE" w:rsidRPr="001357ED" w:rsidRDefault="001643EE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14ACD852" w:rsidR="001643EE" w:rsidRPr="001357ED" w:rsidRDefault="001643EE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27DDE3C4" w:rsidR="001643EE" w:rsidRPr="001357ED" w:rsidRDefault="001643E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1643EE" w:rsidRPr="001357ED" w:rsidRDefault="001643E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643EE" w:rsidRPr="001357ED" w:rsidRDefault="001643E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C287A76" w:rsidR="004A40D3" w:rsidRPr="001357ED" w:rsidRDefault="001643EE" w:rsidP="001A6C3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2F5D11">
              <w:rPr>
                <w:rFonts w:cs="Arial"/>
                <w:sz w:val="20"/>
              </w:rPr>
              <w:t>/0</w:t>
            </w:r>
            <w:r w:rsidR="001609F0">
              <w:rPr>
                <w:rFonts w:cs="Arial"/>
                <w:sz w:val="20"/>
              </w:rPr>
              <w:t>6</w:t>
            </w:r>
            <w:r w:rsidR="002F5D11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55C947B" w:rsidR="000E4C94" w:rsidRPr="001357ED" w:rsidRDefault="001643EE" w:rsidP="001A6C3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0E4C94">
              <w:rPr>
                <w:rFonts w:cs="Arial"/>
                <w:sz w:val="20"/>
              </w:rPr>
              <w:t>/06/2022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1325A2E2" w:rsidR="004A40D3" w:rsidRPr="001357ED" w:rsidRDefault="008073DE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41E09C" w14:textId="77777777" w:rsidR="00C766F1" w:rsidRDefault="00C766F1" w:rsidP="003856C9">
      <w:pPr>
        <w:spacing w:after="0" w:line="240" w:lineRule="auto"/>
      </w:pPr>
      <w:r>
        <w:separator/>
      </w:r>
    </w:p>
  </w:endnote>
  <w:endnote w:type="continuationSeparator" w:id="0">
    <w:p w14:paraId="59208CB0" w14:textId="77777777" w:rsidR="00C766F1" w:rsidRDefault="00C766F1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8073D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8073D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8073D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8073D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9C9491" w14:textId="77777777" w:rsidR="00C766F1" w:rsidRDefault="00C766F1" w:rsidP="003856C9">
      <w:pPr>
        <w:spacing w:after="0" w:line="240" w:lineRule="auto"/>
      </w:pPr>
      <w:r>
        <w:separator/>
      </w:r>
    </w:p>
  </w:footnote>
  <w:footnote w:type="continuationSeparator" w:id="0">
    <w:p w14:paraId="131F8834" w14:textId="77777777" w:rsidR="00C766F1" w:rsidRDefault="00C766F1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F67EEE8-28FB-418C-9B3D-D7B085E0E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2022-06-20T07:10:00Z</dcterms:created>
  <dcterms:modified xsi:type="dcterms:W3CDTF">2022-06-27T22:34:00Z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