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323CDE2C" w:rsidR="00E527E9" w:rsidRPr="001357ED" w:rsidRDefault="0005756D" w:rsidP="005D779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2E3118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09/2021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7821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D57A8FA" w:rsidR="00087B4D" w:rsidRPr="001357ED" w:rsidRDefault="002D4FAE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2E3118">
              <w:rPr>
                <w:rFonts w:cs="Arial"/>
                <w:sz w:val="20"/>
              </w:rPr>
              <w:t>/09/2021</w:t>
            </w:r>
          </w:p>
        </w:tc>
        <w:tc>
          <w:tcPr>
            <w:tcW w:w="1132" w:type="dxa"/>
          </w:tcPr>
          <w:p w14:paraId="5C51FB5F" w14:textId="75FC8617" w:rsidR="007821EC" w:rsidRPr="001357ED" w:rsidRDefault="002E3118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</w:t>
            </w:r>
            <w:r w:rsidR="004A40D3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37F52250" w:rsidR="007821EC" w:rsidRPr="001357ED" w:rsidRDefault="002E3118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1133D2B" w14:textId="4231E1F6" w:rsidR="007821EC" w:rsidRPr="001357ED" w:rsidRDefault="000625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1DE1951" w:rsidR="007821EC" w:rsidRPr="001357ED" w:rsidRDefault="0005756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1F129A9" w:rsidR="007821EC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7AD7F7B4" w:rsidR="00797821" w:rsidRPr="001357ED" w:rsidRDefault="002D4FAE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797821">
              <w:rPr>
                <w:rFonts w:cs="Arial"/>
                <w:sz w:val="20"/>
              </w:rPr>
              <w:t>/09/2021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6715876C" w:rsidR="00797821" w:rsidRPr="001357ED" w:rsidRDefault="0005756D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797821">
              <w:rPr>
                <w:rFonts w:cs="Arial"/>
                <w:sz w:val="20"/>
              </w:rPr>
              <w:t>:</w:t>
            </w:r>
            <w:r w:rsidR="0006258F"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57C4E983" w:rsidR="00797821" w:rsidRPr="001357ED" w:rsidRDefault="0005756D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7CA8D810" w:rsidR="00797821" w:rsidRPr="001357ED" w:rsidRDefault="0079782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1AB65FAE" w:rsidR="00797821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16377535" w:rsidR="007821EC" w:rsidRPr="001357ED" w:rsidRDefault="002D4FAE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2E3118">
              <w:rPr>
                <w:rFonts w:cs="Arial"/>
                <w:sz w:val="20"/>
              </w:rPr>
              <w:t>/09/2021</w:t>
            </w:r>
          </w:p>
        </w:tc>
        <w:tc>
          <w:tcPr>
            <w:tcW w:w="1132" w:type="dxa"/>
          </w:tcPr>
          <w:p w14:paraId="36D11440" w14:textId="6AA493BE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146271D" w:rsidR="007821EC" w:rsidRPr="001357ED" w:rsidRDefault="004A40D3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97821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79782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13227540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6BB6EA63" w:rsidR="007821EC" w:rsidRPr="001357ED" w:rsidRDefault="0079782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451DCBCA" w:rsidR="007821EC" w:rsidRPr="001357ED" w:rsidRDefault="0079782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3416B8A0" w:rsidR="007821EC" w:rsidRPr="001357ED" w:rsidRDefault="002D4FAE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2E3118">
              <w:rPr>
                <w:rFonts w:cs="Arial"/>
                <w:sz w:val="20"/>
              </w:rPr>
              <w:t>/09/2021</w:t>
            </w:r>
          </w:p>
        </w:tc>
        <w:tc>
          <w:tcPr>
            <w:tcW w:w="1132" w:type="dxa"/>
          </w:tcPr>
          <w:p w14:paraId="2CC1B2BE" w14:textId="46072919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70C8684A" w:rsidR="007821EC" w:rsidRPr="001357ED" w:rsidRDefault="004A40D3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97821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79782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0AD3A6E7" w:rsidR="007821EC" w:rsidRPr="001357ED" w:rsidRDefault="00797821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F645A2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F645A2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F679B98" w:rsidR="007821EC" w:rsidRPr="001357ED" w:rsidRDefault="004A40D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5D7E205F" w:rsidR="007821EC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645A2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F645A2" w:rsidRPr="007821EC" w:rsidRDefault="00F645A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73B17743" w:rsidR="00F645A2" w:rsidRPr="001357ED" w:rsidRDefault="002D4FAE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F645A2">
              <w:rPr>
                <w:rFonts w:cs="Arial"/>
                <w:sz w:val="20"/>
              </w:rPr>
              <w:t>/09/2021</w:t>
            </w:r>
          </w:p>
        </w:tc>
        <w:tc>
          <w:tcPr>
            <w:tcW w:w="1132" w:type="dxa"/>
          </w:tcPr>
          <w:p w14:paraId="01454EC4" w14:textId="42F48B00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42CD13FD" w:rsidR="00F645A2" w:rsidRPr="001357ED" w:rsidRDefault="004A40D3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97821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79782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0DFD222" w14:textId="1026C344" w:rsidR="00F645A2" w:rsidRPr="001357ED" w:rsidRDefault="00797821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F645A2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F645A2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70FB0427" w:rsidR="00F645A2" w:rsidRPr="001357ED" w:rsidRDefault="004A40D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F645A2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E9020E2" w:rsidR="004A40D3" w:rsidRPr="001357ED" w:rsidRDefault="002D4FAE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4A40D3">
              <w:rPr>
                <w:rFonts w:cs="Arial"/>
                <w:sz w:val="20"/>
              </w:rPr>
              <w:t>/09/2021</w:t>
            </w:r>
          </w:p>
        </w:tc>
        <w:tc>
          <w:tcPr>
            <w:tcW w:w="1132" w:type="dxa"/>
          </w:tcPr>
          <w:p w14:paraId="66B054DC" w14:textId="46B51D2A" w:rsidR="004A40D3" w:rsidRPr="001357ED" w:rsidRDefault="004A40D3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15B4680C" w14:textId="7AAC4F99" w:rsidR="004A40D3" w:rsidRPr="001357ED" w:rsidRDefault="000625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0:00</w:t>
            </w:r>
          </w:p>
        </w:tc>
        <w:tc>
          <w:tcPr>
            <w:tcW w:w="1068" w:type="dxa"/>
          </w:tcPr>
          <w:p w14:paraId="45084BF5" w14:textId="77777777" w:rsidR="004A40D3" w:rsidRPr="001357ED" w:rsidRDefault="004A40D3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70AD15D9" w:rsidR="004A40D3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15BF6355" w:rsidR="004A40D3" w:rsidRPr="001357ED" w:rsidRDefault="004A40D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157D97DD" w:rsidR="004A40D3" w:rsidRPr="001357ED" w:rsidRDefault="002D4FAE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4A40D3">
              <w:rPr>
                <w:rFonts w:cs="Arial"/>
                <w:sz w:val="20"/>
              </w:rPr>
              <w:t>/09/2021</w:t>
            </w:r>
          </w:p>
        </w:tc>
        <w:tc>
          <w:tcPr>
            <w:tcW w:w="1132" w:type="dxa"/>
          </w:tcPr>
          <w:p w14:paraId="7437E0F6" w14:textId="7580707E" w:rsidR="004A40D3" w:rsidRPr="001357ED" w:rsidRDefault="004A40D3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1EBE4630" w14:textId="5561993E" w:rsidR="004A40D3" w:rsidRPr="001357ED" w:rsidRDefault="0006258F" w:rsidP="002D4FA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D4FAE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:00</w:t>
            </w:r>
          </w:p>
        </w:tc>
        <w:tc>
          <w:tcPr>
            <w:tcW w:w="1068" w:type="dxa"/>
          </w:tcPr>
          <w:p w14:paraId="04976CFE" w14:textId="77777777" w:rsidR="004A40D3" w:rsidRPr="001357ED" w:rsidRDefault="004A40D3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63ACA59" w:rsidR="004A40D3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57C7CAC9" w:rsidR="004A40D3" w:rsidRPr="001357ED" w:rsidRDefault="0079782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59C1C5DD" w:rsidR="004A40D3" w:rsidRPr="001357ED" w:rsidRDefault="0006258F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15D2AF2A" w:rsidR="004A40D3" w:rsidRPr="001357ED" w:rsidRDefault="004A40D3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76A46A" w14:textId="77777777" w:rsidR="00B921FE" w:rsidRDefault="00B921FE" w:rsidP="003856C9">
      <w:pPr>
        <w:spacing w:after="0" w:line="240" w:lineRule="auto"/>
      </w:pPr>
      <w:r>
        <w:separator/>
      </w:r>
    </w:p>
  </w:endnote>
  <w:endnote w:type="continuationSeparator" w:id="0">
    <w:p w14:paraId="355F447A" w14:textId="77777777" w:rsidR="00B921FE" w:rsidRDefault="00B921FE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06258F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06258F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06258F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06258F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925B6C" w14:textId="77777777" w:rsidR="00B921FE" w:rsidRDefault="00B921FE" w:rsidP="003856C9">
      <w:pPr>
        <w:spacing w:after="0" w:line="240" w:lineRule="auto"/>
      </w:pPr>
      <w:r>
        <w:separator/>
      </w:r>
    </w:p>
  </w:footnote>
  <w:footnote w:type="continuationSeparator" w:id="0">
    <w:p w14:paraId="7D297E9E" w14:textId="77777777" w:rsidR="00B921FE" w:rsidRDefault="00B921FE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7477"/>
    <w:rsid w:val="00113681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65FE"/>
    <w:rsid w:val="0019561F"/>
    <w:rsid w:val="001B32D2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3118"/>
    <w:rsid w:val="002F485A"/>
    <w:rsid w:val="002F4EE8"/>
    <w:rsid w:val="00300E48"/>
    <w:rsid w:val="003053D9"/>
    <w:rsid w:val="00312CA8"/>
    <w:rsid w:val="00334C52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4D31"/>
    <w:rsid w:val="003F70A4"/>
    <w:rsid w:val="00403465"/>
    <w:rsid w:val="00420392"/>
    <w:rsid w:val="0042425E"/>
    <w:rsid w:val="00427363"/>
    <w:rsid w:val="0043426C"/>
    <w:rsid w:val="00436B54"/>
    <w:rsid w:val="00441EB9"/>
    <w:rsid w:val="00451CCE"/>
    <w:rsid w:val="00463463"/>
    <w:rsid w:val="00471DFE"/>
    <w:rsid w:val="00473EF8"/>
    <w:rsid w:val="004740A2"/>
    <w:rsid w:val="004760E5"/>
    <w:rsid w:val="00496823"/>
    <w:rsid w:val="004A40D3"/>
    <w:rsid w:val="004B4FFD"/>
    <w:rsid w:val="004C22D9"/>
    <w:rsid w:val="004D22BB"/>
    <w:rsid w:val="004F4C93"/>
    <w:rsid w:val="00502701"/>
    <w:rsid w:val="00513E53"/>
    <w:rsid w:val="00514233"/>
    <w:rsid w:val="005152F2"/>
    <w:rsid w:val="00534E4E"/>
    <w:rsid w:val="00535228"/>
    <w:rsid w:val="00551D35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3745A"/>
    <w:rsid w:val="0064263A"/>
    <w:rsid w:val="00650BFC"/>
    <w:rsid w:val="0065215D"/>
    <w:rsid w:val="00653E0B"/>
    <w:rsid w:val="006763F8"/>
    <w:rsid w:val="00682EB3"/>
    <w:rsid w:val="00687367"/>
    <w:rsid w:val="00696113"/>
    <w:rsid w:val="006A3CE7"/>
    <w:rsid w:val="006A66A6"/>
    <w:rsid w:val="006E29F2"/>
    <w:rsid w:val="006E510D"/>
    <w:rsid w:val="00714A0A"/>
    <w:rsid w:val="00714F91"/>
    <w:rsid w:val="00724C9F"/>
    <w:rsid w:val="00724E54"/>
    <w:rsid w:val="00730A3F"/>
    <w:rsid w:val="00731574"/>
    <w:rsid w:val="00743379"/>
    <w:rsid w:val="007453DB"/>
    <w:rsid w:val="00747279"/>
    <w:rsid w:val="00765BC2"/>
    <w:rsid w:val="00772DC0"/>
    <w:rsid w:val="007803B7"/>
    <w:rsid w:val="007821EC"/>
    <w:rsid w:val="00795B00"/>
    <w:rsid w:val="00797821"/>
    <w:rsid w:val="007A0210"/>
    <w:rsid w:val="007A45FC"/>
    <w:rsid w:val="007B2F5C"/>
    <w:rsid w:val="007C5F05"/>
    <w:rsid w:val="00810D3C"/>
    <w:rsid w:val="0081450D"/>
    <w:rsid w:val="00832043"/>
    <w:rsid w:val="00832F81"/>
    <w:rsid w:val="00841DF4"/>
    <w:rsid w:val="008427D6"/>
    <w:rsid w:val="00846679"/>
    <w:rsid w:val="008638F7"/>
    <w:rsid w:val="00867E15"/>
    <w:rsid w:val="00874959"/>
    <w:rsid w:val="0088002B"/>
    <w:rsid w:val="00881A5A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43192"/>
    <w:rsid w:val="009448CC"/>
    <w:rsid w:val="00973982"/>
    <w:rsid w:val="009A428D"/>
    <w:rsid w:val="009A7217"/>
    <w:rsid w:val="009B1557"/>
    <w:rsid w:val="009B6C74"/>
    <w:rsid w:val="009C4745"/>
    <w:rsid w:val="009D1283"/>
    <w:rsid w:val="009E357B"/>
    <w:rsid w:val="009E44DF"/>
    <w:rsid w:val="009F2303"/>
    <w:rsid w:val="009F2474"/>
    <w:rsid w:val="009F61F7"/>
    <w:rsid w:val="00A02783"/>
    <w:rsid w:val="00A42F91"/>
    <w:rsid w:val="00A4445F"/>
    <w:rsid w:val="00A4524F"/>
    <w:rsid w:val="00A4623B"/>
    <w:rsid w:val="00A469BA"/>
    <w:rsid w:val="00A4791B"/>
    <w:rsid w:val="00A55E0D"/>
    <w:rsid w:val="00A912BA"/>
    <w:rsid w:val="00A96C54"/>
    <w:rsid w:val="00AB1E0C"/>
    <w:rsid w:val="00AB43D2"/>
    <w:rsid w:val="00AB60D4"/>
    <w:rsid w:val="00AC3301"/>
    <w:rsid w:val="00AE02A2"/>
    <w:rsid w:val="00AF103E"/>
    <w:rsid w:val="00AF1258"/>
    <w:rsid w:val="00AF5321"/>
    <w:rsid w:val="00AF7555"/>
    <w:rsid w:val="00B01E52"/>
    <w:rsid w:val="00B05AFF"/>
    <w:rsid w:val="00B0743B"/>
    <w:rsid w:val="00B403DC"/>
    <w:rsid w:val="00B518A6"/>
    <w:rsid w:val="00B550FC"/>
    <w:rsid w:val="00B73774"/>
    <w:rsid w:val="00B85871"/>
    <w:rsid w:val="00B860BB"/>
    <w:rsid w:val="00B921FE"/>
    <w:rsid w:val="00B93310"/>
    <w:rsid w:val="00BC1F18"/>
    <w:rsid w:val="00BD2E58"/>
    <w:rsid w:val="00BD69FA"/>
    <w:rsid w:val="00BE08EF"/>
    <w:rsid w:val="00BE0EC5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55C1"/>
    <w:rsid w:val="00CE37DD"/>
    <w:rsid w:val="00CE6306"/>
    <w:rsid w:val="00CE7EC2"/>
    <w:rsid w:val="00CF6FFF"/>
    <w:rsid w:val="00D11C4D"/>
    <w:rsid w:val="00D203CD"/>
    <w:rsid w:val="00D333E6"/>
    <w:rsid w:val="00D3777F"/>
    <w:rsid w:val="00D504E8"/>
    <w:rsid w:val="00D5067A"/>
    <w:rsid w:val="00D650F3"/>
    <w:rsid w:val="00DA0337"/>
    <w:rsid w:val="00DA4402"/>
    <w:rsid w:val="00DC1712"/>
    <w:rsid w:val="00DC4A87"/>
    <w:rsid w:val="00DC79BB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7A8B"/>
    <w:rsid w:val="00EB1B91"/>
    <w:rsid w:val="00EB1C1B"/>
    <w:rsid w:val="00EB3396"/>
    <w:rsid w:val="00EB3DE6"/>
    <w:rsid w:val="00EB57A8"/>
    <w:rsid w:val="00ED3511"/>
    <w:rsid w:val="00ED38DD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56435"/>
    <w:rsid w:val="00F645A2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5B49C44-8BE6-4110-8F98-F7B01D54A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8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5</cp:revision>
  <cp:lastPrinted>2019-02-17T02:22:00Z</cp:lastPrinted>
  <dcterms:created xsi:type="dcterms:W3CDTF">2021-09-11T23:56:00Z</dcterms:created>
  <dcterms:modified xsi:type="dcterms:W3CDTF">2021-09-26T07:03:00Z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