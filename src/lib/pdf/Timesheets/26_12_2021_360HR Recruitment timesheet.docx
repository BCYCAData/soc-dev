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49649B3" w:rsidR="00E527E9" w:rsidRPr="001357ED" w:rsidRDefault="002C02BD" w:rsidP="00884F13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A84092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1850CAC4" w:rsidR="004D68EC" w:rsidRPr="001357ED" w:rsidRDefault="002C02BD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bookmarkStart w:id="0" w:name="_GoBack"/>
            <w:bookmarkEnd w:id="0"/>
            <w:r w:rsidR="004D68EC">
              <w:rPr>
                <w:rFonts w:cs="Arial"/>
                <w:sz w:val="20"/>
              </w:rPr>
              <w:t>/1</w:t>
            </w:r>
            <w:r w:rsidR="00F87B4A">
              <w:rPr>
                <w:rFonts w:cs="Arial"/>
                <w:sz w:val="20"/>
              </w:rPr>
              <w:t>2</w:t>
            </w:r>
            <w:r w:rsidR="004D68E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6D839A2C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1C54F901" w:rsidR="004D68EC" w:rsidRPr="001357ED" w:rsidRDefault="004D68EC" w:rsidP="00850E59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18:00</w:t>
            </w:r>
          </w:p>
        </w:tc>
        <w:tc>
          <w:tcPr>
            <w:tcW w:w="1068" w:type="dxa"/>
          </w:tcPr>
          <w:p w14:paraId="41133D2B" w14:textId="183E63EB" w:rsidR="004D68EC" w:rsidRPr="001357ED" w:rsidRDefault="004D68EC" w:rsidP="009431C7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D6CE51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BB766AC" w:rsidR="00797821" w:rsidRPr="001357ED" w:rsidRDefault="002C02BD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9A0FFC">
              <w:rPr>
                <w:rFonts w:cs="Arial"/>
                <w:sz w:val="20"/>
              </w:rPr>
              <w:t>/1</w:t>
            </w:r>
            <w:r w:rsidR="00F87B4A">
              <w:rPr>
                <w:rFonts w:cs="Arial"/>
                <w:sz w:val="20"/>
              </w:rPr>
              <w:t>2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F4677A8" w:rsidR="00B43F6D" w:rsidRPr="001357ED" w:rsidRDefault="002C02BD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B43F6D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B43F6D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DDF4914" w:rsidR="009A0FFC" w:rsidRPr="001357ED" w:rsidRDefault="002C02BD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9A0FFC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53E861A8" w:rsidR="001E2688" w:rsidRPr="001357ED" w:rsidRDefault="002C02BD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1E2688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801E8FF" w:rsidR="004A40D3" w:rsidRPr="001357ED" w:rsidRDefault="002C02BD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3F0C77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113D60BD" w:rsidR="004A40D3" w:rsidRPr="001357ED" w:rsidRDefault="002C02BD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3F0C77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092CA6CA" w:rsidR="004A40D3" w:rsidRPr="001357ED" w:rsidRDefault="004D68EC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95E570" w14:textId="77777777" w:rsidR="00F656F6" w:rsidRDefault="00F656F6" w:rsidP="003856C9">
      <w:pPr>
        <w:spacing w:after="0" w:line="240" w:lineRule="auto"/>
      </w:pPr>
      <w:r>
        <w:separator/>
      </w:r>
    </w:p>
  </w:endnote>
  <w:endnote w:type="continuationSeparator" w:id="0">
    <w:p w14:paraId="38D81209" w14:textId="77777777" w:rsidR="00F656F6" w:rsidRDefault="00F656F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C02B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C02B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2C02B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2C02B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DAEF92" w14:textId="77777777" w:rsidR="00F656F6" w:rsidRDefault="00F656F6" w:rsidP="003856C9">
      <w:pPr>
        <w:spacing w:after="0" w:line="240" w:lineRule="auto"/>
      </w:pPr>
      <w:r>
        <w:separator/>
      </w:r>
    </w:p>
  </w:footnote>
  <w:footnote w:type="continuationSeparator" w:id="0">
    <w:p w14:paraId="55FC71A7" w14:textId="77777777" w:rsidR="00F656F6" w:rsidRDefault="00F656F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5457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3EE30FF-2C49-4572-9B78-727202835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2021-12-20T00:46:00Z</dcterms:created>
  <dcterms:modified xsi:type="dcterms:W3CDTF">2021-12-20T00:47:00Z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