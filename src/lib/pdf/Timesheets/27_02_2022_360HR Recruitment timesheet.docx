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491D98F" w:rsidR="00E527E9" w:rsidRPr="001357ED" w:rsidRDefault="002257BF" w:rsidP="00433381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33381">
              <w:rPr>
                <w:rFonts w:cs="Arial"/>
                <w:sz w:val="20"/>
              </w:rPr>
              <w:t>7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2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  <w:bookmarkStart w:id="0" w:name="_GoBack"/>
      <w:bookmarkEnd w:id="0"/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75A6890A" w:rsidR="004D68EC" w:rsidRPr="001357ED" w:rsidRDefault="00433381" w:rsidP="002966E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491A8F">
              <w:rPr>
                <w:rFonts w:cs="Arial"/>
                <w:sz w:val="20"/>
              </w:rPr>
              <w:t>/0</w:t>
            </w:r>
            <w:r w:rsidR="002966E5"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2B521CD" w:rsidR="004D68EC" w:rsidRPr="001357ED" w:rsidRDefault="004D68EC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491A8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18234818" w:rsidR="004D68EC" w:rsidRPr="001357ED" w:rsidRDefault="004D68EC" w:rsidP="00D2695B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</w:t>
            </w:r>
            <w:r w:rsidR="00D2695B">
              <w:t>7</w:t>
            </w:r>
            <w:r w:rsidRPr="00F54D19">
              <w:t>:</w:t>
            </w:r>
            <w:r w:rsidR="00491A8F">
              <w:t>3</w:t>
            </w:r>
            <w:r w:rsidRPr="00F54D19">
              <w:t>0</w:t>
            </w:r>
          </w:p>
        </w:tc>
        <w:tc>
          <w:tcPr>
            <w:tcW w:w="1068" w:type="dxa"/>
          </w:tcPr>
          <w:p w14:paraId="41133D2B" w14:textId="2DF036E4" w:rsidR="004D68EC" w:rsidRPr="001357ED" w:rsidRDefault="00D2695B" w:rsidP="009431C7">
            <w:pPr>
              <w:spacing w:before="120" w:after="120"/>
              <w:rPr>
                <w:rFonts w:cs="Arial"/>
                <w:sz w:val="20"/>
              </w:rPr>
            </w:pPr>
            <w:r>
              <w:t>2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1FAF04E7" w:rsidR="004D68EC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15321B7B" w:rsidR="00491A8F" w:rsidRPr="001357ED" w:rsidRDefault="00433381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5B7535B4" w14:textId="22A68832" w:rsidR="00491A8F" w:rsidRPr="001357ED" w:rsidRDefault="00491A8F" w:rsidP="003E76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3E765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198F895D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6050387C" w:rsidR="00491A8F" w:rsidRPr="001357ED" w:rsidRDefault="007D6511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87AB27D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29EDDAF9" w:rsidR="00491A8F" w:rsidRPr="001357ED" w:rsidRDefault="00433381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36D11440" w14:textId="25E57403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6511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0E02BBB0" w14:textId="5CF1B0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D6511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3D836805" w:rsidR="00491A8F" w:rsidRPr="001357ED" w:rsidRDefault="00D2695B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11FA2597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6C6F291" w:rsidR="00491A8F" w:rsidRPr="001357ED" w:rsidRDefault="00433381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2CC1B2BE" w14:textId="411C3A4F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7D651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583250E8" w:rsidR="00491A8F" w:rsidRPr="001357ED" w:rsidRDefault="00491A8F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7D651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58C49E1A" w:rsidR="00491A8F" w:rsidRPr="001357ED" w:rsidRDefault="00D2695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54CAACF3" w:rsidR="00491A8F" w:rsidRPr="001357ED" w:rsidRDefault="00433381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2FF79757" w:rsidR="00491A8F" w:rsidRPr="001357ED" w:rsidRDefault="00491A8F" w:rsidP="00385CB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85CB5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637A823D" w:rsidR="00491A8F" w:rsidRPr="001357ED" w:rsidRDefault="00385CB5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E9C1763" w:rsidR="004A40D3" w:rsidRPr="001357ED" w:rsidRDefault="00433381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491A8F">
              <w:rPr>
                <w:rFonts w:cs="Arial"/>
                <w:sz w:val="20"/>
              </w:rPr>
              <w:t>/02/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2E30BA73" w:rsidR="004A40D3" w:rsidRPr="001357ED" w:rsidRDefault="002257BF" w:rsidP="004333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33381">
              <w:rPr>
                <w:rFonts w:cs="Arial"/>
                <w:sz w:val="20"/>
              </w:rPr>
              <w:t>7</w:t>
            </w:r>
            <w:r w:rsidR="00491A8F">
              <w:rPr>
                <w:rFonts w:cs="Arial"/>
                <w:sz w:val="20"/>
              </w:rPr>
              <w:t>/02/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7AC956B1" w:rsidR="004A40D3" w:rsidRPr="001357ED" w:rsidRDefault="00491A8F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8CF9BF" w14:textId="77777777" w:rsidR="009A015F" w:rsidRDefault="009A015F" w:rsidP="003856C9">
      <w:pPr>
        <w:spacing w:after="0" w:line="240" w:lineRule="auto"/>
      </w:pPr>
      <w:r>
        <w:separator/>
      </w:r>
    </w:p>
  </w:endnote>
  <w:endnote w:type="continuationSeparator" w:id="0">
    <w:p w14:paraId="519652CF" w14:textId="77777777" w:rsidR="009A015F" w:rsidRDefault="009A015F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966E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2966E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2966E5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2966E5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84D49B" w14:textId="77777777" w:rsidR="009A015F" w:rsidRDefault="009A015F" w:rsidP="003856C9">
      <w:pPr>
        <w:spacing w:after="0" w:line="240" w:lineRule="auto"/>
      </w:pPr>
      <w:r>
        <w:separator/>
      </w:r>
    </w:p>
  </w:footnote>
  <w:footnote w:type="continuationSeparator" w:id="0">
    <w:p w14:paraId="46DA939D" w14:textId="77777777" w:rsidR="009A015F" w:rsidRDefault="009A015F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C59B553-DF7B-4BB9-AFCD-73B285066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5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5</cp:revision>
  <cp:lastPrinted>2019-02-17T02:22:00Z</cp:lastPrinted>
  <dcterms:created xsi:type="dcterms:W3CDTF">2022-02-20T23:34:00Z</dcterms:created>
  <dcterms:modified xsi:type="dcterms:W3CDTF">2022-02-27T20:24:00Z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