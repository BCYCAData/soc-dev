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E8A217D" w:rsidR="00E527E9" w:rsidRPr="001357ED" w:rsidRDefault="002257BF" w:rsidP="002E248D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2E248D"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E66AB4">
              <w:rPr>
                <w:rFonts w:cs="Arial"/>
                <w:sz w:val="20"/>
              </w:rPr>
              <w:t>3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4F5272B" w:rsidR="004D68EC" w:rsidRPr="001357ED" w:rsidRDefault="002E248D" w:rsidP="002966E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E66AB4"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696BDE7B" w:rsidR="004D68EC" w:rsidRPr="001357ED" w:rsidRDefault="00D50BA7" w:rsidP="009431C7">
            <w:pPr>
              <w:spacing w:before="120" w:after="120"/>
              <w:rPr>
                <w:rFonts w:cs="Arial"/>
                <w:sz w:val="20"/>
              </w:rPr>
            </w:pPr>
            <w:r>
              <w:t>1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782BCCC" w:rsidR="004D68EC" w:rsidRPr="001357ED" w:rsidRDefault="00D50BA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BC284F0" w:rsidR="00491A8F" w:rsidRPr="001357ED" w:rsidRDefault="002E248D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E90678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98F895D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7999B151" w:rsidR="00491A8F" w:rsidRPr="001357ED" w:rsidRDefault="007D6511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69FC40E" w:rsidR="00491A8F" w:rsidRPr="001357ED" w:rsidRDefault="002E248D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2FEE3582" w:rsidR="00491A8F" w:rsidRPr="001357ED" w:rsidRDefault="00B36C5F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79007BA" w:rsidR="00491A8F" w:rsidRPr="001357ED" w:rsidRDefault="002E248D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2A21AD32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1C60D196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  <w:bookmarkStart w:id="0" w:name="_GoBack"/>
            <w:bookmarkEnd w:id="0"/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C040DDB" w:rsidR="00491A8F" w:rsidRPr="001357ED" w:rsidRDefault="002E248D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87C627F" w:rsidR="004A40D3" w:rsidRPr="001357ED" w:rsidRDefault="002E248D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E66AB4"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1BC231E" w:rsidR="004A40D3" w:rsidRPr="001357ED" w:rsidRDefault="002257BF" w:rsidP="002E24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2E248D">
              <w:rPr>
                <w:rFonts w:cs="Arial"/>
                <w:sz w:val="20"/>
              </w:rPr>
              <w:t>7</w:t>
            </w:r>
            <w:r w:rsidR="00E66AB4"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390305B1" w:rsidR="004A40D3" w:rsidRPr="001357ED" w:rsidRDefault="00491A8F" w:rsidP="00D50BA7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D50BA7"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DE5E5" w14:textId="77777777" w:rsidR="004D0366" w:rsidRDefault="004D0366" w:rsidP="003856C9">
      <w:pPr>
        <w:spacing w:after="0" w:line="240" w:lineRule="auto"/>
      </w:pPr>
      <w:r>
        <w:separator/>
      </w:r>
    </w:p>
  </w:endnote>
  <w:endnote w:type="continuationSeparator" w:id="0">
    <w:p w14:paraId="19AF4C33" w14:textId="77777777" w:rsidR="004D0366" w:rsidRDefault="004D036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B66DC0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B66DC0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B66DC0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B66DC0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36F8CE" w14:textId="77777777" w:rsidR="004D0366" w:rsidRDefault="004D0366" w:rsidP="003856C9">
      <w:pPr>
        <w:spacing w:after="0" w:line="240" w:lineRule="auto"/>
      </w:pPr>
      <w:r>
        <w:separator/>
      </w:r>
    </w:p>
  </w:footnote>
  <w:footnote w:type="continuationSeparator" w:id="0">
    <w:p w14:paraId="03FE9809" w14:textId="77777777" w:rsidR="004D0366" w:rsidRDefault="004D036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0366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549AE95-D916-4592-9D73-421FC52C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5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7</cp:revision>
  <cp:lastPrinted>2019-02-17T02:22:00Z</cp:lastPrinted>
  <dcterms:created xsi:type="dcterms:W3CDTF">2022-03-21T05:30:00Z</dcterms:created>
  <dcterms:modified xsi:type="dcterms:W3CDTF">2022-03-27T22:23:00Z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