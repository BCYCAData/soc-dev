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537F7BD" w:rsidR="00E527E9" w:rsidRPr="001357ED" w:rsidRDefault="00572F26" w:rsidP="001F45E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1F45E2">
              <w:rPr>
                <w:rFonts w:cs="Arial"/>
                <w:sz w:val="20"/>
              </w:rPr>
              <w:t>7</w:t>
            </w:r>
            <w:r w:rsidR="003F66E6">
              <w:rPr>
                <w:rFonts w:cs="Arial"/>
                <w:sz w:val="20"/>
              </w:rPr>
              <w:t>/11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3EE7E630" w:rsidR="002150E5" w:rsidRPr="001357ED" w:rsidRDefault="001F45E2" w:rsidP="004E1E0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 w:rsidR="004E1E0A">
              <w:rPr>
                <w:rFonts w:cs="Arial"/>
                <w:sz w:val="20"/>
              </w:rPr>
              <w:t>1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CC95724" w:rsidR="00A00466" w:rsidRPr="001357ED" w:rsidRDefault="001F45E2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22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4B8BFE1E" w:rsidR="002150E5" w:rsidRPr="001357ED" w:rsidRDefault="001F45E2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23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2EDA22A6" w:rsidR="00C00D01" w:rsidRPr="001357ED" w:rsidRDefault="001F45E2" w:rsidP="00572F2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3F10172C" w:rsidR="00A00466" w:rsidRPr="001357ED" w:rsidRDefault="001F45E2" w:rsidP="00572F2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0FE9F07" w:rsidR="004A40D3" w:rsidRPr="001357ED" w:rsidRDefault="001F45E2" w:rsidP="00572F2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82BD1A3" w:rsidR="000E4C94" w:rsidRPr="001357ED" w:rsidRDefault="001F45E2" w:rsidP="00A42DF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27</w:t>
            </w:r>
            <w:bookmarkStart w:id="0" w:name="_GoBack"/>
            <w:bookmarkEnd w:id="0"/>
            <w:r w:rsidR="003F66E6">
              <w:rPr>
                <w:rFonts w:cs="Arial"/>
                <w:sz w:val="20"/>
              </w:rPr>
              <w:t>/11/2022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11EA57" w14:textId="77777777" w:rsidR="003F0EEE" w:rsidRDefault="003F0EEE" w:rsidP="003856C9">
      <w:pPr>
        <w:spacing w:after="0" w:line="240" w:lineRule="auto"/>
      </w:pPr>
      <w:r>
        <w:separator/>
      </w:r>
    </w:p>
  </w:endnote>
  <w:endnote w:type="continuationSeparator" w:id="0">
    <w:p w14:paraId="5320C008" w14:textId="77777777" w:rsidR="003F0EEE" w:rsidRDefault="003F0EEE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F45E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1F45E2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1F45E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1F45E2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42F32F" w14:textId="77777777" w:rsidR="003F0EEE" w:rsidRDefault="003F0EEE" w:rsidP="003856C9">
      <w:pPr>
        <w:spacing w:after="0" w:line="240" w:lineRule="auto"/>
      </w:pPr>
      <w:r>
        <w:separator/>
      </w:r>
    </w:p>
  </w:footnote>
  <w:footnote w:type="continuationSeparator" w:id="0">
    <w:p w14:paraId="714ED157" w14:textId="77777777" w:rsidR="003F0EEE" w:rsidRDefault="003F0EEE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E5DE1"/>
    <w:rsid w:val="005F62CD"/>
    <w:rsid w:val="005F6DAF"/>
    <w:rsid w:val="00603A06"/>
    <w:rsid w:val="00606BCF"/>
    <w:rsid w:val="00616FF4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68CFF5A-AE5B-4700-B50B-E13257FA1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2022-11-21T05:28:00Z</dcterms:created>
  <dcterms:modified xsi:type="dcterms:W3CDTF">2022-11-21T05:29:00Z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