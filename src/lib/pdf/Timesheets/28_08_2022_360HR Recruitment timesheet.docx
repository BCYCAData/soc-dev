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DB35D51" w:rsidR="00E527E9" w:rsidRPr="001357ED" w:rsidRDefault="005A241E" w:rsidP="002E787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2E7872">
              <w:rPr>
                <w:rFonts w:cs="Arial"/>
                <w:sz w:val="20"/>
              </w:rPr>
              <w:t>8</w:t>
            </w:r>
            <w:bookmarkStart w:id="0" w:name="_GoBack"/>
            <w:bookmarkEnd w:id="0"/>
            <w:r w:rsidR="005776C4">
              <w:rPr>
                <w:rFonts w:cs="Arial"/>
                <w:sz w:val="20"/>
              </w:rPr>
              <w:t>/08/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8391C0B" w:rsidR="002150E5" w:rsidRPr="001357ED" w:rsidRDefault="0064260B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2150E5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67F1D8C" w:rsidR="00A00466" w:rsidRPr="001357ED" w:rsidRDefault="0064260B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A00466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51D4651" w:rsidR="002150E5" w:rsidRPr="001357ED" w:rsidRDefault="0064260B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2150E5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64260B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64260B" w:rsidRPr="007821EC" w:rsidRDefault="0064260B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8CC89EF" w:rsidR="0064260B" w:rsidRPr="001357ED" w:rsidRDefault="0064260B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25/08/2022</w:t>
            </w:r>
          </w:p>
        </w:tc>
        <w:tc>
          <w:tcPr>
            <w:tcW w:w="1132" w:type="dxa"/>
          </w:tcPr>
          <w:p w14:paraId="2CC1B2BE" w14:textId="6DD6132E" w:rsidR="0064260B" w:rsidRPr="001357ED" w:rsidRDefault="0064260B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597AB77B" w:rsidR="0064260B" w:rsidRPr="001357ED" w:rsidRDefault="0064260B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0E263899" w14:textId="7EE1CEFE" w:rsidR="0064260B" w:rsidRPr="001357ED" w:rsidRDefault="0064260B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7CB83BA" w:rsidR="0064260B" w:rsidRPr="001357ED" w:rsidRDefault="006426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64260B" w:rsidRPr="001357ED" w:rsidRDefault="006426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64260B" w:rsidRPr="001357ED" w:rsidRDefault="0064260B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64260B" w:rsidRPr="001357ED" w:rsidRDefault="0064260B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64260B" w:rsidRPr="001357ED" w:rsidRDefault="0064260B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5946182" w:rsidR="00A00466" w:rsidRPr="001357ED" w:rsidRDefault="0064260B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A00466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25B42026" w:rsidR="004A40D3" w:rsidRPr="001357ED" w:rsidRDefault="005A241E" w:rsidP="006426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4260B">
              <w:rPr>
                <w:rFonts w:cs="Arial"/>
                <w:sz w:val="20"/>
              </w:rPr>
              <w:t>7</w:t>
            </w:r>
            <w:r w:rsidR="005776C4">
              <w:rPr>
                <w:rFonts w:cs="Arial"/>
                <w:sz w:val="20"/>
              </w:rPr>
              <w:t>/08/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FD50AFD" w:rsidR="000E4C94" w:rsidRPr="001357ED" w:rsidRDefault="005A241E" w:rsidP="006426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4260B">
              <w:rPr>
                <w:rFonts w:cs="Arial"/>
                <w:sz w:val="20"/>
              </w:rPr>
              <w:t>8</w:t>
            </w:r>
            <w:r w:rsidR="005776C4">
              <w:rPr>
                <w:rFonts w:cs="Arial"/>
                <w:sz w:val="20"/>
              </w:rPr>
              <w:t>/08/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CAB62AD" w:rsidR="004A40D3" w:rsidRPr="001357ED" w:rsidRDefault="0064260B" w:rsidP="00EE4D8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D4D24B" w14:textId="77777777" w:rsidR="00654AE5" w:rsidRDefault="00654AE5" w:rsidP="003856C9">
      <w:pPr>
        <w:spacing w:after="0" w:line="240" w:lineRule="auto"/>
      </w:pPr>
      <w:r>
        <w:separator/>
      </w:r>
    </w:p>
  </w:endnote>
  <w:endnote w:type="continuationSeparator" w:id="0">
    <w:p w14:paraId="27D23074" w14:textId="77777777" w:rsidR="00654AE5" w:rsidRDefault="00654AE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E787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E787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E787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E787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5B43AD" w14:textId="77777777" w:rsidR="00654AE5" w:rsidRDefault="00654AE5" w:rsidP="003856C9">
      <w:pPr>
        <w:spacing w:after="0" w:line="240" w:lineRule="auto"/>
      </w:pPr>
      <w:r>
        <w:separator/>
      </w:r>
    </w:p>
  </w:footnote>
  <w:footnote w:type="continuationSeparator" w:id="0">
    <w:p w14:paraId="4FDED6BB" w14:textId="77777777" w:rsidR="00654AE5" w:rsidRDefault="00654AE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7872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54AE5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835F1E3-AF2B-4ED9-B511-09C41D9C5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2022-08-29T06:26:00Z</dcterms:created>
  <dcterms:modified xsi:type="dcterms:W3CDTF">2022-08-29T06:27:00Z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