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4D32A78" w:rsidR="00E527E9" w:rsidRPr="001357ED" w:rsidRDefault="008938AA" w:rsidP="00850E59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850E59">
              <w:rPr>
                <w:rFonts w:cs="Arial"/>
                <w:sz w:val="20"/>
              </w:rPr>
              <w:t>8</w:t>
            </w:r>
            <w:r w:rsidR="00A84092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Hrs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9431C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9431C7" w:rsidRPr="007821EC" w:rsidRDefault="009431C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6736E71" w:rsidR="009431C7" w:rsidRPr="001357ED" w:rsidRDefault="00850E59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9431C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9431C7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667D5E9C" w:rsidR="009431C7" w:rsidRPr="001357ED" w:rsidRDefault="009431C7" w:rsidP="00850E5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850E59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502546A0" w14:textId="0CF7EB7F" w:rsidR="009431C7" w:rsidRPr="001357ED" w:rsidRDefault="00850E59" w:rsidP="00850E5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9431C7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9431C7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1133D2B" w14:textId="392358BB" w:rsidR="009431C7" w:rsidRPr="001357ED" w:rsidRDefault="00850E59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431C7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2728F4DA" w:rsidR="009431C7" w:rsidRPr="001357ED" w:rsidRDefault="00850E5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42E63859" w:rsidR="009431C7" w:rsidRPr="001357ED" w:rsidRDefault="00850E5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431C7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74F3321" w:rsidR="00797821" w:rsidRPr="001357ED" w:rsidRDefault="00850E59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40949D1" w:rsidR="00B43F6D" w:rsidRPr="001357ED" w:rsidRDefault="00850E59" w:rsidP="008938A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B43F6D">
              <w:rPr>
                <w:rFonts w:cs="Arial"/>
                <w:sz w:val="20"/>
              </w:rPr>
              <w:t>/11/2021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0E1D944" w:rsidR="009A0FFC" w:rsidRPr="001357ED" w:rsidRDefault="00850E59" w:rsidP="008938A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CC7F6C4" w:rsidR="001E2688" w:rsidRPr="001357ED" w:rsidRDefault="001E2688" w:rsidP="008938A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26/11/2021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FFDE3BE" w:rsidR="004A40D3" w:rsidRPr="001357ED" w:rsidRDefault="00850E59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</w:t>
            </w:r>
            <w:r w:rsidR="003F0C7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2826C0C" w:rsidR="004A40D3" w:rsidRPr="001357ED" w:rsidRDefault="00850E59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</w:t>
            </w:r>
            <w:r w:rsidR="003F0C7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5AD3DC27" w:rsidR="004A40D3" w:rsidRPr="001357ED" w:rsidRDefault="001E2688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bookmarkStart w:id="0" w:name="_GoBack"/>
            <w:bookmarkEnd w:id="0"/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Hrs</w:t>
            </w:r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5B7D59" w14:textId="77777777" w:rsidR="00982D77" w:rsidRDefault="00982D77" w:rsidP="003856C9">
      <w:pPr>
        <w:spacing w:after="0" w:line="240" w:lineRule="auto"/>
      </w:pPr>
      <w:r>
        <w:separator/>
      </w:r>
    </w:p>
  </w:endnote>
  <w:endnote w:type="continuationSeparator" w:id="0">
    <w:p w14:paraId="3DDF4DB8" w14:textId="77777777" w:rsidR="00982D77" w:rsidRDefault="00982D7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E268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E268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1E268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1E268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AFB689" w14:textId="77777777" w:rsidR="00982D77" w:rsidRDefault="00982D77" w:rsidP="003856C9">
      <w:pPr>
        <w:spacing w:after="0" w:line="240" w:lineRule="auto"/>
      </w:pPr>
      <w:r>
        <w:separator/>
      </w:r>
    </w:p>
  </w:footnote>
  <w:footnote w:type="continuationSeparator" w:id="0">
    <w:p w14:paraId="24DB545E" w14:textId="77777777" w:rsidR="00982D77" w:rsidRDefault="00982D7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B7608"/>
    <w:rsid w:val="004C22D9"/>
    <w:rsid w:val="004D22BB"/>
    <w:rsid w:val="004D5FC9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41DF4"/>
    <w:rsid w:val="008427D6"/>
    <w:rsid w:val="00846679"/>
    <w:rsid w:val="00850E59"/>
    <w:rsid w:val="008638F7"/>
    <w:rsid w:val="00867E15"/>
    <w:rsid w:val="00874959"/>
    <w:rsid w:val="0088002B"/>
    <w:rsid w:val="00881A5A"/>
    <w:rsid w:val="00890257"/>
    <w:rsid w:val="008938AA"/>
    <w:rsid w:val="0089676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1E305A0-1EFF-4C86-99C4-37028225F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4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2021-11-22T21:22:00Z</dcterms:created>
  <dcterms:modified xsi:type="dcterms:W3CDTF">2021-11-26T06:59:00Z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