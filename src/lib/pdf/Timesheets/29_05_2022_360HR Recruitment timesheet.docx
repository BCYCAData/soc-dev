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2371B1F" w:rsidR="00E527E9" w:rsidRPr="001357ED" w:rsidRDefault="005D3305" w:rsidP="006940B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940B7">
              <w:rPr>
                <w:rFonts w:cs="Arial"/>
                <w:sz w:val="20"/>
              </w:rPr>
              <w:t>9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F78">
              <w:rPr>
                <w:rFonts w:cs="Arial"/>
                <w:sz w:val="20"/>
              </w:rPr>
              <w:t>5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F5D11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F5D11" w:rsidRPr="007821EC" w:rsidRDefault="002F5D1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C02417F" w:rsidR="002F5D11" w:rsidRPr="001357ED" w:rsidRDefault="006940B7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bookmarkStart w:id="0" w:name="_GoBack"/>
            <w:bookmarkEnd w:id="0"/>
            <w:r w:rsidR="002F5D11">
              <w:rPr>
                <w:rFonts w:cs="Arial"/>
                <w:sz w:val="20"/>
              </w:rPr>
              <w:t>/05/2022</w:t>
            </w:r>
          </w:p>
        </w:tc>
        <w:tc>
          <w:tcPr>
            <w:tcW w:w="1132" w:type="dxa"/>
          </w:tcPr>
          <w:p w14:paraId="5C51FB5F" w14:textId="7AAFF7A4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11D6A407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4F2CA9B8" w:rsidR="002F5D11" w:rsidRPr="001357ED" w:rsidRDefault="002F5D11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3F02A05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68DF810F" w:rsidR="00491A8F" w:rsidRPr="001357ED" w:rsidRDefault="006940B7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09BF83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615C8252" w:rsidR="00491A8F" w:rsidRPr="001357ED" w:rsidRDefault="00491A8F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F5D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45CED3E1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D2857B9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2FE7970" w:rsidR="00491A8F" w:rsidRPr="001357ED" w:rsidRDefault="006940B7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4637CE43" w:rsidR="00491A8F" w:rsidRPr="001357ED" w:rsidRDefault="002F5D11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FB301EA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D93E821" w:rsidR="00491A8F" w:rsidRPr="001357ED" w:rsidRDefault="006940B7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74B77FD5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AA32E6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31D82C2F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A32E6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A3E286E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565DB78" w:rsidR="00491A8F" w:rsidRPr="001357ED" w:rsidRDefault="005D3305" w:rsidP="006940B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940B7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F755EF7" w:rsidR="004A40D3" w:rsidRPr="001357ED" w:rsidRDefault="005D3305" w:rsidP="006940B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940B7">
              <w:rPr>
                <w:rFonts w:cs="Arial"/>
                <w:sz w:val="20"/>
              </w:rPr>
              <w:t>8</w:t>
            </w:r>
            <w:r w:rsidR="002F5D11">
              <w:rPr>
                <w:rFonts w:cs="Arial"/>
                <w:sz w:val="20"/>
              </w:rPr>
              <w:t>/05/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D9277E3" w:rsidR="004A40D3" w:rsidRPr="001357ED" w:rsidRDefault="005D3305" w:rsidP="006940B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6940B7">
              <w:rPr>
                <w:rFonts w:cs="Arial"/>
                <w:sz w:val="20"/>
              </w:rPr>
              <w:t>9</w:t>
            </w:r>
            <w:r w:rsidR="003046F2">
              <w:rPr>
                <w:rFonts w:cs="Arial"/>
                <w:sz w:val="20"/>
              </w:rPr>
              <w:t>/0</w:t>
            </w:r>
            <w:r w:rsidR="00E66F78">
              <w:rPr>
                <w:rFonts w:cs="Arial"/>
                <w:sz w:val="20"/>
              </w:rPr>
              <w:t>5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7B5AF60" w:rsidR="004A40D3" w:rsidRPr="001357ED" w:rsidRDefault="002F5D11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A31836" w14:textId="77777777" w:rsidR="00B82F15" w:rsidRDefault="00B82F15" w:rsidP="003856C9">
      <w:pPr>
        <w:spacing w:after="0" w:line="240" w:lineRule="auto"/>
      </w:pPr>
      <w:r>
        <w:separator/>
      </w:r>
    </w:p>
  </w:endnote>
  <w:endnote w:type="continuationSeparator" w:id="0">
    <w:p w14:paraId="51C9CDB7" w14:textId="77777777" w:rsidR="00B82F15" w:rsidRDefault="00B82F1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6940B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6940B7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6940B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6940B7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B7101" w14:textId="77777777" w:rsidR="00B82F15" w:rsidRDefault="00B82F15" w:rsidP="003856C9">
      <w:pPr>
        <w:spacing w:after="0" w:line="240" w:lineRule="auto"/>
      </w:pPr>
      <w:r>
        <w:separator/>
      </w:r>
    </w:p>
  </w:footnote>
  <w:footnote w:type="continuationSeparator" w:id="0">
    <w:p w14:paraId="746B72A7" w14:textId="77777777" w:rsidR="00B82F15" w:rsidRDefault="00B82F1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ECD7FF-9C42-4D6B-9D24-19569258E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2022-05-23T03:53:00Z</dcterms:created>
  <dcterms:modified xsi:type="dcterms:W3CDTF">2022-05-23T03:54:00Z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