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27A43AD2" w:rsidR="00E527E9" w:rsidRPr="001357ED" w:rsidRDefault="00E70D6D" w:rsidP="00177A12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30</w:t>
            </w:r>
            <w:r w:rsidR="00A8409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01</w:t>
            </w:r>
            <w:r w:rsidR="00FE578B">
              <w:rPr>
                <w:rFonts w:cs="Arial"/>
                <w:sz w:val="20"/>
              </w:rPr>
              <w:t>/202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4D68EC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4D68EC" w:rsidRPr="007821EC" w:rsidRDefault="004D68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32717F4B" w:rsidR="004D68EC" w:rsidRPr="001357ED" w:rsidRDefault="00E70D6D" w:rsidP="00F02FD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</w:t>
            </w:r>
            <w:r w:rsidR="004D68EC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01/2022</w:t>
            </w:r>
          </w:p>
        </w:tc>
        <w:tc>
          <w:tcPr>
            <w:tcW w:w="1132" w:type="dxa"/>
          </w:tcPr>
          <w:p w14:paraId="5C51FB5F" w14:textId="6D839A2C" w:rsidR="004D68EC" w:rsidRPr="001357ED" w:rsidRDefault="004D68EC" w:rsidP="003B01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502546A0" w14:textId="1C54F901" w:rsidR="004D68EC" w:rsidRPr="001357ED" w:rsidRDefault="004D68EC" w:rsidP="00850E59">
            <w:pPr>
              <w:spacing w:before="120" w:after="120"/>
              <w:rPr>
                <w:rFonts w:cs="Arial"/>
                <w:sz w:val="20"/>
              </w:rPr>
            </w:pPr>
            <w:r w:rsidRPr="00F54D19">
              <w:t>18:00</w:t>
            </w:r>
          </w:p>
        </w:tc>
        <w:tc>
          <w:tcPr>
            <w:tcW w:w="1068" w:type="dxa"/>
          </w:tcPr>
          <w:p w14:paraId="41133D2B" w14:textId="183E63EB" w:rsidR="004D68EC" w:rsidRPr="001357ED" w:rsidRDefault="004D68EC" w:rsidP="009431C7">
            <w:pPr>
              <w:spacing w:before="120" w:after="120"/>
              <w:rPr>
                <w:rFonts w:cs="Arial"/>
                <w:sz w:val="20"/>
              </w:rPr>
            </w:pPr>
            <w:r w:rsidRPr="00F54D19"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0FD6CE51" w:rsidR="004D68EC" w:rsidRPr="001357ED" w:rsidRDefault="004D68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F54D19">
              <w:t>10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5CA27579" w:rsidR="004D68EC" w:rsidRPr="001357ED" w:rsidRDefault="004D68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 w:rsidRPr="00F54D19"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4D68EC" w:rsidRPr="001357ED" w:rsidRDefault="004D68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97821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797821" w:rsidRPr="007821EC" w:rsidRDefault="0079782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293A7C48" w:rsidR="00797821" w:rsidRPr="001357ED" w:rsidRDefault="00E70D6D" w:rsidP="00F02FD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25</w:t>
            </w:r>
            <w:r w:rsidR="009A0FFC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01/2022</w:t>
            </w:r>
          </w:p>
        </w:tc>
        <w:tc>
          <w:tcPr>
            <w:tcW w:w="1132" w:type="dxa"/>
          </w:tcPr>
          <w:p w14:paraId="5B7535B4" w14:textId="2353311B" w:rsidR="00797821" w:rsidRPr="001357ED" w:rsidRDefault="00797821" w:rsidP="002E311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3A9A1F52" w14:textId="76436717" w:rsidR="00797821" w:rsidRPr="001357ED" w:rsidRDefault="00A84092" w:rsidP="00A0668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A0668B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A0668B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B059F7" w14:textId="1CD137CB" w:rsidR="00797821" w:rsidRPr="001357ED" w:rsidRDefault="00D734E4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797821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5671DA8B" w:rsidR="00797821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0977754E" w:rsidR="00797821" w:rsidRPr="001357ED" w:rsidRDefault="00A066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97821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E70D6D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E70D6D" w:rsidRPr="007821EC" w:rsidRDefault="00E70D6D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05BA7814" w:rsidR="00E70D6D" w:rsidRPr="001357ED" w:rsidRDefault="00E70D6D" w:rsidP="00F02FD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26/01/2022</w:t>
            </w:r>
            <w:bookmarkStart w:id="0" w:name="_GoBack"/>
            <w:bookmarkEnd w:id="0"/>
          </w:p>
        </w:tc>
        <w:tc>
          <w:tcPr>
            <w:tcW w:w="1132" w:type="dxa"/>
          </w:tcPr>
          <w:p w14:paraId="36D11440" w14:textId="4559D6FD" w:rsidR="00E70D6D" w:rsidRPr="001357ED" w:rsidRDefault="00E70D6D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0E02BBB0" w14:textId="75FC7574" w:rsidR="00E70D6D" w:rsidRPr="001357ED" w:rsidRDefault="00E70D6D" w:rsidP="00A0668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9E6F9A6" w14:textId="476842CE" w:rsidR="00E70D6D" w:rsidRPr="001357ED" w:rsidRDefault="00E70D6D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05D7A172" w:rsidR="00E70D6D" w:rsidRPr="001357ED" w:rsidRDefault="00E70D6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E70D6D" w:rsidRPr="001357ED" w:rsidRDefault="00E70D6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E70D6D" w:rsidRPr="001357ED" w:rsidRDefault="00E70D6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E70D6D" w:rsidRPr="001357ED" w:rsidRDefault="00E70D6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E70D6D" w:rsidRPr="001357ED" w:rsidRDefault="00E70D6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9A0FFC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9A0FFC" w:rsidRPr="007821EC" w:rsidRDefault="009A0FF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1DEF4A12" w:rsidR="009A0FFC" w:rsidRPr="001357ED" w:rsidRDefault="00F02FD0" w:rsidP="00E70D6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E70D6D">
              <w:rPr>
                <w:rFonts w:cs="Arial"/>
                <w:sz w:val="20"/>
              </w:rPr>
              <w:t>7</w:t>
            </w:r>
            <w:r w:rsidR="009A0FFC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01/2022</w:t>
            </w:r>
          </w:p>
        </w:tc>
        <w:tc>
          <w:tcPr>
            <w:tcW w:w="1132" w:type="dxa"/>
          </w:tcPr>
          <w:p w14:paraId="2CC1B2BE" w14:textId="4FE813E3" w:rsidR="009A0FFC" w:rsidRPr="001357ED" w:rsidRDefault="009A0FFC" w:rsidP="00A840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1DF2FED0" w14:textId="0922C28A" w:rsidR="009A0FFC" w:rsidRPr="001357ED" w:rsidRDefault="009A0FFC" w:rsidP="0010356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10356E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10356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E263899" w14:textId="6E089AD5" w:rsidR="009A0FFC" w:rsidRPr="001357ED" w:rsidRDefault="002E150B" w:rsidP="0069158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EC2BCB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7DF543ED" w:rsidR="009A0FFC" w:rsidRPr="001357ED" w:rsidRDefault="0010356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252221AB" w:rsidR="009A0FFC" w:rsidRPr="001357ED" w:rsidRDefault="0010356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A0FFC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1E2688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1E2688" w:rsidRPr="007821EC" w:rsidRDefault="001E2688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1A4C679E" w:rsidR="001E2688" w:rsidRPr="001357ED" w:rsidRDefault="00F02FD0" w:rsidP="00E70D6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E70D6D">
              <w:rPr>
                <w:rFonts w:cs="Arial"/>
                <w:sz w:val="20"/>
              </w:rPr>
              <w:t>8</w:t>
            </w:r>
            <w:r w:rsidR="001E2688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01/2022</w:t>
            </w:r>
          </w:p>
        </w:tc>
        <w:tc>
          <w:tcPr>
            <w:tcW w:w="1132" w:type="dxa"/>
          </w:tcPr>
          <w:p w14:paraId="01454EC4" w14:textId="42F48B00" w:rsidR="001E2688" w:rsidRPr="001357ED" w:rsidRDefault="001E2688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5AEB5319" w14:textId="6B37422E" w:rsidR="001E2688" w:rsidRPr="001357ED" w:rsidRDefault="001E2688" w:rsidP="00F367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18:00</w:t>
            </w:r>
          </w:p>
        </w:tc>
        <w:tc>
          <w:tcPr>
            <w:tcW w:w="1068" w:type="dxa"/>
          </w:tcPr>
          <w:p w14:paraId="10DFD222" w14:textId="6126AFFA" w:rsidR="001E2688" w:rsidRPr="001357ED" w:rsidRDefault="001E2688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5B54AF3F" w:rsidR="001E2688" w:rsidRPr="001357ED" w:rsidRDefault="001E2688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1E2688" w:rsidRPr="001357ED" w:rsidRDefault="001E2688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1E2688" w:rsidRPr="001357ED" w:rsidRDefault="001E2688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1E2688" w:rsidRPr="001357ED" w:rsidRDefault="001E2688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1E2688" w:rsidRPr="001357ED" w:rsidRDefault="001E2688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47258598" w:rsidR="004A40D3" w:rsidRPr="001357ED" w:rsidRDefault="00F02FD0" w:rsidP="00E70D6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E70D6D">
              <w:rPr>
                <w:rFonts w:cs="Arial"/>
                <w:sz w:val="20"/>
              </w:rPr>
              <w:t>9</w:t>
            </w:r>
            <w:r w:rsidR="003F0C77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01/2022</w:t>
            </w:r>
          </w:p>
        </w:tc>
        <w:tc>
          <w:tcPr>
            <w:tcW w:w="1132" w:type="dxa"/>
          </w:tcPr>
          <w:p w14:paraId="66B054DC" w14:textId="1F569471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0D9831F9" w:rsidR="004A40D3" w:rsidRPr="001357ED" w:rsidRDefault="00E70D6D" w:rsidP="00884F1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30</w:t>
            </w:r>
            <w:r w:rsidR="003F0C77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01/2022</w:t>
            </w:r>
          </w:p>
        </w:tc>
        <w:tc>
          <w:tcPr>
            <w:tcW w:w="1132" w:type="dxa"/>
          </w:tcPr>
          <w:p w14:paraId="7437E0F6" w14:textId="4F7F4013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FF2A6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EBE4630" w14:textId="3801168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4976CFE" w14:textId="6F52D05C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368FA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0069CC7B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47E96CDA" w:rsidR="004A40D3" w:rsidRPr="001357ED" w:rsidRDefault="00E70D6D" w:rsidP="00A0668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1E2688">
              <w:rPr>
                <w:rFonts w:cs="Arial"/>
                <w:sz w:val="20"/>
              </w:rPr>
              <w:t>9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856EA45" w14:textId="77777777" w:rsidR="00865507" w:rsidRDefault="00865507" w:rsidP="003856C9">
      <w:pPr>
        <w:spacing w:after="0" w:line="240" w:lineRule="auto"/>
      </w:pPr>
      <w:r>
        <w:separator/>
      </w:r>
    </w:p>
  </w:endnote>
  <w:endnote w:type="continuationSeparator" w:id="0">
    <w:p w14:paraId="39DC8F1A" w14:textId="77777777" w:rsidR="00865507" w:rsidRDefault="00865507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E70D6D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E70D6D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E70D6D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E70D6D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16B4BC" w14:textId="77777777" w:rsidR="00865507" w:rsidRDefault="00865507" w:rsidP="003856C9">
      <w:pPr>
        <w:spacing w:after="0" w:line="240" w:lineRule="auto"/>
      </w:pPr>
      <w:r>
        <w:separator/>
      </w:r>
    </w:p>
  </w:footnote>
  <w:footnote w:type="continuationSeparator" w:id="0">
    <w:p w14:paraId="1341B8AC" w14:textId="77777777" w:rsidR="00865507" w:rsidRDefault="00865507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6885"/>
    <w:rsid w:val="00052BE1"/>
    <w:rsid w:val="0005756D"/>
    <w:rsid w:val="0006258F"/>
    <w:rsid w:val="00062B72"/>
    <w:rsid w:val="000720FD"/>
    <w:rsid w:val="0007412A"/>
    <w:rsid w:val="00076CF9"/>
    <w:rsid w:val="000855DF"/>
    <w:rsid w:val="00087B4D"/>
    <w:rsid w:val="00087BD0"/>
    <w:rsid w:val="000E70C6"/>
    <w:rsid w:val="000F150D"/>
    <w:rsid w:val="0010199E"/>
    <w:rsid w:val="0010356E"/>
    <w:rsid w:val="00107477"/>
    <w:rsid w:val="00113681"/>
    <w:rsid w:val="00117BAB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0F96"/>
    <w:rsid w:val="001765FE"/>
    <w:rsid w:val="00177A12"/>
    <w:rsid w:val="00194C0B"/>
    <w:rsid w:val="0019561F"/>
    <w:rsid w:val="001A2440"/>
    <w:rsid w:val="001B32D2"/>
    <w:rsid w:val="001E2688"/>
    <w:rsid w:val="00204FF4"/>
    <w:rsid w:val="00205016"/>
    <w:rsid w:val="002051C1"/>
    <w:rsid w:val="002073E0"/>
    <w:rsid w:val="00217BD5"/>
    <w:rsid w:val="0022475F"/>
    <w:rsid w:val="002347B6"/>
    <w:rsid w:val="002463C5"/>
    <w:rsid w:val="00271D89"/>
    <w:rsid w:val="00272EF8"/>
    <w:rsid w:val="00274B8D"/>
    <w:rsid w:val="00285758"/>
    <w:rsid w:val="00286DC3"/>
    <w:rsid w:val="00290C3E"/>
    <w:rsid w:val="00293B83"/>
    <w:rsid w:val="00296001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3118"/>
    <w:rsid w:val="002F485A"/>
    <w:rsid w:val="002F4EE8"/>
    <w:rsid w:val="00300E48"/>
    <w:rsid w:val="003053D9"/>
    <w:rsid w:val="00312CA8"/>
    <w:rsid w:val="0033337F"/>
    <w:rsid w:val="00334C52"/>
    <w:rsid w:val="00364428"/>
    <w:rsid w:val="00377915"/>
    <w:rsid w:val="003838D6"/>
    <w:rsid w:val="003856C9"/>
    <w:rsid w:val="00396369"/>
    <w:rsid w:val="003B0113"/>
    <w:rsid w:val="003B2AAF"/>
    <w:rsid w:val="003B5457"/>
    <w:rsid w:val="003D691C"/>
    <w:rsid w:val="003D7D16"/>
    <w:rsid w:val="003E2918"/>
    <w:rsid w:val="003E4333"/>
    <w:rsid w:val="003F049F"/>
    <w:rsid w:val="003F0C77"/>
    <w:rsid w:val="003F4D31"/>
    <w:rsid w:val="003F70A4"/>
    <w:rsid w:val="00403465"/>
    <w:rsid w:val="004107F1"/>
    <w:rsid w:val="00420392"/>
    <w:rsid w:val="0042425E"/>
    <w:rsid w:val="00427363"/>
    <w:rsid w:val="0043426C"/>
    <w:rsid w:val="00434401"/>
    <w:rsid w:val="00436B54"/>
    <w:rsid w:val="00441EB9"/>
    <w:rsid w:val="00451CCE"/>
    <w:rsid w:val="00463463"/>
    <w:rsid w:val="00471DFE"/>
    <w:rsid w:val="00473EF8"/>
    <w:rsid w:val="004740A2"/>
    <w:rsid w:val="004760E5"/>
    <w:rsid w:val="004851B5"/>
    <w:rsid w:val="00496823"/>
    <w:rsid w:val="004A40D3"/>
    <w:rsid w:val="004B4FFD"/>
    <w:rsid w:val="004B7608"/>
    <w:rsid w:val="004C22D9"/>
    <w:rsid w:val="004D22BB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37DE4"/>
    <w:rsid w:val="00551D35"/>
    <w:rsid w:val="00553849"/>
    <w:rsid w:val="00556469"/>
    <w:rsid w:val="00557019"/>
    <w:rsid w:val="005674AC"/>
    <w:rsid w:val="005A1E51"/>
    <w:rsid w:val="005A7E57"/>
    <w:rsid w:val="005B0F0C"/>
    <w:rsid w:val="005C19CB"/>
    <w:rsid w:val="005D779F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763F8"/>
    <w:rsid w:val="00682EB3"/>
    <w:rsid w:val="00687367"/>
    <w:rsid w:val="0069158D"/>
    <w:rsid w:val="00696113"/>
    <w:rsid w:val="006A3CE7"/>
    <w:rsid w:val="006A66A6"/>
    <w:rsid w:val="006B5A30"/>
    <w:rsid w:val="006D0E47"/>
    <w:rsid w:val="006E29F2"/>
    <w:rsid w:val="006E510D"/>
    <w:rsid w:val="00714A0A"/>
    <w:rsid w:val="00714F91"/>
    <w:rsid w:val="00724C9F"/>
    <w:rsid w:val="00724E54"/>
    <w:rsid w:val="00730A3F"/>
    <w:rsid w:val="00731574"/>
    <w:rsid w:val="00734A71"/>
    <w:rsid w:val="00743379"/>
    <w:rsid w:val="007453DB"/>
    <w:rsid w:val="00747279"/>
    <w:rsid w:val="00765BC2"/>
    <w:rsid w:val="00772DC0"/>
    <w:rsid w:val="007803B7"/>
    <w:rsid w:val="007821EC"/>
    <w:rsid w:val="00790428"/>
    <w:rsid w:val="00795B00"/>
    <w:rsid w:val="00797821"/>
    <w:rsid w:val="007A0210"/>
    <w:rsid w:val="007A45FC"/>
    <w:rsid w:val="007B2F5C"/>
    <w:rsid w:val="007C5F05"/>
    <w:rsid w:val="007D4DFC"/>
    <w:rsid w:val="007F4540"/>
    <w:rsid w:val="00810D3C"/>
    <w:rsid w:val="0081450D"/>
    <w:rsid w:val="00832043"/>
    <w:rsid w:val="00832F81"/>
    <w:rsid w:val="008367D8"/>
    <w:rsid w:val="00841DF4"/>
    <w:rsid w:val="008427D6"/>
    <w:rsid w:val="00846679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297B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368FA"/>
    <w:rsid w:val="00943192"/>
    <w:rsid w:val="009431C7"/>
    <w:rsid w:val="009448CC"/>
    <w:rsid w:val="00973982"/>
    <w:rsid w:val="00982D77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E52"/>
    <w:rsid w:val="00B05AFF"/>
    <w:rsid w:val="00B0743B"/>
    <w:rsid w:val="00B31B36"/>
    <w:rsid w:val="00B403DC"/>
    <w:rsid w:val="00B43F6D"/>
    <w:rsid w:val="00B43F76"/>
    <w:rsid w:val="00B518A6"/>
    <w:rsid w:val="00B550FC"/>
    <w:rsid w:val="00B73774"/>
    <w:rsid w:val="00B81035"/>
    <w:rsid w:val="00B83378"/>
    <w:rsid w:val="00B85871"/>
    <w:rsid w:val="00B860BB"/>
    <w:rsid w:val="00B921FE"/>
    <w:rsid w:val="00B93310"/>
    <w:rsid w:val="00BB050A"/>
    <w:rsid w:val="00BB621D"/>
    <w:rsid w:val="00BC1F18"/>
    <w:rsid w:val="00BD2E58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03B7"/>
    <w:rsid w:val="00C77E4D"/>
    <w:rsid w:val="00C81B55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333E6"/>
    <w:rsid w:val="00D3777F"/>
    <w:rsid w:val="00D504E8"/>
    <w:rsid w:val="00D5067A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D66"/>
    <w:rsid w:val="00E70D6D"/>
    <w:rsid w:val="00E73C52"/>
    <w:rsid w:val="00E76A22"/>
    <w:rsid w:val="00E8579A"/>
    <w:rsid w:val="00E941EF"/>
    <w:rsid w:val="00E947F5"/>
    <w:rsid w:val="00E97A8B"/>
    <w:rsid w:val="00EB1B91"/>
    <w:rsid w:val="00EB1C1B"/>
    <w:rsid w:val="00EB3396"/>
    <w:rsid w:val="00EB3DE6"/>
    <w:rsid w:val="00EB57A8"/>
    <w:rsid w:val="00EC0AB3"/>
    <w:rsid w:val="00EC2BCB"/>
    <w:rsid w:val="00EC7806"/>
    <w:rsid w:val="00ED3511"/>
    <w:rsid w:val="00ED38DD"/>
    <w:rsid w:val="00ED66B4"/>
    <w:rsid w:val="00EE433F"/>
    <w:rsid w:val="00EF5160"/>
    <w:rsid w:val="00EF752B"/>
    <w:rsid w:val="00F008FC"/>
    <w:rsid w:val="00F01ED6"/>
    <w:rsid w:val="00F02FD0"/>
    <w:rsid w:val="00F0406F"/>
    <w:rsid w:val="00F11472"/>
    <w:rsid w:val="00F21EF0"/>
    <w:rsid w:val="00F33FAF"/>
    <w:rsid w:val="00F353AE"/>
    <w:rsid w:val="00F36792"/>
    <w:rsid w:val="00F56435"/>
    <w:rsid w:val="00F5754F"/>
    <w:rsid w:val="00F645A2"/>
    <w:rsid w:val="00F64E76"/>
    <w:rsid w:val="00F656F6"/>
    <w:rsid w:val="00F717D6"/>
    <w:rsid w:val="00F87B4A"/>
    <w:rsid w:val="00F91319"/>
    <w:rsid w:val="00FA07AA"/>
    <w:rsid w:val="00FA0843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26246D7-25F4-4A1B-B4C9-F626A9DF2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2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3</cp:revision>
  <cp:lastPrinted>2019-02-17T02:22:00Z</cp:lastPrinted>
  <dcterms:created xsi:type="dcterms:W3CDTF">2022-01-23T22:28:00Z</dcterms:created>
  <dcterms:modified xsi:type="dcterms:W3CDTF">2022-01-23T22:29:00Z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