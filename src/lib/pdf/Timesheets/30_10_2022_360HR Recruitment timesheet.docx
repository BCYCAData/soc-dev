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1B34BC42" w:rsidR="00E527E9" w:rsidRPr="001357ED" w:rsidRDefault="00CB661E" w:rsidP="00DB256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  <w:r w:rsidR="00DB256F">
              <w:rPr>
                <w:rFonts w:cs="Arial"/>
                <w:sz w:val="20"/>
              </w:rPr>
              <w:t>/10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5F63231C" w:rsidR="002150E5" w:rsidRPr="001357ED" w:rsidRDefault="00CB661E" w:rsidP="00C110D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0B1101D4" w:rsidR="00A00466" w:rsidRPr="001357ED" w:rsidRDefault="00CB661E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0FC9A47C" w:rsidR="002150E5" w:rsidRPr="001357ED" w:rsidRDefault="00CB661E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3B59FDEB" w:rsidR="00C00D01" w:rsidRPr="001357ED" w:rsidRDefault="00CB661E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</w:t>
            </w:r>
            <w:r w:rsidR="00C00D01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10</w:t>
            </w:r>
            <w:r w:rsidR="00C00D01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6A98BA41" w:rsidR="00A00466" w:rsidRPr="001357ED" w:rsidRDefault="00CB661E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28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06B6D048" w:rsidR="004A40D3" w:rsidRPr="001357ED" w:rsidRDefault="00CB661E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</w:t>
            </w:r>
            <w:r w:rsidR="00A06D6D">
              <w:rPr>
                <w:rFonts w:cs="Arial"/>
                <w:sz w:val="20"/>
              </w:rPr>
              <w:t>/</w:t>
            </w:r>
            <w:r w:rsidR="00A42DF8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5BBF66A0" w:rsidR="000E4C94" w:rsidRPr="001357ED" w:rsidRDefault="00CB661E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  <w:r w:rsidR="00C72CF7">
              <w:rPr>
                <w:rFonts w:cs="Arial"/>
                <w:sz w:val="20"/>
              </w:rPr>
              <w:t>/</w:t>
            </w:r>
            <w:r w:rsidR="00A42DF8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0E4C94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</w:t>
            </w:r>
            <w:bookmarkStart w:id="0" w:name="_GoBack"/>
            <w:bookmarkEnd w:id="0"/>
            <w:r w:rsidRPr="00AF103E">
              <w:rPr>
                <w:rFonts w:cs="Arial"/>
                <w:b/>
              </w:rPr>
              <w:t>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D9066A" w14:textId="77777777" w:rsidR="00983423" w:rsidRDefault="00983423" w:rsidP="003856C9">
      <w:pPr>
        <w:spacing w:after="0" w:line="240" w:lineRule="auto"/>
      </w:pPr>
      <w:r>
        <w:separator/>
      </w:r>
    </w:p>
  </w:endnote>
  <w:endnote w:type="continuationSeparator" w:id="0">
    <w:p w14:paraId="1A26348F" w14:textId="77777777" w:rsidR="00983423" w:rsidRDefault="00983423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B661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B661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CB661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CB661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5F58D8" w14:textId="77777777" w:rsidR="00983423" w:rsidRDefault="00983423" w:rsidP="003856C9">
      <w:pPr>
        <w:spacing w:after="0" w:line="240" w:lineRule="auto"/>
      </w:pPr>
      <w:r>
        <w:separator/>
      </w:r>
    </w:p>
  </w:footnote>
  <w:footnote w:type="continuationSeparator" w:id="0">
    <w:p w14:paraId="226498F2" w14:textId="77777777" w:rsidR="00983423" w:rsidRDefault="00983423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22D70"/>
    <w:rsid w:val="0063745A"/>
    <w:rsid w:val="0064260B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3CDEAC9-DCE0-47CF-AD5A-0093884F9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12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2022-10-17T05:23:00Z</dcterms:created>
  <dcterms:modified xsi:type="dcterms:W3CDTF">2022-10-26T00:15:00Z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