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0477FAD8" w:rsidR="00E527E9" w:rsidRPr="001357ED" w:rsidRDefault="00D205FB" w:rsidP="00E47465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  <w:r w:rsidR="00A84092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0</w:t>
            </w:r>
            <w:r w:rsidR="007B5B58">
              <w:rPr>
                <w:rFonts w:cs="Arial"/>
                <w:sz w:val="20"/>
              </w:rPr>
              <w:t>7</w:t>
            </w:r>
            <w:r w:rsidR="00FE578B">
              <w:rPr>
                <w:rFonts w:cs="Arial"/>
                <w:sz w:val="20"/>
              </w:rPr>
              <w:t>/202</w:t>
            </w:r>
            <w:r w:rsidR="00177A12">
              <w:rPr>
                <w:rFonts w:cs="Arial"/>
                <w:sz w:val="20"/>
              </w:rPr>
              <w:t>2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F2694D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470F4A42" w:rsidR="00F2694D" w:rsidRPr="001357ED" w:rsidRDefault="00D205FB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  <w:r w:rsidR="00F2694D">
              <w:rPr>
                <w:rFonts w:cs="Arial"/>
                <w:sz w:val="20"/>
              </w:rPr>
              <w:t>/07/2022</w:t>
            </w:r>
          </w:p>
        </w:tc>
        <w:tc>
          <w:tcPr>
            <w:tcW w:w="1132" w:type="dxa"/>
          </w:tcPr>
          <w:p w14:paraId="5C51FB5F" w14:textId="6C5E9538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02546A0" w14:textId="30C4630F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1133D2B" w14:textId="4E1A8084" w:rsidR="00F2694D" w:rsidRPr="001357ED" w:rsidRDefault="00F2694D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32486E43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D7062FB" w:rsidR="00F2694D" w:rsidRPr="001357ED" w:rsidRDefault="00D205FB" w:rsidP="002734D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26</w:t>
            </w:r>
            <w:r w:rsidR="00F2694D">
              <w:rPr>
                <w:rFonts w:cs="Arial"/>
                <w:sz w:val="20"/>
              </w:rPr>
              <w:t>/07/2022</w:t>
            </w:r>
          </w:p>
        </w:tc>
        <w:tc>
          <w:tcPr>
            <w:tcW w:w="1132" w:type="dxa"/>
          </w:tcPr>
          <w:p w14:paraId="5B7535B4" w14:textId="187716D5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3A9A1F52" w14:textId="2730313B" w:rsidR="00F2694D" w:rsidRPr="001357ED" w:rsidRDefault="00F2694D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45B059F7" w14:textId="0CE412EC" w:rsidR="00F2694D" w:rsidRPr="001357ED" w:rsidRDefault="00F2694D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0E5BA20C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2694D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F2694D" w:rsidRPr="007821EC" w:rsidRDefault="00F2694D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27C7685D" w:rsidR="00F2694D" w:rsidRPr="001357ED" w:rsidRDefault="00F2694D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205FB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/07/2022</w:t>
            </w:r>
          </w:p>
        </w:tc>
        <w:tc>
          <w:tcPr>
            <w:tcW w:w="1132" w:type="dxa"/>
          </w:tcPr>
          <w:p w14:paraId="36D11440" w14:textId="6658C19B" w:rsidR="00F2694D" w:rsidRPr="001357ED" w:rsidRDefault="00F2694D" w:rsidP="001609F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0E02BBB0" w14:textId="38EF8FD0" w:rsidR="00F2694D" w:rsidRPr="001357ED" w:rsidRDefault="00F2694D" w:rsidP="007D65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16:30</w:t>
            </w:r>
          </w:p>
        </w:tc>
        <w:tc>
          <w:tcPr>
            <w:tcW w:w="1068" w:type="dxa"/>
          </w:tcPr>
          <w:p w14:paraId="19E6F9A6" w14:textId="46204678" w:rsidR="00F2694D" w:rsidRPr="001357ED" w:rsidRDefault="00F2694D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2330AAD0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F2694D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F2694D" w:rsidRPr="001357ED" w:rsidRDefault="00F2694D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8073DE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8073DE" w:rsidRPr="007821EC" w:rsidRDefault="008073DE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3AAB6DF" w:rsidR="008073DE" w:rsidRPr="001357ED" w:rsidRDefault="00E37A0D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205FB">
              <w:rPr>
                <w:rFonts w:cs="Arial"/>
                <w:sz w:val="20"/>
              </w:rPr>
              <w:t>8</w:t>
            </w:r>
            <w:r w:rsidR="008073DE">
              <w:rPr>
                <w:rFonts w:cs="Arial"/>
                <w:sz w:val="20"/>
              </w:rPr>
              <w:t>/0</w:t>
            </w:r>
            <w:r w:rsidR="002734D9">
              <w:rPr>
                <w:rFonts w:cs="Arial"/>
                <w:sz w:val="20"/>
              </w:rPr>
              <w:t>7</w:t>
            </w:r>
            <w:r w:rsidR="008073DE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2CC1B2BE" w14:textId="6A9E1A66" w:rsidR="008073DE" w:rsidRPr="001357ED" w:rsidRDefault="008073DE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1DF2FED0" w14:textId="3BD99BC8" w:rsidR="008073DE" w:rsidRPr="001357ED" w:rsidRDefault="008073DE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2694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0E263899" w14:textId="2020CB6E" w:rsidR="008073DE" w:rsidRPr="001357ED" w:rsidRDefault="00F2694D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8073DE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50EE8F0E" w:rsidR="008073DE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8073DE" w:rsidRPr="001357ED" w:rsidRDefault="008073DE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8073DE" w:rsidRPr="001357ED" w:rsidRDefault="008073DE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E47465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E47465" w:rsidRPr="007821EC" w:rsidRDefault="00E4746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7FA5B278" w:rsidR="00E47465" w:rsidRPr="001357ED" w:rsidRDefault="00E37A0D" w:rsidP="00D205FB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  <w:r w:rsidR="00D205FB">
              <w:rPr>
                <w:rFonts w:cs="Arial"/>
                <w:sz w:val="20"/>
              </w:rPr>
              <w:t>9</w:t>
            </w:r>
            <w:r w:rsidR="00E47465">
              <w:rPr>
                <w:rFonts w:cs="Arial"/>
                <w:sz w:val="20"/>
              </w:rPr>
              <w:t>/07/2022</w:t>
            </w:r>
          </w:p>
        </w:tc>
        <w:tc>
          <w:tcPr>
            <w:tcW w:w="1132" w:type="dxa"/>
          </w:tcPr>
          <w:p w14:paraId="01454EC4" w14:textId="51A9E3F2" w:rsidR="00E47465" w:rsidRPr="001357ED" w:rsidRDefault="00E47465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08:30</w:t>
            </w:r>
          </w:p>
        </w:tc>
        <w:tc>
          <w:tcPr>
            <w:tcW w:w="1090" w:type="dxa"/>
          </w:tcPr>
          <w:p w14:paraId="5AEB5319" w14:textId="643132E3" w:rsidR="00E47465" w:rsidRPr="001357ED" w:rsidRDefault="00E47465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2694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10DFD222" w14:textId="3163ACED" w:rsidR="00E47465" w:rsidRPr="001357ED" w:rsidRDefault="00F2694D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47465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06A76187" w:rsidR="00E47465" w:rsidRPr="001357ED" w:rsidRDefault="00F2694D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E47465" w:rsidRPr="001357ED" w:rsidRDefault="00E4746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E47465" w:rsidRPr="001357ED" w:rsidRDefault="00E4746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697F1CDF" w:rsidR="004A40D3" w:rsidRPr="001357ED" w:rsidRDefault="00D205FB" w:rsidP="007B5B5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30</w:t>
            </w:r>
            <w:r w:rsidR="002F5D11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2F5D11">
              <w:rPr>
                <w:rFonts w:cs="Arial"/>
                <w:sz w:val="20"/>
              </w:rPr>
              <w:t>/</w:t>
            </w:r>
            <w:r w:rsidR="00177A12">
              <w:rPr>
                <w:rFonts w:cs="Arial"/>
                <w:sz w:val="20"/>
              </w:rPr>
              <w:t>2022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6E52D5E7" w:rsidR="000E4C94" w:rsidRPr="001357ED" w:rsidRDefault="00D205FB" w:rsidP="00E47465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31</w:t>
            </w:r>
            <w:r w:rsidR="000E4C94">
              <w:rPr>
                <w:rFonts w:cs="Arial"/>
                <w:sz w:val="20"/>
              </w:rPr>
              <w:t>/0</w:t>
            </w:r>
            <w:r w:rsidR="007B5B58">
              <w:rPr>
                <w:rFonts w:cs="Arial"/>
                <w:sz w:val="20"/>
              </w:rPr>
              <w:t>7</w:t>
            </w:r>
            <w:r w:rsidR="000E4C94">
              <w:rPr>
                <w:rFonts w:cs="Arial"/>
                <w:sz w:val="20"/>
              </w:rPr>
              <w:t>/2022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ECEC2E0" w:rsidR="004A40D3" w:rsidRPr="001357ED" w:rsidRDefault="00F2694D" w:rsidP="00ED634E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25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4FACB83" w14:textId="77777777" w:rsidR="00EE3525" w:rsidRDefault="00EE3525" w:rsidP="003856C9">
      <w:pPr>
        <w:spacing w:after="0" w:line="240" w:lineRule="auto"/>
      </w:pPr>
      <w:r>
        <w:separator/>
      </w:r>
    </w:p>
  </w:endnote>
  <w:endnote w:type="continuationSeparator" w:id="0">
    <w:p w14:paraId="323B8E5C" w14:textId="77777777" w:rsidR="00EE3525" w:rsidRDefault="00EE3525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205F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D205FB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D205F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D205FB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EA5E90" w14:textId="77777777" w:rsidR="00EE3525" w:rsidRDefault="00EE3525" w:rsidP="003856C9">
      <w:pPr>
        <w:spacing w:after="0" w:line="240" w:lineRule="auto"/>
      </w:pPr>
      <w:r>
        <w:separator/>
      </w:r>
    </w:p>
  </w:footnote>
  <w:footnote w:type="continuationSeparator" w:id="0">
    <w:p w14:paraId="0CD00E9A" w14:textId="77777777" w:rsidR="00EE3525" w:rsidRDefault="00EE3525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E4C94"/>
    <w:rsid w:val="000E70C6"/>
    <w:rsid w:val="000F150D"/>
    <w:rsid w:val="0010199E"/>
    <w:rsid w:val="0010274D"/>
    <w:rsid w:val="0010356E"/>
    <w:rsid w:val="00107477"/>
    <w:rsid w:val="00113681"/>
    <w:rsid w:val="00113AE3"/>
    <w:rsid w:val="00117BAB"/>
    <w:rsid w:val="00120F74"/>
    <w:rsid w:val="0013429E"/>
    <w:rsid w:val="00134338"/>
    <w:rsid w:val="001357ED"/>
    <w:rsid w:val="00145C1F"/>
    <w:rsid w:val="00146FE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204FF4"/>
    <w:rsid w:val="00205016"/>
    <w:rsid w:val="002051C1"/>
    <w:rsid w:val="002073E0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71D89"/>
    <w:rsid w:val="00272EF8"/>
    <w:rsid w:val="002734D9"/>
    <w:rsid w:val="00274B8D"/>
    <w:rsid w:val="00285758"/>
    <w:rsid w:val="00286DC3"/>
    <w:rsid w:val="00290C3E"/>
    <w:rsid w:val="00293B8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F485A"/>
    <w:rsid w:val="002F4EE8"/>
    <w:rsid w:val="002F5D11"/>
    <w:rsid w:val="00300E48"/>
    <w:rsid w:val="003046F2"/>
    <w:rsid w:val="003053D9"/>
    <w:rsid w:val="00312CA8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1D7F"/>
    <w:rsid w:val="003F32D0"/>
    <w:rsid w:val="003F4D31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6B19"/>
    <w:rsid w:val="00463463"/>
    <w:rsid w:val="00471DFE"/>
    <w:rsid w:val="00473EF8"/>
    <w:rsid w:val="004740A2"/>
    <w:rsid w:val="004760E5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F4C93"/>
    <w:rsid w:val="00502701"/>
    <w:rsid w:val="00513E53"/>
    <w:rsid w:val="00514233"/>
    <w:rsid w:val="005152F2"/>
    <w:rsid w:val="00524E42"/>
    <w:rsid w:val="00534E4E"/>
    <w:rsid w:val="00535228"/>
    <w:rsid w:val="00537DE4"/>
    <w:rsid w:val="00546248"/>
    <w:rsid w:val="00551B39"/>
    <w:rsid w:val="00551D35"/>
    <w:rsid w:val="00553849"/>
    <w:rsid w:val="00556469"/>
    <w:rsid w:val="00557019"/>
    <w:rsid w:val="005674AC"/>
    <w:rsid w:val="00571EC8"/>
    <w:rsid w:val="00575EA1"/>
    <w:rsid w:val="005A1E51"/>
    <w:rsid w:val="005A7E57"/>
    <w:rsid w:val="005B0F0C"/>
    <w:rsid w:val="005C19CB"/>
    <w:rsid w:val="005D3305"/>
    <w:rsid w:val="005D779F"/>
    <w:rsid w:val="005F62CD"/>
    <w:rsid w:val="005F6DAF"/>
    <w:rsid w:val="00603A06"/>
    <w:rsid w:val="00606BCF"/>
    <w:rsid w:val="00616FF4"/>
    <w:rsid w:val="006216F5"/>
    <w:rsid w:val="0063745A"/>
    <w:rsid w:val="0064263A"/>
    <w:rsid w:val="00650BFC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A3CE7"/>
    <w:rsid w:val="006A66A6"/>
    <w:rsid w:val="006B45CB"/>
    <w:rsid w:val="006B5A30"/>
    <w:rsid w:val="006D0E47"/>
    <w:rsid w:val="006E29F2"/>
    <w:rsid w:val="006E510D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F4540"/>
    <w:rsid w:val="008073DE"/>
    <w:rsid w:val="00810D3C"/>
    <w:rsid w:val="0081450D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6128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1624"/>
    <w:rsid w:val="00A02783"/>
    <w:rsid w:val="00A0668B"/>
    <w:rsid w:val="00A232EA"/>
    <w:rsid w:val="00A24D14"/>
    <w:rsid w:val="00A27361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B1E0C"/>
    <w:rsid w:val="00AB43D2"/>
    <w:rsid w:val="00AB60D4"/>
    <w:rsid w:val="00AC2D94"/>
    <w:rsid w:val="00AC3301"/>
    <w:rsid w:val="00AE02A2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6BAB"/>
    <w:rsid w:val="00C007A5"/>
    <w:rsid w:val="00C0394C"/>
    <w:rsid w:val="00C03E87"/>
    <w:rsid w:val="00C30F89"/>
    <w:rsid w:val="00C33078"/>
    <w:rsid w:val="00C4403A"/>
    <w:rsid w:val="00C703B7"/>
    <w:rsid w:val="00C74F1E"/>
    <w:rsid w:val="00C766F1"/>
    <w:rsid w:val="00C77E4D"/>
    <w:rsid w:val="00C81B55"/>
    <w:rsid w:val="00C8666F"/>
    <w:rsid w:val="00C938A9"/>
    <w:rsid w:val="00C97F3E"/>
    <w:rsid w:val="00CB7769"/>
    <w:rsid w:val="00CD1647"/>
    <w:rsid w:val="00CD55C1"/>
    <w:rsid w:val="00CE364B"/>
    <w:rsid w:val="00CE37DD"/>
    <w:rsid w:val="00CE6306"/>
    <w:rsid w:val="00CE7EC2"/>
    <w:rsid w:val="00CF5F52"/>
    <w:rsid w:val="00CF6FFF"/>
    <w:rsid w:val="00D11C4D"/>
    <w:rsid w:val="00D203CD"/>
    <w:rsid w:val="00D205FB"/>
    <w:rsid w:val="00D2695B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C1712"/>
    <w:rsid w:val="00DC4A87"/>
    <w:rsid w:val="00DC79BB"/>
    <w:rsid w:val="00DD0D90"/>
    <w:rsid w:val="00DE6F98"/>
    <w:rsid w:val="00DF229D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7806"/>
    <w:rsid w:val="00ED3511"/>
    <w:rsid w:val="00ED38DD"/>
    <w:rsid w:val="00ED4329"/>
    <w:rsid w:val="00ED634E"/>
    <w:rsid w:val="00ED66B4"/>
    <w:rsid w:val="00EE3525"/>
    <w:rsid w:val="00EE433F"/>
    <w:rsid w:val="00EE500A"/>
    <w:rsid w:val="00EF5160"/>
    <w:rsid w:val="00EF752B"/>
    <w:rsid w:val="00F008FC"/>
    <w:rsid w:val="00F01ED6"/>
    <w:rsid w:val="00F02FD0"/>
    <w:rsid w:val="00F0406F"/>
    <w:rsid w:val="00F11472"/>
    <w:rsid w:val="00F1488F"/>
    <w:rsid w:val="00F21EF0"/>
    <w:rsid w:val="00F2694D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AEB199F-7C25-4C76-87DE-464DC3D56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1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2022-07-25T01:35:00Z</dcterms:created>
  <dcterms:modified xsi:type="dcterms:W3CDTF">2022-07-25T01:36:00Z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