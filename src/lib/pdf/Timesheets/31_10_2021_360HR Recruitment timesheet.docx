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6D51636" w:rsidR="00E527E9" w:rsidRPr="001357ED" w:rsidRDefault="00CD1647" w:rsidP="00CD164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bookmarkStart w:id="0" w:name="_GoBack"/>
            <w:bookmarkEnd w:id="0"/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9431C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9431C7" w:rsidRPr="007821EC" w:rsidRDefault="009431C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F124D49" w:rsidR="009431C7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988135E" w:rsidR="009431C7" w:rsidRPr="001357ED" w:rsidRDefault="009431C7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3B8CE54D" w:rsidR="009431C7" w:rsidRPr="001357ED" w:rsidRDefault="009431C7" w:rsidP="00B001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6088D1FC" w:rsidR="009431C7" w:rsidRPr="001357ED" w:rsidRDefault="009431C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82A395E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04239C73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5CE7F64" w:rsidR="00797821" w:rsidRPr="001357ED" w:rsidRDefault="009431C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255C9356" w:rsidR="00797821" w:rsidRPr="001357ED" w:rsidRDefault="00A84092" w:rsidP="00D734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734E4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31B29809" w:rsidR="00797821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78E5781" w:rsidR="007821EC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6CC3D4F" w:rsidR="007821EC" w:rsidRPr="001357ED" w:rsidRDefault="004A40D3" w:rsidP="00F353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53AE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A232EA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790F6E58" w:rsidR="007821E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58650DB" w:rsidR="007821EC" w:rsidRPr="001357ED" w:rsidRDefault="00F353A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1FC5D9E7" w:rsidR="007821E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DD5C9B3" w:rsidR="009A0FFC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9A0FF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30E18642" w:rsidR="009A0FFC" w:rsidRPr="001357ED" w:rsidRDefault="009A0FFC" w:rsidP="002E15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2E150B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2CE1C99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41CB3BC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1536E44A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A915AF4" w:rsidR="00F645A2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BDFAD09" w:rsidR="00F645A2" w:rsidRPr="001357ED" w:rsidRDefault="004A40D3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6792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272EF8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466D4C45" w:rsidR="00F645A2" w:rsidRPr="001357ED" w:rsidRDefault="00272EF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511C999" w:rsidR="00F645A2" w:rsidRPr="001357ED" w:rsidRDefault="00F367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25204DAC" w:rsidR="004A40D3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46B51D2A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5B4680C" w14:textId="7AAC4F99" w:rsidR="004A40D3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0:00</w:t>
            </w:r>
          </w:p>
        </w:tc>
        <w:tc>
          <w:tcPr>
            <w:tcW w:w="1068" w:type="dxa"/>
          </w:tcPr>
          <w:p w14:paraId="45084BF5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70AD15D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5BF6355" w:rsidR="004A40D3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910D569" w:rsidR="004A40D3" w:rsidRPr="001357ED" w:rsidRDefault="00CD1647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7580707E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EBE4630" w14:textId="5561993E" w:rsidR="004A40D3" w:rsidRPr="001357ED" w:rsidRDefault="0006258F" w:rsidP="002D4F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D4FAE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04976CFE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63ACA5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57C7CAC9" w:rsidR="004A40D3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19F0AB10" w:rsidR="004A40D3" w:rsidRPr="001357ED" w:rsidRDefault="00272EF8" w:rsidP="00E947F5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947F5"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527296BA" w:rsidR="004A40D3" w:rsidRPr="001357ED" w:rsidRDefault="009431C7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F821ED" w14:textId="77777777" w:rsidR="00FC7AD6" w:rsidRDefault="00FC7AD6" w:rsidP="003856C9">
      <w:pPr>
        <w:spacing w:after="0" w:line="240" w:lineRule="auto"/>
      </w:pPr>
      <w:r>
        <w:separator/>
      </w:r>
    </w:p>
  </w:endnote>
  <w:endnote w:type="continuationSeparator" w:id="0">
    <w:p w14:paraId="0D96E5A7" w14:textId="77777777" w:rsidR="00FC7AD6" w:rsidRDefault="00FC7AD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D1647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D1647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D1647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D1647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0F8AF2" w14:textId="77777777" w:rsidR="00FC7AD6" w:rsidRDefault="00FC7AD6" w:rsidP="003856C9">
      <w:pPr>
        <w:spacing w:after="0" w:line="240" w:lineRule="auto"/>
      </w:pPr>
      <w:r>
        <w:separator/>
      </w:r>
    </w:p>
  </w:footnote>
  <w:footnote w:type="continuationSeparator" w:id="0">
    <w:p w14:paraId="2398B57B" w14:textId="77777777" w:rsidR="00FC7AD6" w:rsidRDefault="00FC7AD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31C7"/>
    <w:rsid w:val="009448CC"/>
    <w:rsid w:val="00973982"/>
    <w:rsid w:val="009A0FFC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49D8"/>
    <w:rsid w:val="009F61F7"/>
    <w:rsid w:val="00A02783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AD6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A475208-742D-4582-8813-9AA4DB1F4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7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6</cp:revision>
  <cp:lastPrinted>2019-02-17T02:22:00Z</cp:lastPrinted>
  <dcterms:created xsi:type="dcterms:W3CDTF">2021-10-25T05:53:00Z</dcterms:created>
  <dcterms:modified xsi:type="dcterms:W3CDTF">2021-11-01T05:54:00Z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