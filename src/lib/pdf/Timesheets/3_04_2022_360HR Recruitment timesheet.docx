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1B40223F" w:rsidR="00E527E9" w:rsidRPr="001357ED" w:rsidRDefault="003046F2" w:rsidP="003046F2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4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4D68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4D68EC" w:rsidRPr="007821EC" w:rsidRDefault="004D68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6F3A014B" w:rsidR="004D68EC" w:rsidRPr="001357ED" w:rsidRDefault="002E248D" w:rsidP="003046F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3046F2">
              <w:rPr>
                <w:rFonts w:cs="Arial"/>
                <w:sz w:val="20"/>
              </w:rPr>
              <w:t>8</w:t>
            </w:r>
            <w:r w:rsidR="00E66AB4">
              <w:rPr>
                <w:rFonts w:cs="Arial"/>
                <w:sz w:val="20"/>
              </w:rPr>
              <w:t>/03/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02B521CD" w:rsidR="004D68EC" w:rsidRPr="001357ED" w:rsidRDefault="004D68EC" w:rsidP="00491A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491A8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502546A0" w14:textId="18234818" w:rsidR="004D68EC" w:rsidRPr="001357ED" w:rsidRDefault="004D68EC" w:rsidP="00D2695B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</w:t>
            </w:r>
            <w:r w:rsidR="00D2695B">
              <w:t>7</w:t>
            </w:r>
            <w:r w:rsidRPr="00F54D19">
              <w:t>:</w:t>
            </w:r>
            <w:r w:rsidR="00491A8F">
              <w:t>3</w:t>
            </w:r>
            <w:r w:rsidRPr="00F54D19">
              <w:t>0</w:t>
            </w:r>
          </w:p>
        </w:tc>
        <w:tc>
          <w:tcPr>
            <w:tcW w:w="1068" w:type="dxa"/>
          </w:tcPr>
          <w:p w14:paraId="41133D2B" w14:textId="6ECE2C81" w:rsidR="004D68EC" w:rsidRPr="001357ED" w:rsidRDefault="00ED634E" w:rsidP="009431C7">
            <w:pPr>
              <w:spacing w:before="120" w:after="120"/>
              <w:rPr>
                <w:rFonts w:cs="Arial"/>
                <w:sz w:val="20"/>
              </w:rPr>
            </w:pPr>
            <w:r>
              <w:t>2</w:t>
            </w:r>
            <w:r w:rsidR="004D68EC" w:rsidRPr="00F54D19"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0DC43C" w:rsidR="004D68EC" w:rsidRPr="001357ED" w:rsidRDefault="00ED634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6E9EA96C" w:rsidR="00491A8F" w:rsidRPr="001357ED" w:rsidRDefault="002E248D" w:rsidP="003046F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3046F2">
              <w:rPr>
                <w:rFonts w:cs="Arial"/>
                <w:sz w:val="20"/>
              </w:rPr>
              <w:t>9</w:t>
            </w:r>
            <w:r w:rsidR="00E66AB4">
              <w:rPr>
                <w:rFonts w:cs="Arial"/>
                <w:sz w:val="20"/>
              </w:rPr>
              <w:t>/03/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B7535B4" w14:textId="2FE90678" w:rsidR="00491A8F" w:rsidRPr="001357ED" w:rsidRDefault="00491A8F" w:rsidP="00B36C5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B36C5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3A9A1F52" w14:textId="198F895D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D6511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</w:t>
            </w:r>
            <w:r w:rsidR="007D6511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7999B151" w:rsidR="00491A8F" w:rsidRPr="001357ED" w:rsidRDefault="007D6511" w:rsidP="00B36C5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</w:t>
            </w:r>
            <w:r w:rsidR="00B36C5F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687AB27D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5DE40030" w:rsidR="00491A8F" w:rsidRPr="001357ED" w:rsidRDefault="003046F2" w:rsidP="00F02FD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</w:t>
            </w:r>
            <w:r w:rsidR="00E66AB4">
              <w:rPr>
                <w:rFonts w:cs="Arial"/>
                <w:sz w:val="20"/>
              </w:rPr>
              <w:t>/03/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36D11440" w14:textId="1ADFDA95" w:rsidR="00491A8F" w:rsidRPr="001357ED" w:rsidRDefault="00491A8F" w:rsidP="00B36C5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B36C5F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90" w:type="dxa"/>
          </w:tcPr>
          <w:p w14:paraId="0E02BBB0" w14:textId="5CF1B04F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D6511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9E6F9A6" w14:textId="2FEE3582" w:rsidR="00491A8F" w:rsidRPr="001357ED" w:rsidRDefault="00B36C5F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11FA2597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7B5262EE" w:rsidR="00491A8F" w:rsidRPr="001357ED" w:rsidRDefault="003046F2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</w:t>
            </w:r>
            <w:r w:rsidR="00E66AB4">
              <w:rPr>
                <w:rFonts w:cs="Arial"/>
                <w:sz w:val="20"/>
              </w:rPr>
              <w:t>/03/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2CC1B2BE" w14:textId="2A21AD32" w:rsidR="00491A8F" w:rsidRPr="001357ED" w:rsidRDefault="00491A8F" w:rsidP="00B36C5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B36C5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DF2FED0" w14:textId="583250E8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2695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7D6511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1C60D196" w:rsidR="00491A8F" w:rsidRPr="001357ED" w:rsidRDefault="00B66DC0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1989D1CA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6760AE0B" w:rsidR="00491A8F" w:rsidRPr="001357ED" w:rsidRDefault="003046F2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1/04/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01454EC4" w14:textId="5590138A" w:rsidR="00491A8F" w:rsidRPr="001357ED" w:rsidRDefault="00491A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AEB5319" w14:textId="2FF79757" w:rsidR="00491A8F" w:rsidRPr="001357ED" w:rsidRDefault="00491A8F" w:rsidP="00385CB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385CB5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0DFD222" w14:textId="637A823D" w:rsidR="00491A8F" w:rsidRPr="001357ED" w:rsidRDefault="00385CB5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6E251AC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76B1C17E" w:rsidR="004A40D3" w:rsidRPr="001357ED" w:rsidRDefault="003046F2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2/04/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1D23A688" w:rsidR="004A40D3" w:rsidRPr="001357ED" w:rsidRDefault="003046F2" w:rsidP="002E24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3/04/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483F7F2C" w:rsidR="004A40D3" w:rsidRPr="001357ED" w:rsidRDefault="00491A8F" w:rsidP="00ED634E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ED634E">
              <w:rPr>
                <w:rFonts w:cs="Arial"/>
                <w:sz w:val="20"/>
              </w:rPr>
              <w:t>1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7D00E7" w14:textId="77777777" w:rsidR="00B30EDF" w:rsidRDefault="00B30EDF" w:rsidP="003856C9">
      <w:pPr>
        <w:spacing w:after="0" w:line="240" w:lineRule="auto"/>
      </w:pPr>
      <w:r>
        <w:separator/>
      </w:r>
    </w:p>
  </w:endnote>
  <w:endnote w:type="continuationSeparator" w:id="0">
    <w:p w14:paraId="714C17CA" w14:textId="77777777" w:rsidR="00B30EDF" w:rsidRDefault="00B30EDF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ED634E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ED634E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ED634E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ED634E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64DEDF" w14:textId="77777777" w:rsidR="00B30EDF" w:rsidRDefault="00B30EDF" w:rsidP="003856C9">
      <w:pPr>
        <w:spacing w:after="0" w:line="240" w:lineRule="auto"/>
      </w:pPr>
      <w:r>
        <w:separator/>
      </w:r>
    </w:p>
  </w:footnote>
  <w:footnote w:type="continuationSeparator" w:id="0">
    <w:p w14:paraId="3C3DE99A" w14:textId="77777777" w:rsidR="00B30EDF" w:rsidRDefault="00B30EDF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0CF3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A2440"/>
    <w:rsid w:val="001B32D2"/>
    <w:rsid w:val="001E2688"/>
    <w:rsid w:val="00204FF4"/>
    <w:rsid w:val="00205016"/>
    <w:rsid w:val="002051C1"/>
    <w:rsid w:val="002073E0"/>
    <w:rsid w:val="00217BD5"/>
    <w:rsid w:val="0022475F"/>
    <w:rsid w:val="002257B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300E48"/>
    <w:rsid w:val="003046F2"/>
    <w:rsid w:val="003053D9"/>
    <w:rsid w:val="00312CA8"/>
    <w:rsid w:val="0033337F"/>
    <w:rsid w:val="00334C52"/>
    <w:rsid w:val="00364428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51D35"/>
    <w:rsid w:val="00553849"/>
    <w:rsid w:val="00556469"/>
    <w:rsid w:val="00557019"/>
    <w:rsid w:val="005674AC"/>
    <w:rsid w:val="00575EA1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7D4DFC"/>
    <w:rsid w:val="007D6511"/>
    <w:rsid w:val="007F4540"/>
    <w:rsid w:val="00810D3C"/>
    <w:rsid w:val="0081450D"/>
    <w:rsid w:val="00832043"/>
    <w:rsid w:val="00832F81"/>
    <w:rsid w:val="008367D8"/>
    <w:rsid w:val="00841DF4"/>
    <w:rsid w:val="008427D6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10C17"/>
    <w:rsid w:val="00B30EDF"/>
    <w:rsid w:val="00B31B36"/>
    <w:rsid w:val="00B36C5F"/>
    <w:rsid w:val="00B403DC"/>
    <w:rsid w:val="00B43F6D"/>
    <w:rsid w:val="00B43F76"/>
    <w:rsid w:val="00B518A6"/>
    <w:rsid w:val="00B550FC"/>
    <w:rsid w:val="00B66DC0"/>
    <w:rsid w:val="00B73774"/>
    <w:rsid w:val="00B81035"/>
    <w:rsid w:val="00B83378"/>
    <w:rsid w:val="00B85871"/>
    <w:rsid w:val="00B860BB"/>
    <w:rsid w:val="00B921FE"/>
    <w:rsid w:val="00B93310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AB4"/>
    <w:rsid w:val="00E66D66"/>
    <w:rsid w:val="00E70D6D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634E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21EF0"/>
    <w:rsid w:val="00F33FAF"/>
    <w:rsid w:val="00F353AE"/>
    <w:rsid w:val="00F36792"/>
    <w:rsid w:val="00F542D1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DF0F5D5-0045-4E5B-849E-ECF572EA0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2022-03-27T22:23:00Z</dcterms:created>
  <dcterms:modified xsi:type="dcterms:W3CDTF">2022-03-29T06:32:00Z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