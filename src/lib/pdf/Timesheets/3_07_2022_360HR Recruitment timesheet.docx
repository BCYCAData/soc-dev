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E382CB2" w:rsidR="00E527E9" w:rsidRPr="001357ED" w:rsidRDefault="007B5B58" w:rsidP="007B5B58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7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1A6C37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1A6C37" w:rsidRPr="007821EC" w:rsidRDefault="001A6C37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2BEE9E2" w:rsidR="001A6C37" w:rsidRPr="001357ED" w:rsidRDefault="007B5B58" w:rsidP="007246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</w:t>
            </w:r>
            <w:r w:rsidR="001A6C37">
              <w:rPr>
                <w:rFonts w:cs="Arial"/>
                <w:sz w:val="20"/>
              </w:rPr>
              <w:t>/06/2022</w:t>
            </w:r>
          </w:p>
        </w:tc>
        <w:tc>
          <w:tcPr>
            <w:tcW w:w="1132" w:type="dxa"/>
          </w:tcPr>
          <w:p w14:paraId="5C51FB5F" w14:textId="0BEF019B" w:rsidR="001A6C37" w:rsidRPr="001357ED" w:rsidRDefault="001A6C37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5D9FB4A1" w:rsidR="001A6C37" w:rsidRPr="001357ED" w:rsidRDefault="001A6C37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2E61E65B" w:rsidR="001A6C37" w:rsidRPr="001357ED" w:rsidRDefault="001A6C37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2D5231B2" w:rsidR="001A6C37" w:rsidRPr="001357ED" w:rsidRDefault="001A6C3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1A6C37" w:rsidRPr="001357ED" w:rsidRDefault="001A6C3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54F9F82" w:rsidR="001609F0" w:rsidRPr="001357ED" w:rsidRDefault="001643EE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7B5B58">
              <w:rPr>
                <w:rFonts w:cs="Arial"/>
                <w:sz w:val="20"/>
              </w:rPr>
              <w:t>8</w:t>
            </w:r>
            <w:r w:rsidR="001609F0">
              <w:rPr>
                <w:rFonts w:cs="Arial"/>
                <w:sz w:val="20"/>
              </w:rPr>
              <w:t>/0</w:t>
            </w:r>
            <w:r w:rsidR="007246D9">
              <w:rPr>
                <w:rFonts w:cs="Arial"/>
                <w:sz w:val="20"/>
              </w:rPr>
              <w:t>6</w:t>
            </w:r>
            <w:r w:rsidR="001609F0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5B7535B4" w14:textId="5EEAED18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2DCAA3B9" w:rsidR="001609F0" w:rsidRPr="001357ED" w:rsidRDefault="001609F0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28099750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C19295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43EE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1643EE" w:rsidRPr="007821EC" w:rsidRDefault="001643E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2919416A" w:rsidR="001643EE" w:rsidRPr="001357ED" w:rsidRDefault="001643EE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7B5B58">
              <w:rPr>
                <w:rFonts w:cs="Arial"/>
                <w:sz w:val="20"/>
              </w:rPr>
              <w:t>9</w:t>
            </w:r>
            <w:r>
              <w:rPr>
                <w:rFonts w:cs="Arial"/>
                <w:sz w:val="20"/>
              </w:rPr>
              <w:t>/06/2022</w:t>
            </w:r>
          </w:p>
        </w:tc>
        <w:tc>
          <w:tcPr>
            <w:tcW w:w="1132" w:type="dxa"/>
          </w:tcPr>
          <w:p w14:paraId="36D11440" w14:textId="2758C3AD" w:rsidR="001643EE" w:rsidRPr="001357ED" w:rsidRDefault="001643EE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1E753239" w:rsidR="001643EE" w:rsidRPr="001357ED" w:rsidRDefault="001643EE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57F618D9" w:rsidR="001643EE" w:rsidRPr="001357ED" w:rsidRDefault="001643EE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5F21CF2C" w:rsidR="001643EE" w:rsidRPr="001357ED" w:rsidRDefault="001643E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1643EE" w:rsidRPr="001357ED" w:rsidRDefault="001643E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8073DE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8073DE" w:rsidRPr="007821EC" w:rsidRDefault="008073D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215A7BF9" w:rsidR="008073DE" w:rsidRPr="001357ED" w:rsidRDefault="007B5B58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bookmarkStart w:id="0" w:name="_GoBack"/>
            <w:bookmarkEnd w:id="0"/>
            <w:r w:rsidR="008073DE">
              <w:rPr>
                <w:rFonts w:cs="Arial"/>
                <w:sz w:val="20"/>
              </w:rPr>
              <w:t>/06/2022</w:t>
            </w:r>
          </w:p>
        </w:tc>
        <w:tc>
          <w:tcPr>
            <w:tcW w:w="1132" w:type="dxa"/>
          </w:tcPr>
          <w:p w14:paraId="2CC1B2BE" w14:textId="6A9E1A66" w:rsidR="008073DE" w:rsidRPr="001357ED" w:rsidRDefault="008073DE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7B1D74F1" w:rsidR="008073DE" w:rsidRPr="001357ED" w:rsidRDefault="008073DE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0E263899" w14:textId="3855FA6B" w:rsidR="008073DE" w:rsidRPr="001357ED" w:rsidRDefault="008073DE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5B644C8" w:rsidR="008073DE" w:rsidRPr="001357ED" w:rsidRDefault="008073D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8073DE" w:rsidRPr="001357ED" w:rsidRDefault="008073D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43EE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643EE" w:rsidRPr="007821EC" w:rsidRDefault="001643E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420D800" w:rsidR="001643EE" w:rsidRPr="001357ED" w:rsidRDefault="007B5B58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643EE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7</w:t>
            </w:r>
            <w:r w:rsidR="001643EE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01454EC4" w14:textId="26B3831B" w:rsidR="001643EE" w:rsidRPr="001357ED" w:rsidRDefault="001643EE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155DD29D" w:rsidR="001643EE" w:rsidRPr="001357ED" w:rsidRDefault="001643EE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14ACD852" w:rsidR="001643EE" w:rsidRPr="001357ED" w:rsidRDefault="001643EE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27DDE3C4" w:rsidR="001643EE" w:rsidRPr="001357ED" w:rsidRDefault="001643E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1643EE" w:rsidRPr="001357ED" w:rsidRDefault="001643E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6535BB4" w:rsidR="004A40D3" w:rsidRPr="001357ED" w:rsidRDefault="007B5B58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2F5D11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7</w:t>
            </w:r>
            <w:r w:rsidR="002F5D11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FAAB0AC" w:rsidR="000E4C94" w:rsidRPr="001357ED" w:rsidRDefault="007B5B58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0E4C94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7</w:t>
            </w:r>
            <w:r w:rsidR="000E4C94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1325A2E2" w:rsidR="004A40D3" w:rsidRPr="001357ED" w:rsidRDefault="008073DE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D8CE79" w14:textId="77777777" w:rsidR="00AD7821" w:rsidRDefault="00AD7821" w:rsidP="003856C9">
      <w:pPr>
        <w:spacing w:after="0" w:line="240" w:lineRule="auto"/>
      </w:pPr>
      <w:r>
        <w:separator/>
      </w:r>
    </w:p>
  </w:endnote>
  <w:endnote w:type="continuationSeparator" w:id="0">
    <w:p w14:paraId="3C015C2A" w14:textId="77777777" w:rsidR="00AD7821" w:rsidRDefault="00AD7821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B5B5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B5B5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7B5B5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7B5B5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CD3BC7" w14:textId="77777777" w:rsidR="00AD7821" w:rsidRDefault="00AD7821" w:rsidP="003856C9">
      <w:pPr>
        <w:spacing w:after="0" w:line="240" w:lineRule="auto"/>
      </w:pPr>
      <w:r>
        <w:separator/>
      </w:r>
    </w:p>
  </w:footnote>
  <w:footnote w:type="continuationSeparator" w:id="0">
    <w:p w14:paraId="5E141342" w14:textId="77777777" w:rsidR="00AD7821" w:rsidRDefault="00AD7821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D782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F247CBF-CC22-46B2-9CEA-E61F1D1B2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2022-07-04T21:16:00Z</dcterms:created>
  <dcterms:modified xsi:type="dcterms:W3CDTF">2022-07-04T21:17:00Z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