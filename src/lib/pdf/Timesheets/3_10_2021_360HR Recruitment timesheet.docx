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70ADE67A" w:rsidR="00E527E9" w:rsidRPr="001357ED" w:rsidRDefault="009A0FFC" w:rsidP="005D779F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</w:t>
            </w:r>
            <w:r w:rsidR="00A84092">
              <w:rPr>
                <w:rFonts w:cs="Arial"/>
                <w:sz w:val="20"/>
              </w:rPr>
              <w:t>/10</w:t>
            </w:r>
            <w:r w:rsidR="00FE578B">
              <w:rPr>
                <w:rFonts w:cs="Arial"/>
                <w:sz w:val="20"/>
              </w:rPr>
              <w:t>/2021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7821EC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7821EC" w:rsidRPr="007821EC" w:rsidRDefault="007821E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0AF0D932" w:rsidR="00087B4D" w:rsidRPr="001357ED" w:rsidRDefault="009A0FFC" w:rsidP="003F0C7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4/10</w:t>
            </w:r>
            <w:r w:rsidR="002E3118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5C51FB5F" w14:textId="743B1819" w:rsidR="007821EC" w:rsidRPr="001357ED" w:rsidRDefault="002E3118" w:rsidP="009A0F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A0F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</w:t>
            </w:r>
            <w:r w:rsidR="004A40D3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502546A0" w14:textId="3480217B" w:rsidR="007821EC" w:rsidRPr="001357ED" w:rsidRDefault="002E3118" w:rsidP="009A0F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9A0F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</w:t>
            </w:r>
            <w:r w:rsidR="0006258F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1133D2B" w14:textId="05D24925" w:rsidR="007821EC" w:rsidRPr="001357ED" w:rsidRDefault="009A0FFC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2E3118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7101A926" w:rsidR="007821EC" w:rsidRPr="001357ED" w:rsidRDefault="009A0FF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51F129A9" w:rsidR="007821EC" w:rsidRPr="001357ED" w:rsidRDefault="000625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2E3118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797821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797821" w:rsidRPr="007821EC" w:rsidRDefault="00797821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3F0DB361" w:rsidR="00797821" w:rsidRPr="001357ED" w:rsidRDefault="009A0FFC" w:rsidP="003F0C7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5/10</w:t>
            </w:r>
            <w:r w:rsidR="00797821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5B7535B4" w14:textId="2353311B" w:rsidR="00797821" w:rsidRPr="001357ED" w:rsidRDefault="00797821" w:rsidP="002E311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3A9A1F52" w14:textId="3C3E20AE" w:rsidR="00797821" w:rsidRPr="001357ED" w:rsidRDefault="00A84092" w:rsidP="0006258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17:30</w:t>
            </w:r>
          </w:p>
        </w:tc>
        <w:tc>
          <w:tcPr>
            <w:tcW w:w="1068" w:type="dxa"/>
          </w:tcPr>
          <w:p w14:paraId="45B059F7" w14:textId="436A7166" w:rsidR="00797821" w:rsidRPr="001357ED" w:rsidRDefault="00A84092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  <w:r w:rsidR="00797821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7CA8D810" w:rsidR="00797821" w:rsidRPr="001357ED" w:rsidRDefault="0079782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7889D5B0" w:rsidR="00797821" w:rsidRPr="001357ED" w:rsidRDefault="00A84092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797821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7821EC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7821EC" w:rsidRPr="007821EC" w:rsidRDefault="007821E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312A2C9A" w:rsidR="007821EC" w:rsidRPr="001357ED" w:rsidRDefault="009A0FFC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6/10</w:t>
            </w:r>
            <w:r w:rsidR="002E3118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36D11440" w14:textId="6AA493BE" w:rsidR="007821EC" w:rsidRPr="001357ED" w:rsidRDefault="002E3118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0E02BBB0" w14:textId="4233FB07" w:rsidR="007821EC" w:rsidRPr="001357ED" w:rsidRDefault="004A40D3" w:rsidP="009A0F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9A0FFC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797821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19E6F9A6" w14:textId="790F6E58" w:rsidR="007821EC" w:rsidRPr="001357ED" w:rsidRDefault="009A0FFC" w:rsidP="009A0F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2E3118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2E3118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5A6353CC" w:rsidR="007821EC" w:rsidRPr="001357ED" w:rsidRDefault="009A0FF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253BE487" w:rsidR="007821EC" w:rsidRPr="001357ED" w:rsidRDefault="009A0FF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2E3118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9A0FFC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9A0FFC" w:rsidRPr="007821EC" w:rsidRDefault="009A0FF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5B6947ED" w:rsidR="009A0FFC" w:rsidRPr="001357ED" w:rsidRDefault="009A0FFC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7/10/2021</w:t>
            </w:r>
          </w:p>
        </w:tc>
        <w:tc>
          <w:tcPr>
            <w:tcW w:w="1132" w:type="dxa"/>
          </w:tcPr>
          <w:p w14:paraId="2CC1B2BE" w14:textId="4FE813E3" w:rsidR="009A0FFC" w:rsidRPr="001357ED" w:rsidRDefault="009A0FFC" w:rsidP="00A8409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1DF2FED0" w14:textId="61C295C0" w:rsidR="009A0FFC" w:rsidRPr="001357ED" w:rsidRDefault="009A0FFC" w:rsidP="009A0F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18:00</w:t>
            </w:r>
          </w:p>
        </w:tc>
        <w:tc>
          <w:tcPr>
            <w:tcW w:w="1068" w:type="dxa"/>
          </w:tcPr>
          <w:p w14:paraId="0E263899" w14:textId="18CB58C5" w:rsidR="009A0FFC" w:rsidRPr="001357ED" w:rsidRDefault="009A0FFC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58951AE1" w:rsidR="009A0FFC" w:rsidRPr="001357ED" w:rsidRDefault="009A0FF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00A02076" w:rsidR="009A0FFC" w:rsidRPr="001357ED" w:rsidRDefault="009A0FF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F645A2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F645A2" w:rsidRPr="007821EC" w:rsidRDefault="00F645A2" w:rsidP="003F5989">
            <w:pPr>
              <w:spacing w:before="120" w:after="120"/>
              <w:rPr>
                <w:rFonts w:cs="Arial"/>
                <w:b/>
                <w:sz w:val="20"/>
              </w:rPr>
            </w:pPr>
            <w:bookmarkStart w:id="0" w:name="_GoBack" w:colFirst="2" w:colLast="6"/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226AA7F0" w:rsidR="00F645A2" w:rsidRPr="001357ED" w:rsidRDefault="009A0FFC" w:rsidP="004A40D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  <w:r w:rsidR="003F0C77">
              <w:rPr>
                <w:rFonts w:cs="Arial"/>
                <w:sz w:val="20"/>
              </w:rPr>
              <w:t>/10</w:t>
            </w:r>
            <w:r w:rsidR="00F645A2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01454EC4" w14:textId="42F48B00" w:rsidR="00F645A2" w:rsidRPr="001357ED" w:rsidRDefault="00F645A2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5AEB5319" w14:textId="42CD13FD" w:rsidR="00F645A2" w:rsidRPr="001357ED" w:rsidRDefault="004A40D3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797821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797821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10DFD222" w14:textId="1026C344" w:rsidR="00F645A2" w:rsidRPr="001357ED" w:rsidRDefault="00797821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  <w:r w:rsidR="00F645A2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F645A2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70FB0427" w:rsidR="00F645A2" w:rsidRPr="001357ED" w:rsidRDefault="004A40D3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6BB32A11" w:rsidR="00F645A2" w:rsidRPr="001357ED" w:rsidRDefault="00F645A2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F645A2" w:rsidRPr="001357ED" w:rsidRDefault="00F645A2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F645A2" w:rsidRPr="001357ED" w:rsidRDefault="00F645A2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F645A2" w:rsidRPr="001357ED" w:rsidRDefault="00F645A2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bookmarkEnd w:id="0"/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146B0627" w:rsidR="004A40D3" w:rsidRPr="001357ED" w:rsidRDefault="009A0FFC" w:rsidP="004A40D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9</w:t>
            </w:r>
            <w:r w:rsidR="003F0C77">
              <w:rPr>
                <w:rFonts w:cs="Arial"/>
                <w:sz w:val="20"/>
              </w:rPr>
              <w:t>/10</w:t>
            </w:r>
            <w:r w:rsidR="004A40D3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66B054DC" w14:textId="46B51D2A" w:rsidR="004A40D3" w:rsidRPr="001357ED" w:rsidRDefault="004A40D3" w:rsidP="0006258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06258F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:00</w:t>
            </w:r>
          </w:p>
        </w:tc>
        <w:tc>
          <w:tcPr>
            <w:tcW w:w="1090" w:type="dxa"/>
          </w:tcPr>
          <w:p w14:paraId="15B4680C" w14:textId="7AAC4F99" w:rsidR="004A40D3" w:rsidRPr="001357ED" w:rsidRDefault="0006258F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0:00</w:t>
            </w:r>
          </w:p>
        </w:tc>
        <w:tc>
          <w:tcPr>
            <w:tcW w:w="1068" w:type="dxa"/>
          </w:tcPr>
          <w:p w14:paraId="45084BF5" w14:textId="77777777" w:rsidR="004A40D3" w:rsidRPr="001357ED" w:rsidRDefault="004A40D3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70AD15D9" w:rsidR="004A40D3" w:rsidRPr="001357ED" w:rsidRDefault="000625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15BF6355" w:rsidR="004A40D3" w:rsidRPr="001357ED" w:rsidRDefault="004A40D3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381933AE" w:rsidR="004A40D3" w:rsidRPr="001357ED" w:rsidRDefault="009A0FFC" w:rsidP="004A40D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</w:t>
            </w:r>
            <w:r w:rsidR="003F0C77">
              <w:rPr>
                <w:rFonts w:cs="Arial"/>
                <w:sz w:val="20"/>
              </w:rPr>
              <w:t>/10</w:t>
            </w:r>
            <w:r w:rsidR="004A40D3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7437E0F6" w14:textId="7580707E" w:rsidR="004A40D3" w:rsidRPr="001357ED" w:rsidRDefault="004A40D3" w:rsidP="0006258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06258F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:00</w:t>
            </w:r>
          </w:p>
        </w:tc>
        <w:tc>
          <w:tcPr>
            <w:tcW w:w="1090" w:type="dxa"/>
          </w:tcPr>
          <w:p w14:paraId="1EBE4630" w14:textId="5561993E" w:rsidR="004A40D3" w:rsidRPr="001357ED" w:rsidRDefault="0006258F" w:rsidP="002D4FA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2D4FAE"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:00</w:t>
            </w:r>
          </w:p>
        </w:tc>
        <w:tc>
          <w:tcPr>
            <w:tcW w:w="1068" w:type="dxa"/>
          </w:tcPr>
          <w:p w14:paraId="04976CFE" w14:textId="77777777" w:rsidR="004A40D3" w:rsidRPr="001357ED" w:rsidRDefault="004A40D3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263ACA59" w:rsidR="004A40D3" w:rsidRPr="001357ED" w:rsidRDefault="000625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57C7CAC9" w:rsidR="004A40D3" w:rsidRPr="001357ED" w:rsidRDefault="0079782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59C1C5DD" w:rsidR="004A40D3" w:rsidRPr="001357ED" w:rsidRDefault="0006258F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22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15D2AF2A" w:rsidR="004A40D3" w:rsidRPr="001357ED" w:rsidRDefault="004A40D3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B47F948" w14:textId="77777777" w:rsidR="00890257" w:rsidRDefault="00890257" w:rsidP="003856C9">
      <w:pPr>
        <w:spacing w:after="0" w:line="240" w:lineRule="auto"/>
      </w:pPr>
      <w:r>
        <w:separator/>
      </w:r>
    </w:p>
  </w:endnote>
  <w:endnote w:type="continuationSeparator" w:id="0">
    <w:p w14:paraId="301DFDA7" w14:textId="77777777" w:rsidR="00890257" w:rsidRDefault="00890257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9A0FFC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9A0FFC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9A0FFC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9A0FFC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7D7AC3" w14:textId="77777777" w:rsidR="00890257" w:rsidRDefault="00890257" w:rsidP="003856C9">
      <w:pPr>
        <w:spacing w:after="0" w:line="240" w:lineRule="auto"/>
      </w:pPr>
      <w:r>
        <w:separator/>
      </w:r>
    </w:p>
  </w:footnote>
  <w:footnote w:type="continuationSeparator" w:id="0">
    <w:p w14:paraId="62FDE610" w14:textId="77777777" w:rsidR="00890257" w:rsidRDefault="00890257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66E1"/>
    <w:rsid w:val="00036885"/>
    <w:rsid w:val="00052BE1"/>
    <w:rsid w:val="0005756D"/>
    <w:rsid w:val="0006258F"/>
    <w:rsid w:val="00062B72"/>
    <w:rsid w:val="000720FD"/>
    <w:rsid w:val="0007412A"/>
    <w:rsid w:val="00076CF9"/>
    <w:rsid w:val="000855DF"/>
    <w:rsid w:val="00087B4D"/>
    <w:rsid w:val="00087BD0"/>
    <w:rsid w:val="000E70C6"/>
    <w:rsid w:val="000F150D"/>
    <w:rsid w:val="0010199E"/>
    <w:rsid w:val="00107477"/>
    <w:rsid w:val="00113681"/>
    <w:rsid w:val="00120F74"/>
    <w:rsid w:val="0013429E"/>
    <w:rsid w:val="00134338"/>
    <w:rsid w:val="001357ED"/>
    <w:rsid w:val="00145C1F"/>
    <w:rsid w:val="00161173"/>
    <w:rsid w:val="001637EB"/>
    <w:rsid w:val="00165279"/>
    <w:rsid w:val="001707CD"/>
    <w:rsid w:val="001765FE"/>
    <w:rsid w:val="0019561F"/>
    <w:rsid w:val="001B32D2"/>
    <w:rsid w:val="00204FF4"/>
    <w:rsid w:val="00205016"/>
    <w:rsid w:val="002051C1"/>
    <w:rsid w:val="002073E0"/>
    <w:rsid w:val="00217BD5"/>
    <w:rsid w:val="0022475F"/>
    <w:rsid w:val="002347B6"/>
    <w:rsid w:val="002463C5"/>
    <w:rsid w:val="00271D89"/>
    <w:rsid w:val="00274B8D"/>
    <w:rsid w:val="00285758"/>
    <w:rsid w:val="00286DC3"/>
    <w:rsid w:val="00293B83"/>
    <w:rsid w:val="00296001"/>
    <w:rsid w:val="002A0D11"/>
    <w:rsid w:val="002A3621"/>
    <w:rsid w:val="002B3890"/>
    <w:rsid w:val="002B7747"/>
    <w:rsid w:val="002B7C91"/>
    <w:rsid w:val="002C77B9"/>
    <w:rsid w:val="002D221F"/>
    <w:rsid w:val="002D4FAE"/>
    <w:rsid w:val="002E3118"/>
    <w:rsid w:val="002F485A"/>
    <w:rsid w:val="002F4EE8"/>
    <w:rsid w:val="00300E48"/>
    <w:rsid w:val="003053D9"/>
    <w:rsid w:val="00312CA8"/>
    <w:rsid w:val="00334C52"/>
    <w:rsid w:val="00377915"/>
    <w:rsid w:val="003838D6"/>
    <w:rsid w:val="003856C9"/>
    <w:rsid w:val="00396369"/>
    <w:rsid w:val="003D691C"/>
    <w:rsid w:val="003D7D16"/>
    <w:rsid w:val="003E2918"/>
    <w:rsid w:val="003E4333"/>
    <w:rsid w:val="003F049F"/>
    <w:rsid w:val="003F0C77"/>
    <w:rsid w:val="003F4D31"/>
    <w:rsid w:val="003F70A4"/>
    <w:rsid w:val="00403465"/>
    <w:rsid w:val="00420392"/>
    <w:rsid w:val="0042425E"/>
    <w:rsid w:val="00427363"/>
    <w:rsid w:val="0043426C"/>
    <w:rsid w:val="00436B54"/>
    <w:rsid w:val="00441EB9"/>
    <w:rsid w:val="00451CCE"/>
    <w:rsid w:val="00463463"/>
    <w:rsid w:val="00471DFE"/>
    <w:rsid w:val="00473EF8"/>
    <w:rsid w:val="004740A2"/>
    <w:rsid w:val="004760E5"/>
    <w:rsid w:val="00496823"/>
    <w:rsid w:val="004A40D3"/>
    <w:rsid w:val="004B4FFD"/>
    <w:rsid w:val="004C22D9"/>
    <w:rsid w:val="004D22BB"/>
    <w:rsid w:val="004F4C93"/>
    <w:rsid w:val="00502701"/>
    <w:rsid w:val="00513E53"/>
    <w:rsid w:val="00514233"/>
    <w:rsid w:val="005152F2"/>
    <w:rsid w:val="00534E4E"/>
    <w:rsid w:val="00535228"/>
    <w:rsid w:val="00551D35"/>
    <w:rsid w:val="00557019"/>
    <w:rsid w:val="005674AC"/>
    <w:rsid w:val="005A1E51"/>
    <w:rsid w:val="005A7E57"/>
    <w:rsid w:val="005B0F0C"/>
    <w:rsid w:val="005C19CB"/>
    <w:rsid w:val="005D779F"/>
    <w:rsid w:val="005F6DAF"/>
    <w:rsid w:val="00603A06"/>
    <w:rsid w:val="00606BCF"/>
    <w:rsid w:val="00616FF4"/>
    <w:rsid w:val="0063745A"/>
    <w:rsid w:val="0064263A"/>
    <w:rsid w:val="00650BFC"/>
    <w:rsid w:val="0065215D"/>
    <w:rsid w:val="00653E0B"/>
    <w:rsid w:val="006763F8"/>
    <w:rsid w:val="00682EB3"/>
    <w:rsid w:val="00687367"/>
    <w:rsid w:val="00696113"/>
    <w:rsid w:val="006A3CE7"/>
    <w:rsid w:val="006A66A6"/>
    <w:rsid w:val="006B5A30"/>
    <w:rsid w:val="006E29F2"/>
    <w:rsid w:val="006E510D"/>
    <w:rsid w:val="00714A0A"/>
    <w:rsid w:val="00714F91"/>
    <w:rsid w:val="00724C9F"/>
    <w:rsid w:val="00724E54"/>
    <w:rsid w:val="00730A3F"/>
    <w:rsid w:val="00731574"/>
    <w:rsid w:val="00743379"/>
    <w:rsid w:val="007453DB"/>
    <w:rsid w:val="00747279"/>
    <w:rsid w:val="00765BC2"/>
    <w:rsid w:val="00772DC0"/>
    <w:rsid w:val="007803B7"/>
    <w:rsid w:val="007821EC"/>
    <w:rsid w:val="00795B00"/>
    <w:rsid w:val="00797821"/>
    <w:rsid w:val="007A0210"/>
    <w:rsid w:val="007A45FC"/>
    <w:rsid w:val="007B2F5C"/>
    <w:rsid w:val="007C5F05"/>
    <w:rsid w:val="00810D3C"/>
    <w:rsid w:val="0081450D"/>
    <w:rsid w:val="00832043"/>
    <w:rsid w:val="00832F81"/>
    <w:rsid w:val="00841DF4"/>
    <w:rsid w:val="008427D6"/>
    <w:rsid w:val="00846679"/>
    <w:rsid w:val="008638F7"/>
    <w:rsid w:val="00867E15"/>
    <w:rsid w:val="00874959"/>
    <w:rsid w:val="0088002B"/>
    <w:rsid w:val="00881A5A"/>
    <w:rsid w:val="00890257"/>
    <w:rsid w:val="00897188"/>
    <w:rsid w:val="008B632A"/>
    <w:rsid w:val="008C7CA2"/>
    <w:rsid w:val="008D609C"/>
    <w:rsid w:val="008D6D42"/>
    <w:rsid w:val="008E6CE8"/>
    <w:rsid w:val="008F02A7"/>
    <w:rsid w:val="008F4106"/>
    <w:rsid w:val="008F6337"/>
    <w:rsid w:val="00916128"/>
    <w:rsid w:val="00925A73"/>
    <w:rsid w:val="00933FF3"/>
    <w:rsid w:val="00943192"/>
    <w:rsid w:val="009448CC"/>
    <w:rsid w:val="00973982"/>
    <w:rsid w:val="009A0FFC"/>
    <w:rsid w:val="009A428D"/>
    <w:rsid w:val="009A7217"/>
    <w:rsid w:val="009B1557"/>
    <w:rsid w:val="009B6C74"/>
    <w:rsid w:val="009C4745"/>
    <w:rsid w:val="009D1283"/>
    <w:rsid w:val="009E357B"/>
    <w:rsid w:val="009E44DF"/>
    <w:rsid w:val="009F2303"/>
    <w:rsid w:val="009F2474"/>
    <w:rsid w:val="009F61F7"/>
    <w:rsid w:val="00A02783"/>
    <w:rsid w:val="00A27361"/>
    <w:rsid w:val="00A42F91"/>
    <w:rsid w:val="00A4445F"/>
    <w:rsid w:val="00A4524F"/>
    <w:rsid w:val="00A4623B"/>
    <w:rsid w:val="00A469BA"/>
    <w:rsid w:val="00A4791B"/>
    <w:rsid w:val="00A55E0D"/>
    <w:rsid w:val="00A84092"/>
    <w:rsid w:val="00A912BA"/>
    <w:rsid w:val="00A96C54"/>
    <w:rsid w:val="00AB1E0C"/>
    <w:rsid w:val="00AB43D2"/>
    <w:rsid w:val="00AB60D4"/>
    <w:rsid w:val="00AC2D94"/>
    <w:rsid w:val="00AC3301"/>
    <w:rsid w:val="00AE02A2"/>
    <w:rsid w:val="00AF103E"/>
    <w:rsid w:val="00AF1258"/>
    <w:rsid w:val="00AF5321"/>
    <w:rsid w:val="00AF7555"/>
    <w:rsid w:val="00B01E52"/>
    <w:rsid w:val="00B05AFF"/>
    <w:rsid w:val="00B0743B"/>
    <w:rsid w:val="00B403DC"/>
    <w:rsid w:val="00B518A6"/>
    <w:rsid w:val="00B550FC"/>
    <w:rsid w:val="00B73774"/>
    <w:rsid w:val="00B85871"/>
    <w:rsid w:val="00B860BB"/>
    <w:rsid w:val="00B921FE"/>
    <w:rsid w:val="00B93310"/>
    <w:rsid w:val="00BC1F18"/>
    <w:rsid w:val="00BD2E58"/>
    <w:rsid w:val="00BD69FA"/>
    <w:rsid w:val="00BE08EF"/>
    <w:rsid w:val="00BE0EC5"/>
    <w:rsid w:val="00BF6BAB"/>
    <w:rsid w:val="00C007A5"/>
    <w:rsid w:val="00C0394C"/>
    <w:rsid w:val="00C03E87"/>
    <w:rsid w:val="00C30F89"/>
    <w:rsid w:val="00C33078"/>
    <w:rsid w:val="00C4403A"/>
    <w:rsid w:val="00C77E4D"/>
    <w:rsid w:val="00C8666F"/>
    <w:rsid w:val="00C938A9"/>
    <w:rsid w:val="00C97F3E"/>
    <w:rsid w:val="00CB7769"/>
    <w:rsid w:val="00CD55C1"/>
    <w:rsid w:val="00CE37DD"/>
    <w:rsid w:val="00CE6306"/>
    <w:rsid w:val="00CE7EC2"/>
    <w:rsid w:val="00CF6FFF"/>
    <w:rsid w:val="00D11C4D"/>
    <w:rsid w:val="00D203CD"/>
    <w:rsid w:val="00D333E6"/>
    <w:rsid w:val="00D3777F"/>
    <w:rsid w:val="00D504E8"/>
    <w:rsid w:val="00D5067A"/>
    <w:rsid w:val="00D650F3"/>
    <w:rsid w:val="00DA0337"/>
    <w:rsid w:val="00DA4402"/>
    <w:rsid w:val="00DC1712"/>
    <w:rsid w:val="00DC4A87"/>
    <w:rsid w:val="00DC79BB"/>
    <w:rsid w:val="00DF229D"/>
    <w:rsid w:val="00E30244"/>
    <w:rsid w:val="00E30B68"/>
    <w:rsid w:val="00E34D58"/>
    <w:rsid w:val="00E37F7F"/>
    <w:rsid w:val="00E43DA9"/>
    <w:rsid w:val="00E512C1"/>
    <w:rsid w:val="00E51CC0"/>
    <w:rsid w:val="00E527E9"/>
    <w:rsid w:val="00E55C4D"/>
    <w:rsid w:val="00E601E4"/>
    <w:rsid w:val="00E60705"/>
    <w:rsid w:val="00E66D66"/>
    <w:rsid w:val="00E73C52"/>
    <w:rsid w:val="00E76A22"/>
    <w:rsid w:val="00E8579A"/>
    <w:rsid w:val="00E941EF"/>
    <w:rsid w:val="00E97A8B"/>
    <w:rsid w:val="00EB1B91"/>
    <w:rsid w:val="00EB1C1B"/>
    <w:rsid w:val="00EB3396"/>
    <w:rsid w:val="00EB3DE6"/>
    <w:rsid w:val="00EB57A8"/>
    <w:rsid w:val="00ED3511"/>
    <w:rsid w:val="00ED38DD"/>
    <w:rsid w:val="00EE433F"/>
    <w:rsid w:val="00EF5160"/>
    <w:rsid w:val="00EF752B"/>
    <w:rsid w:val="00F008FC"/>
    <w:rsid w:val="00F01ED6"/>
    <w:rsid w:val="00F0406F"/>
    <w:rsid w:val="00F11472"/>
    <w:rsid w:val="00F21EF0"/>
    <w:rsid w:val="00F33FAF"/>
    <w:rsid w:val="00F56435"/>
    <w:rsid w:val="00F645A2"/>
    <w:rsid w:val="00F717D6"/>
    <w:rsid w:val="00F91319"/>
    <w:rsid w:val="00FA07AA"/>
    <w:rsid w:val="00FA0843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E20E6"/>
    <w:rsid w:val="00FE578B"/>
    <w:rsid w:val="00FE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5D5A2F2-C042-4142-B528-AF4D7320A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11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5</cp:revision>
  <cp:lastPrinted>2019-02-17T02:22:00Z</cp:lastPrinted>
  <dcterms:created xsi:type="dcterms:W3CDTF">2021-09-29T03:23:00Z</dcterms:created>
  <dcterms:modified xsi:type="dcterms:W3CDTF">2021-10-06T06:42:00Z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