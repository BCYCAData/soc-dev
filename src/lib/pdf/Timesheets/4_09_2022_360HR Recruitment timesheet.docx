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5C57C6CF" w:rsidR="00E527E9" w:rsidRPr="001357ED" w:rsidRDefault="00A06D6D" w:rsidP="00A06D6D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</w:t>
            </w:r>
            <w:r w:rsidR="005776C4">
              <w:rPr>
                <w:rFonts w:cs="Arial"/>
                <w:sz w:val="20"/>
              </w:rPr>
              <w:t>/0</w:t>
            </w:r>
            <w:r>
              <w:rPr>
                <w:rFonts w:cs="Arial"/>
                <w:sz w:val="20"/>
              </w:rPr>
              <w:t>9</w:t>
            </w:r>
            <w:r w:rsidR="005776C4">
              <w:rPr>
                <w:rFonts w:cs="Arial"/>
                <w:sz w:val="20"/>
              </w:rPr>
              <w:t>/</w:t>
            </w:r>
            <w:r w:rsidR="00FE578B">
              <w:rPr>
                <w:rFonts w:cs="Arial"/>
                <w:sz w:val="20"/>
              </w:rPr>
              <w:t>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23BE1FBF" w:rsidR="002150E5" w:rsidRPr="001357ED" w:rsidRDefault="0064260B" w:rsidP="00A06D6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A06D6D">
              <w:rPr>
                <w:rFonts w:cs="Arial"/>
                <w:sz w:val="20"/>
              </w:rPr>
              <w:t>9/08/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2D7CC34E" w:rsidR="00A00466" w:rsidRPr="001357ED" w:rsidRDefault="00A06D6D" w:rsidP="00A06D6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30/08/</w:t>
            </w:r>
            <w:r w:rsidR="00A00466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67CA687E" w:rsidR="002150E5" w:rsidRPr="001357ED" w:rsidRDefault="00A06D6D" w:rsidP="00A06D6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31/08/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36D11440" w14:textId="4CE26F51" w:rsidR="002150E5" w:rsidRPr="001357ED" w:rsidRDefault="002150E5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0E02BBB0" w14:textId="032775DF" w:rsidR="002150E5" w:rsidRPr="001357ED" w:rsidRDefault="002150E5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64260B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64260B" w:rsidRPr="007821EC" w:rsidRDefault="0064260B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31714094" w:rsidR="0064260B" w:rsidRPr="001357ED" w:rsidRDefault="00A06D6D" w:rsidP="005A24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1/09/</w:t>
            </w:r>
            <w:r w:rsidR="0064260B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2CC1B2BE" w14:textId="6DD6132E" w:rsidR="0064260B" w:rsidRPr="001357ED" w:rsidRDefault="0064260B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1DF2FED0" w14:textId="597AB77B" w:rsidR="0064260B" w:rsidRPr="001357ED" w:rsidRDefault="0064260B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0E263899" w14:textId="7EE1CEFE" w:rsidR="0064260B" w:rsidRPr="001357ED" w:rsidRDefault="0064260B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17CB83BA" w:rsidR="0064260B" w:rsidRPr="001357ED" w:rsidRDefault="0064260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64260B" w:rsidRPr="001357ED" w:rsidRDefault="0064260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64260B" w:rsidRPr="001357ED" w:rsidRDefault="0064260B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64260B" w:rsidRPr="001357ED" w:rsidRDefault="0064260B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64260B" w:rsidRPr="001357ED" w:rsidRDefault="0064260B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54BD1D64" w:rsidR="00A00466" w:rsidRPr="001357ED" w:rsidRDefault="00A06D6D" w:rsidP="005A24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2/09/</w:t>
            </w:r>
            <w:r w:rsidR="00A00466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5F3AAD67" w:rsidR="004A40D3" w:rsidRPr="001357ED" w:rsidRDefault="00A06D6D" w:rsidP="0064260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3/09/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56285428" w:rsidR="000E4C94" w:rsidRPr="001357ED" w:rsidRDefault="00A06D6D" w:rsidP="0064260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</w:t>
            </w:r>
            <w:bookmarkStart w:id="0" w:name="_GoBack"/>
            <w:bookmarkEnd w:id="0"/>
            <w:r>
              <w:rPr>
                <w:rFonts w:cs="Arial"/>
                <w:sz w:val="20"/>
              </w:rPr>
              <w:t>/09/</w:t>
            </w:r>
            <w:r w:rsidR="000E4C94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CAB62AD" w:rsidR="004A40D3" w:rsidRPr="001357ED" w:rsidRDefault="0064260B" w:rsidP="00EE4D8D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3CE2D0" w14:textId="77777777" w:rsidR="00E26BE6" w:rsidRDefault="00E26BE6" w:rsidP="003856C9">
      <w:pPr>
        <w:spacing w:after="0" w:line="240" w:lineRule="auto"/>
      </w:pPr>
      <w:r>
        <w:separator/>
      </w:r>
    </w:p>
  </w:endnote>
  <w:endnote w:type="continuationSeparator" w:id="0">
    <w:p w14:paraId="60803221" w14:textId="77777777" w:rsidR="00E26BE6" w:rsidRDefault="00E26BE6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A06D6D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A06D6D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A06D6D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A06D6D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E1EAF0" w14:textId="77777777" w:rsidR="00E26BE6" w:rsidRDefault="00E26BE6" w:rsidP="003856C9">
      <w:pPr>
        <w:spacing w:after="0" w:line="240" w:lineRule="auto"/>
      </w:pPr>
      <w:r>
        <w:separator/>
      </w:r>
    </w:p>
  </w:footnote>
  <w:footnote w:type="continuationSeparator" w:id="0">
    <w:p w14:paraId="2FBFCC9B" w14:textId="77777777" w:rsidR="00E26BE6" w:rsidRDefault="00E26BE6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71D89"/>
    <w:rsid w:val="00272EF8"/>
    <w:rsid w:val="002734D9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7872"/>
    <w:rsid w:val="002F485A"/>
    <w:rsid w:val="002F4EE8"/>
    <w:rsid w:val="002F5D11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2979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25A0"/>
    <w:rsid w:val="00524E42"/>
    <w:rsid w:val="00534E4E"/>
    <w:rsid w:val="00535228"/>
    <w:rsid w:val="00537DE4"/>
    <w:rsid w:val="00546248"/>
    <w:rsid w:val="00551B39"/>
    <w:rsid w:val="00551D35"/>
    <w:rsid w:val="00553849"/>
    <w:rsid w:val="00556469"/>
    <w:rsid w:val="00557019"/>
    <w:rsid w:val="005674AC"/>
    <w:rsid w:val="00571EC8"/>
    <w:rsid w:val="00575EA1"/>
    <w:rsid w:val="005776C4"/>
    <w:rsid w:val="005A1E51"/>
    <w:rsid w:val="005A241E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22D70"/>
    <w:rsid w:val="0063745A"/>
    <w:rsid w:val="0064260B"/>
    <w:rsid w:val="0064263A"/>
    <w:rsid w:val="00650BFC"/>
    <w:rsid w:val="0065215D"/>
    <w:rsid w:val="00653E0B"/>
    <w:rsid w:val="006657FA"/>
    <w:rsid w:val="0067556D"/>
    <w:rsid w:val="006763F8"/>
    <w:rsid w:val="00682EB3"/>
    <w:rsid w:val="00687367"/>
    <w:rsid w:val="0069158D"/>
    <w:rsid w:val="006940B7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F4540"/>
    <w:rsid w:val="008073DE"/>
    <w:rsid w:val="00810D3C"/>
    <w:rsid w:val="0081450D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4F1E"/>
    <w:rsid w:val="00C766F1"/>
    <w:rsid w:val="00C77E4D"/>
    <w:rsid w:val="00C81B55"/>
    <w:rsid w:val="00C8666F"/>
    <w:rsid w:val="00C938A9"/>
    <w:rsid w:val="00C97F3E"/>
    <w:rsid w:val="00CA1F67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05FB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3525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488F"/>
    <w:rsid w:val="00F21EF0"/>
    <w:rsid w:val="00F2694D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B551487-4568-4739-8037-479AF87E3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2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2022-08-29T06:27:00Z</dcterms:created>
  <dcterms:modified xsi:type="dcterms:W3CDTF">2022-08-29T06:29:00Z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