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CAF6D88" w:rsidR="00E527E9" w:rsidRPr="001357ED" w:rsidRDefault="004B0C87" w:rsidP="004B0C87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3F66E6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bookmarkStart w:id="0" w:name="_GoBack"/>
            <w:bookmarkEnd w:id="0"/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3111E0C2" w:rsidR="002150E5" w:rsidRPr="001357ED" w:rsidRDefault="001F45E2" w:rsidP="00617BE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17BE1">
              <w:rPr>
                <w:rFonts w:cs="Arial"/>
                <w:sz w:val="20"/>
              </w:rPr>
              <w:t>8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</w:t>
            </w:r>
            <w:r w:rsidR="004E1E0A">
              <w:rPr>
                <w:rFonts w:cs="Arial"/>
                <w:sz w:val="20"/>
              </w:rPr>
              <w:t>1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9A5498B" w:rsidR="00A00466" w:rsidRPr="001357ED" w:rsidRDefault="001F45E2" w:rsidP="00617BE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17BE1">
              <w:rPr>
                <w:rFonts w:cs="Arial"/>
                <w:sz w:val="20"/>
              </w:rPr>
              <w:t>9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2C1CADD" w:rsidR="002150E5" w:rsidRPr="001357ED" w:rsidRDefault="00617BE1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3C03BDB" w:rsidR="00C00D01" w:rsidRPr="001357ED" w:rsidRDefault="00617BE1" w:rsidP="006925A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F66E6">
              <w:rPr>
                <w:rFonts w:cs="Arial"/>
                <w:sz w:val="20"/>
              </w:rPr>
              <w:t>/1</w:t>
            </w:r>
            <w:r w:rsidR="006925A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723A129" w:rsidR="00A00466" w:rsidRPr="001357ED" w:rsidRDefault="00617BE1" w:rsidP="006925A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/1</w:t>
            </w:r>
            <w:r w:rsidR="006925A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F4186C6" w:rsidR="004A40D3" w:rsidRPr="001357ED" w:rsidRDefault="00617BE1" w:rsidP="006925A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3F66E6">
              <w:rPr>
                <w:rFonts w:cs="Arial"/>
                <w:sz w:val="20"/>
              </w:rPr>
              <w:t>/1</w:t>
            </w:r>
            <w:r w:rsidR="006925A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B157D40" w:rsidR="000E4C94" w:rsidRPr="001357ED" w:rsidRDefault="00617BE1" w:rsidP="006925A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3F66E6">
              <w:rPr>
                <w:rFonts w:cs="Arial"/>
                <w:sz w:val="20"/>
              </w:rPr>
              <w:t>/1</w:t>
            </w:r>
            <w:r w:rsidR="006925A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3A685E" w14:textId="77777777" w:rsidR="00597B96" w:rsidRDefault="00597B96" w:rsidP="003856C9">
      <w:pPr>
        <w:spacing w:after="0" w:line="240" w:lineRule="auto"/>
      </w:pPr>
      <w:r>
        <w:separator/>
      </w:r>
    </w:p>
  </w:endnote>
  <w:endnote w:type="continuationSeparator" w:id="0">
    <w:p w14:paraId="373B32A7" w14:textId="77777777" w:rsidR="00597B96" w:rsidRDefault="00597B9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B0C87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B0C87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4B0C87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4B0C87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27E56E" w14:textId="77777777" w:rsidR="00597B96" w:rsidRDefault="00597B96" w:rsidP="003856C9">
      <w:pPr>
        <w:spacing w:after="0" w:line="240" w:lineRule="auto"/>
      </w:pPr>
      <w:r>
        <w:separator/>
      </w:r>
    </w:p>
  </w:footnote>
  <w:footnote w:type="continuationSeparator" w:id="0">
    <w:p w14:paraId="7EE4C810" w14:textId="77777777" w:rsidR="00597B96" w:rsidRDefault="00597B9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0C87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97B96"/>
    <w:rsid w:val="005A1E51"/>
    <w:rsid w:val="005A241E"/>
    <w:rsid w:val="005A7E57"/>
    <w:rsid w:val="005B0F0C"/>
    <w:rsid w:val="005C19CB"/>
    <w:rsid w:val="005D3305"/>
    <w:rsid w:val="005D779F"/>
    <w:rsid w:val="005E5DE1"/>
    <w:rsid w:val="005F62CD"/>
    <w:rsid w:val="005F6B5C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657FA"/>
    <w:rsid w:val="0067556D"/>
    <w:rsid w:val="006763F8"/>
    <w:rsid w:val="00682EB3"/>
    <w:rsid w:val="00687367"/>
    <w:rsid w:val="0069158D"/>
    <w:rsid w:val="006925A4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00FE3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449A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  <w:rsid w:val="00FF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E8C0B6E-E840-41B5-A4DA-05524CE84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0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2022-12-05T22:34:00Z</dcterms:created>
  <dcterms:modified xsi:type="dcterms:W3CDTF">2022-12-06T00:12:00Z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