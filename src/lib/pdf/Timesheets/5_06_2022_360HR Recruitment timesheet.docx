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62641D" w14:textId="14821295" w:rsidR="00E527E9" w:rsidRPr="00CD55C1" w:rsidRDefault="00EF752B" w:rsidP="00BE0EC5">
      <w:pPr>
        <w:pStyle w:val="Heading2"/>
      </w:pPr>
      <w:r w:rsidRPr="00CD55C1">
        <w:t>360HR</w:t>
      </w:r>
      <w:r w:rsidR="000855DF">
        <w:t xml:space="preserve"> Recruitment</w:t>
      </w:r>
      <w:r w:rsidRPr="00CD55C1">
        <w:t xml:space="preserve"> </w:t>
      </w:r>
      <w:r w:rsidR="00E527E9" w:rsidRPr="00CD55C1">
        <w:t>Timesheet</w:t>
      </w:r>
    </w:p>
    <w:p w14:paraId="31CD8162" w14:textId="681D731D" w:rsidR="00E60705" w:rsidRPr="00AB43D2" w:rsidRDefault="00E527E9" w:rsidP="00B518A6">
      <w:pPr>
        <w:spacing w:after="0" w:line="240" w:lineRule="auto"/>
        <w:ind w:left="-142"/>
        <w:rPr>
          <w:rFonts w:cs="Arial"/>
          <w:b/>
          <w:color w:val="F47521"/>
          <w:sz w:val="24"/>
          <w:szCs w:val="24"/>
        </w:rPr>
      </w:pPr>
      <w:r w:rsidRPr="00AB43D2">
        <w:rPr>
          <w:rFonts w:cs="Arial"/>
          <w:b/>
          <w:sz w:val="24"/>
          <w:szCs w:val="24"/>
        </w:rPr>
        <w:t xml:space="preserve">Email to: </w:t>
      </w:r>
      <w:hyperlink r:id="rId13" w:history="1">
        <w:r w:rsidR="000855DF" w:rsidRPr="008715AF">
          <w:rPr>
            <w:rStyle w:val="Hyperlink"/>
            <w:rFonts w:asciiTheme="majorHAnsi" w:eastAsiaTheme="majorEastAsia" w:hAnsiTheme="majorHAnsi" w:cstheme="majorBidi"/>
            <w:b/>
            <w:bCs/>
            <w:sz w:val="24"/>
            <w:szCs w:val="24"/>
          </w:rPr>
          <w:t>payroll@360hrrecruitment.com.au</w:t>
        </w:r>
      </w:hyperlink>
      <w:r w:rsidRPr="00AB43D2">
        <w:rPr>
          <w:rStyle w:val="Hyperlink"/>
          <w:rFonts w:cs="Arial"/>
          <w:b/>
          <w:color w:val="auto"/>
          <w:sz w:val="24"/>
          <w:szCs w:val="24"/>
          <w:u w:val="none"/>
        </w:rPr>
        <w:t xml:space="preserve"> </w:t>
      </w:r>
    </w:p>
    <w:p w14:paraId="2FF6093E" w14:textId="77777777" w:rsidR="00E60705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0"/>
          <w:szCs w:val="20"/>
        </w:rPr>
      </w:pPr>
    </w:p>
    <w:p w14:paraId="33E952CF" w14:textId="62F3C382" w:rsidR="00E60705" w:rsidRPr="00471DFE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2"/>
        </w:rPr>
      </w:pPr>
      <w:r w:rsidRPr="00471DFE">
        <w:rPr>
          <w:rFonts w:ascii="Arial" w:hAnsi="Arial" w:cs="Arial"/>
          <w:bCs/>
          <w:color w:val="auto"/>
          <w:sz w:val="20"/>
          <w:szCs w:val="20"/>
        </w:rPr>
        <w:t xml:space="preserve">This timesheet must be signed and authorised by your supervisor and </w:t>
      </w:r>
      <w:r w:rsidR="00714A0A" w:rsidRPr="00714A0A">
        <w:rPr>
          <w:rFonts w:ascii="Arial" w:hAnsi="Arial" w:cs="Arial"/>
          <w:b/>
          <w:color w:val="auto"/>
          <w:sz w:val="20"/>
          <w:szCs w:val="20"/>
        </w:rPr>
        <w:t>sen</w:t>
      </w:r>
      <w:r w:rsidR="00285758">
        <w:rPr>
          <w:rFonts w:ascii="Arial" w:hAnsi="Arial" w:cs="Arial"/>
          <w:b/>
          <w:color w:val="auto"/>
          <w:sz w:val="20"/>
          <w:szCs w:val="20"/>
        </w:rPr>
        <w:t>t</w:t>
      </w:r>
      <w:r w:rsidR="00AB43D2">
        <w:rPr>
          <w:rFonts w:ascii="Arial" w:hAnsi="Arial" w:cs="Arial"/>
          <w:b/>
          <w:color w:val="auto"/>
          <w:sz w:val="20"/>
          <w:szCs w:val="20"/>
        </w:rPr>
        <w:t xml:space="preserve"> to </w:t>
      </w:r>
      <w:r w:rsidRPr="00714A0A">
        <w:rPr>
          <w:rFonts w:ascii="Arial" w:hAnsi="Arial" w:cs="Arial"/>
          <w:b/>
          <w:color w:val="auto"/>
          <w:sz w:val="20"/>
          <w:szCs w:val="20"/>
        </w:rPr>
        <w:t>360HR</w:t>
      </w:r>
      <w:r w:rsidR="000855DF">
        <w:rPr>
          <w:rFonts w:ascii="Arial" w:hAnsi="Arial" w:cs="Arial"/>
          <w:b/>
          <w:color w:val="auto"/>
          <w:sz w:val="20"/>
          <w:szCs w:val="20"/>
        </w:rPr>
        <w:t xml:space="preserve"> Recruitment</w:t>
      </w:r>
      <w:r w:rsidRPr="00714A0A">
        <w:rPr>
          <w:rFonts w:ascii="Arial" w:hAnsi="Arial" w:cs="Arial"/>
          <w:b/>
          <w:color w:val="auto"/>
          <w:sz w:val="20"/>
          <w:szCs w:val="20"/>
        </w:rPr>
        <w:t xml:space="preserve"> 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 xml:space="preserve">by Monday </w:t>
      </w:r>
      <w:r w:rsidR="005C19CB">
        <w:rPr>
          <w:rFonts w:ascii="Arial" w:hAnsi="Arial" w:cs="Arial"/>
          <w:b/>
          <w:color w:val="auto"/>
          <w:sz w:val="20"/>
          <w:szCs w:val="20"/>
          <w:u w:val="single"/>
        </w:rPr>
        <w:t>10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>am</w:t>
      </w:r>
    </w:p>
    <w:p w14:paraId="680B0979" w14:textId="0CCD6EB0" w:rsidR="001357ED" w:rsidRPr="001357ED" w:rsidRDefault="001357ED" w:rsidP="00B518A6">
      <w:pPr>
        <w:spacing w:after="0" w:line="240" w:lineRule="auto"/>
        <w:ind w:left="-142"/>
        <w:rPr>
          <w:rFonts w:cs="Arial"/>
          <w:b/>
          <w:color w:val="F27621"/>
          <w:sz w:val="28"/>
        </w:rPr>
      </w:pPr>
    </w:p>
    <w:tbl>
      <w:tblPr>
        <w:tblW w:w="10053" w:type="dxa"/>
        <w:jc w:val="center"/>
        <w:tblBorders>
          <w:top w:val="single" w:sz="4" w:space="0" w:color="42B6B6"/>
          <w:left w:val="single" w:sz="4" w:space="0" w:color="42B6B6"/>
          <w:bottom w:val="single" w:sz="4" w:space="0" w:color="42B6B6"/>
          <w:right w:val="single" w:sz="4" w:space="0" w:color="42B6B6"/>
          <w:insideH w:val="single" w:sz="4" w:space="0" w:color="42B6B6"/>
          <w:insideV w:val="single" w:sz="4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557"/>
        <w:gridCol w:w="2833"/>
        <w:gridCol w:w="1419"/>
        <w:gridCol w:w="1847"/>
        <w:gridCol w:w="696"/>
        <w:gridCol w:w="148"/>
        <w:gridCol w:w="1553"/>
      </w:tblGrid>
      <w:tr w:rsidR="00E527E9" w:rsidRPr="001357ED" w14:paraId="6D9C34D2" w14:textId="77777777" w:rsidTr="003F70A4">
        <w:trPr>
          <w:cantSplit/>
          <w:trHeight w:val="644"/>
          <w:jc w:val="center"/>
        </w:trPr>
        <w:tc>
          <w:tcPr>
            <w:tcW w:w="1557" w:type="dxa"/>
            <w:vAlign w:val="center"/>
          </w:tcPr>
          <w:p w14:paraId="551F0CE4" w14:textId="77777777" w:rsidR="00E527E9" w:rsidRPr="00AF103E" w:rsidRDefault="00E527E9" w:rsidP="007821EC">
            <w:pPr>
              <w:spacing w:after="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Week Ending</w:t>
            </w:r>
          </w:p>
          <w:p w14:paraId="518B56D1" w14:textId="5D5AE934" w:rsidR="00E527E9" w:rsidRPr="001357ED" w:rsidRDefault="00E527E9" w:rsidP="007821EC">
            <w:pPr>
              <w:spacing w:after="0" w:line="240" w:lineRule="auto"/>
              <w:contextualSpacing/>
              <w:rPr>
                <w:rFonts w:cs="Arial"/>
                <w:sz w:val="20"/>
              </w:rPr>
            </w:pPr>
            <w:r w:rsidRPr="00EF752B">
              <w:rPr>
                <w:rFonts w:cs="Arial"/>
                <w:sz w:val="18"/>
              </w:rPr>
              <w:t>(360HR</w:t>
            </w:r>
            <w:r w:rsidR="000855DF">
              <w:rPr>
                <w:rFonts w:cs="Arial"/>
                <w:sz w:val="18"/>
              </w:rPr>
              <w:t xml:space="preserve"> Recruitment</w:t>
            </w:r>
            <w:r w:rsidRPr="00EF752B">
              <w:rPr>
                <w:rFonts w:cs="Arial"/>
                <w:sz w:val="18"/>
              </w:rPr>
              <w:t xml:space="preserve"> week ends Sunday)</w:t>
            </w:r>
          </w:p>
        </w:tc>
        <w:tc>
          <w:tcPr>
            <w:tcW w:w="2833" w:type="dxa"/>
            <w:vAlign w:val="center"/>
          </w:tcPr>
          <w:p w14:paraId="698E614C" w14:textId="2C4385FC" w:rsidR="00E527E9" w:rsidRPr="001357ED" w:rsidRDefault="001609F0" w:rsidP="001609F0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5</w:t>
            </w:r>
            <w:r w:rsidR="00A84092">
              <w:rPr>
                <w:rFonts w:cs="Arial"/>
                <w:sz w:val="20"/>
              </w:rPr>
              <w:t>/</w:t>
            </w:r>
            <w:r w:rsidR="00177A12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6</w:t>
            </w:r>
            <w:r w:rsidR="00FE578B">
              <w:rPr>
                <w:rFonts w:cs="Arial"/>
                <w:sz w:val="20"/>
              </w:rPr>
              <w:t>/202</w:t>
            </w:r>
            <w:r w:rsidR="00177A12">
              <w:rPr>
                <w:rFonts w:cs="Arial"/>
                <w:sz w:val="20"/>
              </w:rPr>
              <w:t>2</w:t>
            </w:r>
          </w:p>
        </w:tc>
        <w:tc>
          <w:tcPr>
            <w:tcW w:w="3266" w:type="dxa"/>
            <w:gridSpan w:val="2"/>
            <w:vAlign w:val="center"/>
          </w:tcPr>
          <w:p w14:paraId="1637847E" w14:textId="00271501" w:rsidR="00E527E9" w:rsidRPr="001357ED" w:rsidRDefault="00E527E9" w:rsidP="007821EC">
            <w:pPr>
              <w:tabs>
                <w:tab w:val="left" w:pos="1302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Assignment:</w:t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Continuing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7703028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578B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☒</w:t>
                </w:r>
              </w:sdtContent>
            </w:sdt>
          </w:p>
          <w:p w14:paraId="6AE28E1E" w14:textId="0F91D910" w:rsidR="00E527E9" w:rsidRPr="001357ED" w:rsidRDefault="00E527E9" w:rsidP="00AF103E">
            <w:pPr>
              <w:tabs>
                <w:tab w:val="left" w:pos="1161"/>
                <w:tab w:val="left" w:pos="1309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ab/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Finishing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084137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F103E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☐</w:t>
                </w:r>
              </w:sdtContent>
            </w:sdt>
          </w:p>
        </w:tc>
        <w:tc>
          <w:tcPr>
            <w:tcW w:w="844" w:type="dxa"/>
            <w:gridSpan w:val="2"/>
            <w:shd w:val="clear" w:color="auto" w:fill="DAE7F3"/>
            <w:vAlign w:val="center"/>
          </w:tcPr>
          <w:p w14:paraId="10730585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>Job #</w:t>
            </w:r>
          </w:p>
          <w:p w14:paraId="27A77318" w14:textId="483CEEC7" w:rsidR="00E527E9" w:rsidRPr="00CD55C1" w:rsidRDefault="00E527E9" w:rsidP="007821EC">
            <w:pPr>
              <w:spacing w:before="40" w:line="240" w:lineRule="auto"/>
              <w:ind w:right="-91"/>
              <w:contextualSpacing/>
              <w:rPr>
                <w:rFonts w:cs="Arial"/>
                <w:sz w:val="18"/>
                <w:szCs w:val="18"/>
              </w:rPr>
            </w:pPr>
            <w:r w:rsidRPr="00CD55C1">
              <w:rPr>
                <w:rFonts w:cs="Arial"/>
                <w:sz w:val="18"/>
                <w:szCs w:val="18"/>
              </w:rPr>
              <w:t>(office use)</w:t>
            </w:r>
          </w:p>
        </w:tc>
        <w:tc>
          <w:tcPr>
            <w:tcW w:w="1553" w:type="dxa"/>
            <w:shd w:val="clear" w:color="auto" w:fill="DAE7F3"/>
            <w:vAlign w:val="center"/>
          </w:tcPr>
          <w:p w14:paraId="5DF726E6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b/>
                <w:sz w:val="20"/>
              </w:rPr>
            </w:pPr>
          </w:p>
        </w:tc>
      </w:tr>
      <w:tr w:rsidR="00E527E9" w:rsidRPr="001357ED" w14:paraId="5BD7F0C0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1CA35261" w14:textId="49926533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</w:t>
            </w:r>
            <w:r w:rsidR="001357ED" w:rsidRPr="00AF103E">
              <w:rPr>
                <w:rFonts w:cs="Arial"/>
                <w:b/>
                <w:sz w:val="20"/>
              </w:rPr>
              <w:t xml:space="preserve"> </w:t>
            </w:r>
            <w:r w:rsidRPr="00AF103E">
              <w:rPr>
                <w:rFonts w:cs="Arial"/>
                <w:b/>
                <w:sz w:val="20"/>
              </w:rPr>
              <w:t>Company</w:t>
            </w:r>
          </w:p>
        </w:tc>
        <w:tc>
          <w:tcPr>
            <w:tcW w:w="2833" w:type="dxa"/>
            <w:vAlign w:val="center"/>
          </w:tcPr>
          <w:p w14:paraId="409C10E8" w14:textId="2F1F04BF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Sutherland Shire Council</w:t>
            </w:r>
          </w:p>
        </w:tc>
        <w:tc>
          <w:tcPr>
            <w:tcW w:w="1419" w:type="dxa"/>
            <w:vAlign w:val="center"/>
          </w:tcPr>
          <w:p w14:paraId="3E415A90" w14:textId="7777777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First Name</w:t>
            </w:r>
          </w:p>
        </w:tc>
        <w:tc>
          <w:tcPr>
            <w:tcW w:w="4244" w:type="dxa"/>
            <w:gridSpan w:val="4"/>
            <w:vAlign w:val="center"/>
          </w:tcPr>
          <w:p w14:paraId="6C3C2EAF" w14:textId="7FE3D8D6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Alan</w:t>
            </w:r>
          </w:p>
        </w:tc>
      </w:tr>
      <w:tr w:rsidR="00E527E9" w:rsidRPr="001357ED" w14:paraId="25CE7A05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063BD54A" w14:textId="77B79CAE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Address</w:t>
            </w:r>
          </w:p>
        </w:tc>
        <w:tc>
          <w:tcPr>
            <w:tcW w:w="2833" w:type="dxa"/>
            <w:vAlign w:val="center"/>
          </w:tcPr>
          <w:p w14:paraId="40721BB3" w14:textId="4AA83063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 w:rsidRPr="00FE578B">
              <w:rPr>
                <w:rFonts w:cs="Arial"/>
                <w:sz w:val="20"/>
              </w:rPr>
              <w:t>4/20 Eton St, Sutherland NSW 2232</w:t>
            </w:r>
          </w:p>
        </w:tc>
        <w:tc>
          <w:tcPr>
            <w:tcW w:w="1419" w:type="dxa"/>
            <w:vAlign w:val="center"/>
          </w:tcPr>
          <w:p w14:paraId="749D751F" w14:textId="76888D9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 xml:space="preserve">Employee </w:t>
            </w:r>
            <w:r w:rsidR="001357ED" w:rsidRPr="00AF103E">
              <w:rPr>
                <w:rFonts w:cs="Arial"/>
                <w:b/>
                <w:sz w:val="20"/>
              </w:rPr>
              <w:t>Last Name</w:t>
            </w:r>
          </w:p>
        </w:tc>
        <w:tc>
          <w:tcPr>
            <w:tcW w:w="4244" w:type="dxa"/>
            <w:gridSpan w:val="4"/>
            <w:vAlign w:val="center"/>
          </w:tcPr>
          <w:p w14:paraId="57A310F5" w14:textId="745BB01C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Keown</w:t>
            </w:r>
          </w:p>
        </w:tc>
      </w:tr>
      <w:tr w:rsidR="007821EC" w:rsidRPr="001357ED" w14:paraId="0A6A8172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7D2BE4AF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Department</w:t>
            </w:r>
          </w:p>
        </w:tc>
        <w:tc>
          <w:tcPr>
            <w:tcW w:w="2833" w:type="dxa"/>
            <w:vAlign w:val="center"/>
          </w:tcPr>
          <w:p w14:paraId="17F109BC" w14:textId="74B319F4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IMT</w:t>
            </w:r>
          </w:p>
        </w:tc>
        <w:tc>
          <w:tcPr>
            <w:tcW w:w="1419" w:type="dxa"/>
            <w:vAlign w:val="center"/>
          </w:tcPr>
          <w:p w14:paraId="150F2407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Position</w:t>
            </w:r>
          </w:p>
        </w:tc>
        <w:tc>
          <w:tcPr>
            <w:tcW w:w="2543" w:type="dxa"/>
            <w:gridSpan w:val="2"/>
            <w:vAlign w:val="center"/>
          </w:tcPr>
          <w:p w14:paraId="00E5D2E6" w14:textId="5050F7D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Spatial Analyst</w:t>
            </w:r>
          </w:p>
        </w:tc>
        <w:tc>
          <w:tcPr>
            <w:tcW w:w="1701" w:type="dxa"/>
            <w:gridSpan w:val="2"/>
            <w:tcBorders>
              <w:bottom w:val="nil"/>
            </w:tcBorders>
            <w:vAlign w:val="center"/>
          </w:tcPr>
          <w:p w14:paraId="0BD8776F" w14:textId="4ED9E352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Your Daytime Contact No.</w:t>
            </w:r>
          </w:p>
        </w:tc>
      </w:tr>
      <w:tr w:rsidR="007821EC" w:rsidRPr="001357ED" w14:paraId="5B7F9993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32F4A029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Contact</w:t>
            </w:r>
          </w:p>
        </w:tc>
        <w:tc>
          <w:tcPr>
            <w:tcW w:w="2833" w:type="dxa"/>
            <w:vAlign w:val="center"/>
          </w:tcPr>
          <w:p w14:paraId="6DB10764" w14:textId="57D03D68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Ryan Stafford</w:t>
            </w:r>
          </w:p>
        </w:tc>
        <w:tc>
          <w:tcPr>
            <w:tcW w:w="1419" w:type="dxa"/>
            <w:vAlign w:val="center"/>
          </w:tcPr>
          <w:p w14:paraId="3B757C41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Signature</w:t>
            </w:r>
          </w:p>
        </w:tc>
        <w:tc>
          <w:tcPr>
            <w:tcW w:w="2543" w:type="dxa"/>
            <w:gridSpan w:val="2"/>
            <w:vAlign w:val="center"/>
          </w:tcPr>
          <w:p w14:paraId="252CA1A8" w14:textId="2AA3A22D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b/>
                <w:noProof/>
                <w:lang w:val="en-AU" w:eastAsia="en-AU"/>
              </w:rPr>
              <w:drawing>
                <wp:inline distT="0" distB="0" distL="0" distR="0" wp14:anchorId="750E6FD6" wp14:editId="23B3251D">
                  <wp:extent cx="1472565" cy="427355"/>
                  <wp:effectExtent l="0" t="0" r="0" b="0"/>
                  <wp:docPr id="1" name="Picture 1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igna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2565" cy="427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2"/>
            <w:tcBorders>
              <w:top w:val="nil"/>
            </w:tcBorders>
            <w:vAlign w:val="center"/>
          </w:tcPr>
          <w:p w14:paraId="3C426DEB" w14:textId="7C80070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02 6558 4324</w:t>
            </w:r>
          </w:p>
        </w:tc>
      </w:tr>
    </w:tbl>
    <w:p w14:paraId="6A574EA9" w14:textId="77777777" w:rsidR="00E527E9" w:rsidRPr="00E8579A" w:rsidRDefault="00E527E9" w:rsidP="00E527E9">
      <w:pPr>
        <w:rPr>
          <w:rFonts w:cs="Arial"/>
          <w:sz w:val="8"/>
        </w:rPr>
      </w:pPr>
    </w:p>
    <w:tbl>
      <w:tblPr>
        <w:tblW w:w="10065" w:type="dxa"/>
        <w:jc w:val="center"/>
        <w:tblBorders>
          <w:top w:val="single" w:sz="2" w:space="0" w:color="42B6B6"/>
          <w:left w:val="single" w:sz="2" w:space="0" w:color="42B6B6"/>
          <w:bottom w:val="single" w:sz="2" w:space="0" w:color="42B6B6"/>
          <w:right w:val="single" w:sz="2" w:space="0" w:color="42B6B6"/>
          <w:insideH w:val="single" w:sz="2" w:space="0" w:color="42B6B6"/>
          <w:insideV w:val="single" w:sz="2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432"/>
        <w:gridCol w:w="1516"/>
        <w:gridCol w:w="1132"/>
        <w:gridCol w:w="1090"/>
        <w:gridCol w:w="1068"/>
        <w:gridCol w:w="815"/>
        <w:gridCol w:w="815"/>
        <w:gridCol w:w="780"/>
        <w:gridCol w:w="708"/>
        <w:gridCol w:w="709"/>
      </w:tblGrid>
      <w:tr w:rsidR="001357ED" w:rsidRPr="00AF103E" w14:paraId="496F1BF1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 w:val="restart"/>
            <w:tcBorders>
              <w:bottom w:val="nil"/>
              <w:right w:val="nil"/>
            </w:tcBorders>
            <w:shd w:val="clear" w:color="auto" w:fill="0F4169"/>
            <w:vAlign w:val="center"/>
          </w:tcPr>
          <w:p w14:paraId="4654DCCF" w14:textId="77777777" w:rsidR="001357ED" w:rsidRPr="00AF103E" w:rsidRDefault="001357ED" w:rsidP="007821EC">
            <w:pPr>
              <w:spacing w:before="40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Day</w:t>
            </w:r>
          </w:p>
        </w:tc>
        <w:tc>
          <w:tcPr>
            <w:tcW w:w="1516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40A7BB61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Date</w:t>
            </w:r>
          </w:p>
        </w:tc>
        <w:tc>
          <w:tcPr>
            <w:tcW w:w="1132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7DCC4B55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Start</w:t>
            </w:r>
          </w:p>
        </w:tc>
        <w:tc>
          <w:tcPr>
            <w:tcW w:w="1090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2172E694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Finish</w:t>
            </w:r>
          </w:p>
        </w:tc>
        <w:tc>
          <w:tcPr>
            <w:tcW w:w="1068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004886B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Less Lunch</w:t>
            </w:r>
          </w:p>
        </w:tc>
        <w:tc>
          <w:tcPr>
            <w:tcW w:w="1630" w:type="dxa"/>
            <w:gridSpan w:val="2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8F243BE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proofErr w:type="spellStart"/>
            <w:r w:rsidRPr="00AF103E">
              <w:rPr>
                <w:rFonts w:cs="Arial"/>
                <w:b/>
                <w:color w:val="FFFFFF"/>
              </w:rPr>
              <w:t>Hrs</w:t>
            </w:r>
            <w:proofErr w:type="spellEnd"/>
            <w:r w:rsidRPr="00AF103E">
              <w:rPr>
                <w:rFonts w:cs="Arial"/>
                <w:b/>
                <w:color w:val="FFFFFF"/>
              </w:rPr>
              <w:t xml:space="preserve">   &amp;   Mins Worked</w:t>
            </w:r>
          </w:p>
        </w:tc>
        <w:tc>
          <w:tcPr>
            <w:tcW w:w="2197" w:type="dxa"/>
            <w:gridSpan w:val="3"/>
            <w:tcBorders>
              <w:left w:val="nil"/>
              <w:bottom w:val="nil"/>
            </w:tcBorders>
            <w:shd w:val="clear" w:color="auto" w:fill="0F4169"/>
          </w:tcPr>
          <w:p w14:paraId="611DA5D1" w14:textId="4F3A5458" w:rsidR="001357ED" w:rsidRPr="00AF103E" w:rsidRDefault="001357ED" w:rsidP="003F5989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OFFICE USE</w:t>
            </w:r>
          </w:p>
        </w:tc>
      </w:tr>
      <w:tr w:rsidR="001357ED" w:rsidRPr="001357ED" w14:paraId="62F5BA0C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/>
            <w:tcBorders>
              <w:top w:val="nil"/>
              <w:right w:val="nil"/>
            </w:tcBorders>
            <w:shd w:val="clear" w:color="auto" w:fill="244061"/>
          </w:tcPr>
          <w:p w14:paraId="468FBE4C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516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138449F8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132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5167932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90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A3465A7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68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272CA67D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630" w:type="dxa"/>
            <w:gridSpan w:val="2"/>
            <w:vMerge/>
            <w:tcBorders>
              <w:top w:val="nil"/>
              <w:left w:val="nil"/>
              <w:bottom w:val="single" w:sz="2" w:space="0" w:color="42B6B6"/>
              <w:right w:val="nil"/>
            </w:tcBorders>
            <w:shd w:val="clear" w:color="auto" w:fill="244061"/>
          </w:tcPr>
          <w:p w14:paraId="76FBD5AF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780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3641975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NT</w:t>
            </w:r>
          </w:p>
        </w:tc>
        <w:tc>
          <w:tcPr>
            <w:tcW w:w="708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0D575BFE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OT1</w:t>
            </w:r>
          </w:p>
        </w:tc>
        <w:tc>
          <w:tcPr>
            <w:tcW w:w="709" w:type="dxa"/>
            <w:tcBorders>
              <w:top w:val="nil"/>
              <w:left w:val="nil"/>
            </w:tcBorders>
            <w:shd w:val="clear" w:color="auto" w:fill="244061"/>
          </w:tcPr>
          <w:p w14:paraId="6B70D70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OT2</w:t>
            </w:r>
          </w:p>
        </w:tc>
      </w:tr>
      <w:tr w:rsidR="001609F0" w:rsidRPr="001357ED" w14:paraId="33F2B0A9" w14:textId="77777777" w:rsidTr="00AF103E">
        <w:trPr>
          <w:trHeight w:val="511"/>
          <w:jc w:val="center"/>
        </w:trPr>
        <w:tc>
          <w:tcPr>
            <w:tcW w:w="1432" w:type="dxa"/>
          </w:tcPr>
          <w:p w14:paraId="07EF5978" w14:textId="77777777" w:rsidR="001609F0" w:rsidRPr="007821EC" w:rsidRDefault="001609F0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Monday</w:t>
            </w:r>
          </w:p>
        </w:tc>
        <w:tc>
          <w:tcPr>
            <w:tcW w:w="1516" w:type="dxa"/>
          </w:tcPr>
          <w:p w14:paraId="044814C8" w14:textId="5B5E8686" w:rsidR="001609F0" w:rsidRPr="001357ED" w:rsidRDefault="001609F0" w:rsidP="0005488A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30/05/2022</w:t>
            </w:r>
          </w:p>
        </w:tc>
        <w:tc>
          <w:tcPr>
            <w:tcW w:w="1132" w:type="dxa"/>
          </w:tcPr>
          <w:p w14:paraId="5C51FB5F" w14:textId="6A3F0E2D" w:rsidR="001609F0" w:rsidRPr="001357ED" w:rsidRDefault="001609F0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502546A0" w14:textId="47ED12D4" w:rsidR="001609F0" w:rsidRPr="001357ED" w:rsidRDefault="001609F0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41133D2B" w14:textId="085DDE8F" w:rsidR="001609F0" w:rsidRPr="001357ED" w:rsidRDefault="001609F0" w:rsidP="009431C7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46FB51E" w14:textId="0AA8D3C1" w:rsidR="001609F0" w:rsidRPr="001357ED" w:rsidRDefault="001609F0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A1E7AAF" w14:textId="141A3896" w:rsidR="001609F0" w:rsidRPr="001357ED" w:rsidRDefault="001609F0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5539CF" w14:textId="77777777" w:rsidR="001609F0" w:rsidRPr="001357ED" w:rsidRDefault="001609F0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6977072" w14:textId="77777777" w:rsidR="001609F0" w:rsidRPr="001357ED" w:rsidRDefault="001609F0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AC1B2BC" w14:textId="77777777" w:rsidR="001609F0" w:rsidRPr="001357ED" w:rsidRDefault="001609F0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1609F0" w:rsidRPr="001357ED" w14:paraId="43F50904" w14:textId="77777777" w:rsidTr="00AF103E">
        <w:trPr>
          <w:trHeight w:val="511"/>
          <w:jc w:val="center"/>
        </w:trPr>
        <w:tc>
          <w:tcPr>
            <w:tcW w:w="1432" w:type="dxa"/>
          </w:tcPr>
          <w:p w14:paraId="00701F7C" w14:textId="77777777" w:rsidR="001609F0" w:rsidRPr="007821EC" w:rsidRDefault="001609F0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Tuesday</w:t>
            </w:r>
          </w:p>
        </w:tc>
        <w:tc>
          <w:tcPr>
            <w:tcW w:w="1516" w:type="dxa"/>
          </w:tcPr>
          <w:p w14:paraId="68749496" w14:textId="5C4DCC6E" w:rsidR="001609F0" w:rsidRPr="001357ED" w:rsidRDefault="001609F0" w:rsidP="005D3305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31/05/2022</w:t>
            </w:r>
          </w:p>
        </w:tc>
        <w:tc>
          <w:tcPr>
            <w:tcW w:w="1132" w:type="dxa"/>
          </w:tcPr>
          <w:p w14:paraId="5B7535B4" w14:textId="5EEAED18" w:rsidR="001609F0" w:rsidRPr="001357ED" w:rsidRDefault="001609F0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3A9A1F52" w14:textId="2DCAA3B9" w:rsidR="001609F0" w:rsidRPr="001357ED" w:rsidRDefault="001609F0" w:rsidP="002F5D1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45B059F7" w14:textId="28099750" w:rsidR="001609F0" w:rsidRPr="001357ED" w:rsidRDefault="001609F0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56C9F523" w14:textId="4C192956" w:rsidR="001609F0" w:rsidRPr="001357ED" w:rsidRDefault="001609F0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9783605" w14:textId="3063C6F5" w:rsidR="001609F0" w:rsidRPr="001357ED" w:rsidRDefault="001609F0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3BD16C3" w14:textId="77777777" w:rsidR="001609F0" w:rsidRPr="001357ED" w:rsidRDefault="001609F0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81F1279" w14:textId="77777777" w:rsidR="001609F0" w:rsidRPr="001357ED" w:rsidRDefault="001609F0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B14B1C7" w14:textId="77777777" w:rsidR="001609F0" w:rsidRPr="001357ED" w:rsidRDefault="001609F0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91A8F" w:rsidRPr="001357ED" w14:paraId="754E7515" w14:textId="77777777" w:rsidTr="00AF103E">
        <w:trPr>
          <w:trHeight w:val="511"/>
          <w:jc w:val="center"/>
        </w:trPr>
        <w:tc>
          <w:tcPr>
            <w:tcW w:w="1432" w:type="dxa"/>
          </w:tcPr>
          <w:p w14:paraId="2A67C39C" w14:textId="77777777" w:rsidR="00491A8F" w:rsidRPr="007821EC" w:rsidRDefault="00491A8F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Wednesday</w:t>
            </w:r>
          </w:p>
        </w:tc>
        <w:tc>
          <w:tcPr>
            <w:tcW w:w="1516" w:type="dxa"/>
          </w:tcPr>
          <w:p w14:paraId="69C7F363" w14:textId="3D32BF6D" w:rsidR="00491A8F" w:rsidRPr="001357ED" w:rsidRDefault="001609F0" w:rsidP="001609F0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2F5D11">
              <w:rPr>
                <w:rFonts w:cs="Arial"/>
                <w:sz w:val="20"/>
              </w:rPr>
              <w:t>/0</w:t>
            </w:r>
            <w:r>
              <w:rPr>
                <w:rFonts w:cs="Arial"/>
                <w:sz w:val="20"/>
              </w:rPr>
              <w:t>6</w:t>
            </w:r>
            <w:r w:rsidR="002F5D11">
              <w:rPr>
                <w:rFonts w:cs="Arial"/>
                <w:sz w:val="20"/>
              </w:rPr>
              <w:t>/</w:t>
            </w:r>
            <w:r w:rsidR="00491A8F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36D11440" w14:textId="48C5852F" w:rsidR="00491A8F" w:rsidRPr="001357ED" w:rsidRDefault="00491A8F" w:rsidP="00C62D8A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B36C5F">
              <w:rPr>
                <w:rFonts w:cs="Arial"/>
                <w:sz w:val="20"/>
              </w:rPr>
              <w:t>8</w:t>
            </w:r>
            <w:r>
              <w:rPr>
                <w:rFonts w:cs="Arial"/>
                <w:sz w:val="20"/>
              </w:rPr>
              <w:t>:</w:t>
            </w:r>
            <w:r w:rsidR="00C62D8A">
              <w:rPr>
                <w:rFonts w:cs="Arial"/>
                <w:sz w:val="20"/>
              </w:rPr>
              <w:t>3</w:t>
            </w:r>
            <w:bookmarkStart w:id="0" w:name="_GoBack"/>
            <w:bookmarkEnd w:id="0"/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0E02BBB0" w14:textId="5CF1B04F" w:rsidR="00491A8F" w:rsidRPr="001357ED" w:rsidRDefault="00491A8F" w:rsidP="007D651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7D6511">
              <w:rPr>
                <w:rFonts w:cs="Arial"/>
                <w:sz w:val="20"/>
              </w:rPr>
              <w:t>6</w:t>
            </w:r>
            <w:r>
              <w:rPr>
                <w:rFonts w:cs="Arial"/>
                <w:sz w:val="20"/>
              </w:rPr>
              <w:t>:30</w:t>
            </w:r>
          </w:p>
        </w:tc>
        <w:tc>
          <w:tcPr>
            <w:tcW w:w="1068" w:type="dxa"/>
          </w:tcPr>
          <w:p w14:paraId="19E6F9A6" w14:textId="2512699B" w:rsidR="00491A8F" w:rsidRPr="001357ED" w:rsidRDefault="001609F0" w:rsidP="009B5A9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491A8F">
              <w:rPr>
                <w:rFonts w:cs="Arial"/>
                <w:sz w:val="20"/>
              </w:rPr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AE21397" w14:textId="5670B9EA" w:rsidR="00491A8F" w:rsidRPr="001357ED" w:rsidRDefault="001609F0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D041D4F" w14:textId="671103E7" w:rsidR="00491A8F" w:rsidRPr="001357ED" w:rsidRDefault="00491A8F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1E54EE5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106FF2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22A37F11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1609F0" w:rsidRPr="001357ED" w14:paraId="5D7AA1A0" w14:textId="77777777" w:rsidTr="00AF103E">
        <w:trPr>
          <w:trHeight w:val="511"/>
          <w:jc w:val="center"/>
        </w:trPr>
        <w:tc>
          <w:tcPr>
            <w:tcW w:w="1432" w:type="dxa"/>
          </w:tcPr>
          <w:p w14:paraId="5DEE9286" w14:textId="77777777" w:rsidR="001609F0" w:rsidRPr="007821EC" w:rsidRDefault="001609F0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Thursday</w:t>
            </w:r>
          </w:p>
        </w:tc>
        <w:tc>
          <w:tcPr>
            <w:tcW w:w="1516" w:type="dxa"/>
          </w:tcPr>
          <w:p w14:paraId="24780E1A" w14:textId="5EF13590" w:rsidR="001609F0" w:rsidRPr="001357ED" w:rsidRDefault="001609F0" w:rsidP="001609F0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2/06/2022</w:t>
            </w:r>
          </w:p>
        </w:tc>
        <w:tc>
          <w:tcPr>
            <w:tcW w:w="1132" w:type="dxa"/>
          </w:tcPr>
          <w:p w14:paraId="2CC1B2BE" w14:textId="4FA1E3F0" w:rsidR="001609F0" w:rsidRPr="001357ED" w:rsidRDefault="001609F0" w:rsidP="00AA32E6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1DF2FED0" w14:textId="210C5708" w:rsidR="001609F0" w:rsidRPr="001357ED" w:rsidRDefault="001609F0" w:rsidP="00AA32E6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0E263899" w14:textId="76F26160" w:rsidR="001609F0" w:rsidRPr="001357ED" w:rsidRDefault="001609F0" w:rsidP="00B66DC0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15600994" w14:textId="37278D77" w:rsidR="001609F0" w:rsidRPr="001357ED" w:rsidRDefault="001609F0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B56008C" w14:textId="36337946" w:rsidR="001609F0" w:rsidRPr="001357ED" w:rsidRDefault="001609F0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5D5FF930" w14:textId="77777777" w:rsidR="001609F0" w:rsidRPr="001357ED" w:rsidRDefault="001609F0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E789DE" w14:textId="77777777" w:rsidR="001609F0" w:rsidRPr="001357ED" w:rsidRDefault="001609F0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EA0E4E9" w14:textId="77777777" w:rsidR="001609F0" w:rsidRPr="001357ED" w:rsidRDefault="001609F0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1609F0" w:rsidRPr="001357ED" w14:paraId="4952961A" w14:textId="77777777" w:rsidTr="00AF103E">
        <w:trPr>
          <w:trHeight w:val="511"/>
          <w:jc w:val="center"/>
        </w:trPr>
        <w:tc>
          <w:tcPr>
            <w:tcW w:w="1432" w:type="dxa"/>
          </w:tcPr>
          <w:p w14:paraId="44974EF1" w14:textId="77777777" w:rsidR="001609F0" w:rsidRPr="007821EC" w:rsidRDefault="001609F0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Friday</w:t>
            </w:r>
          </w:p>
        </w:tc>
        <w:tc>
          <w:tcPr>
            <w:tcW w:w="1516" w:type="dxa"/>
          </w:tcPr>
          <w:p w14:paraId="7BBC48E4" w14:textId="086D948B" w:rsidR="001609F0" w:rsidRPr="001357ED" w:rsidRDefault="001609F0" w:rsidP="001609F0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3/06/2022</w:t>
            </w:r>
          </w:p>
        </w:tc>
        <w:tc>
          <w:tcPr>
            <w:tcW w:w="1132" w:type="dxa"/>
          </w:tcPr>
          <w:p w14:paraId="01454EC4" w14:textId="706FDBD9" w:rsidR="001609F0" w:rsidRPr="001357ED" w:rsidRDefault="001609F0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5AEB5319" w14:textId="7E10EC6D" w:rsidR="001609F0" w:rsidRPr="001357ED" w:rsidRDefault="001609F0" w:rsidP="00385CB5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10DFD222" w14:textId="5D1655DF" w:rsidR="001609F0" w:rsidRPr="001357ED" w:rsidRDefault="001609F0" w:rsidP="0079782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9F9268D" w14:textId="5858029D" w:rsidR="001609F0" w:rsidRPr="001357ED" w:rsidRDefault="001609F0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758D1E71" w14:textId="35EA8A80" w:rsidR="001609F0" w:rsidRPr="001357ED" w:rsidRDefault="001609F0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41D5C8D1" w14:textId="77777777" w:rsidR="001609F0" w:rsidRPr="001357ED" w:rsidRDefault="001609F0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185C5D4" w14:textId="77777777" w:rsidR="001609F0" w:rsidRPr="001357ED" w:rsidRDefault="001609F0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44032FEE" w14:textId="77777777" w:rsidR="001609F0" w:rsidRPr="001357ED" w:rsidRDefault="001609F0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233FDFB" w14:textId="77777777" w:rsidTr="00AF103E">
        <w:trPr>
          <w:trHeight w:val="511"/>
          <w:jc w:val="center"/>
        </w:trPr>
        <w:tc>
          <w:tcPr>
            <w:tcW w:w="1432" w:type="dxa"/>
          </w:tcPr>
          <w:p w14:paraId="005538B8" w14:textId="77777777" w:rsidR="004A40D3" w:rsidRPr="007821EC" w:rsidRDefault="004A40D3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Saturday</w:t>
            </w:r>
          </w:p>
        </w:tc>
        <w:tc>
          <w:tcPr>
            <w:tcW w:w="1516" w:type="dxa"/>
          </w:tcPr>
          <w:p w14:paraId="606D9314" w14:textId="217EAEF8" w:rsidR="004A40D3" w:rsidRPr="001357ED" w:rsidRDefault="001609F0" w:rsidP="001609F0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4</w:t>
            </w:r>
            <w:r w:rsidR="002F5D11">
              <w:rPr>
                <w:rFonts w:cs="Arial"/>
                <w:sz w:val="20"/>
              </w:rPr>
              <w:t>/0</w:t>
            </w:r>
            <w:r>
              <w:rPr>
                <w:rFonts w:cs="Arial"/>
                <w:sz w:val="20"/>
              </w:rPr>
              <w:t>6</w:t>
            </w:r>
            <w:r w:rsidR="002F5D11">
              <w:rPr>
                <w:rFonts w:cs="Arial"/>
                <w:sz w:val="20"/>
              </w:rPr>
              <w:t>/</w:t>
            </w:r>
            <w:r w:rsidR="00177A12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66B054DC" w14:textId="134A7079" w:rsidR="004A40D3" w:rsidRPr="001357ED" w:rsidRDefault="004A40D3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7D4DFC">
              <w:rPr>
                <w:rFonts w:cs="Arial"/>
                <w:sz w:val="20"/>
              </w:rPr>
              <w:t>0</w:t>
            </w:r>
            <w:r w:rsidR="00491A8F">
              <w:rPr>
                <w:rFonts w:cs="Arial"/>
                <w:sz w:val="20"/>
              </w:rPr>
              <w:t>:</w:t>
            </w:r>
            <w:r w:rsidR="007D4DFC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15B4680C" w14:textId="07E6DAB7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  <w:r w:rsidR="004A40D3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45084BF5" w14:textId="47ED228A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3747B5A" w14:textId="46D68F76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A56C74D" w14:textId="039F86D9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28B1E3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1A3D0DEF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34C53B4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6E668327" w14:textId="77777777" w:rsidTr="00AF103E">
        <w:trPr>
          <w:trHeight w:val="511"/>
          <w:jc w:val="center"/>
        </w:trPr>
        <w:tc>
          <w:tcPr>
            <w:tcW w:w="1432" w:type="dxa"/>
          </w:tcPr>
          <w:p w14:paraId="6FA334A3" w14:textId="77777777" w:rsidR="004A40D3" w:rsidRPr="007821EC" w:rsidRDefault="004A40D3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Sunday</w:t>
            </w:r>
          </w:p>
        </w:tc>
        <w:tc>
          <w:tcPr>
            <w:tcW w:w="1516" w:type="dxa"/>
          </w:tcPr>
          <w:p w14:paraId="632742BB" w14:textId="060211F0" w:rsidR="004A40D3" w:rsidRPr="001357ED" w:rsidRDefault="001609F0" w:rsidP="001609F0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5</w:t>
            </w:r>
            <w:r w:rsidR="003046F2">
              <w:rPr>
                <w:rFonts w:cs="Arial"/>
                <w:sz w:val="20"/>
              </w:rPr>
              <w:t>/0</w:t>
            </w:r>
            <w:r>
              <w:rPr>
                <w:rFonts w:cs="Arial"/>
                <w:sz w:val="20"/>
              </w:rPr>
              <w:t>6</w:t>
            </w:r>
            <w:r w:rsidR="003046F2">
              <w:rPr>
                <w:rFonts w:cs="Arial"/>
                <w:sz w:val="20"/>
              </w:rPr>
              <w:t>/</w:t>
            </w:r>
            <w:r w:rsidR="00177A12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7437E0F6" w14:textId="4F7F4013" w:rsidR="004A40D3" w:rsidRPr="001357ED" w:rsidRDefault="004A40D3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7D4DFC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:</w:t>
            </w:r>
            <w:r w:rsidR="00FF2A6D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1EBE4630" w14:textId="38011687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9368FA"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04976CFE" w14:textId="6F52D05C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9368FA">
              <w:rPr>
                <w:rFonts w:cs="Arial"/>
                <w:sz w:val="20"/>
              </w:rPr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CF08347" w14:textId="0069CC7B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03CFFAD" w14:textId="37663935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7F295A8C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083B0BB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071FEA27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5D3CE2D" w14:textId="77777777" w:rsidTr="00473F92">
        <w:trPr>
          <w:cantSplit/>
          <w:trHeight w:hRule="exact" w:val="479"/>
          <w:jc w:val="center"/>
        </w:trPr>
        <w:tc>
          <w:tcPr>
            <w:tcW w:w="6238" w:type="dxa"/>
            <w:gridSpan w:val="5"/>
            <w:vMerge w:val="restart"/>
          </w:tcPr>
          <w:p w14:paraId="5385ABE1" w14:textId="77777777" w:rsidR="004A40D3" w:rsidRPr="00AF103E" w:rsidRDefault="004A40D3" w:rsidP="003F5989">
            <w:pPr>
              <w:spacing w:before="120"/>
              <w:jc w:val="right"/>
              <w:rPr>
                <w:rFonts w:cs="Arial"/>
                <w:b/>
              </w:rPr>
            </w:pPr>
            <w:r w:rsidRPr="00AF103E">
              <w:rPr>
                <w:rFonts w:cs="Arial"/>
                <w:b/>
              </w:rPr>
              <w:t>TOTAL HOURS &amp; MINUTES WORKED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476C185" w14:textId="386182BE" w:rsidR="004A40D3" w:rsidRPr="001357ED" w:rsidRDefault="001609F0" w:rsidP="00ED634E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A1FCB40" w14:textId="0CB19CF6" w:rsidR="004A40D3" w:rsidRPr="001357ED" w:rsidRDefault="001E2688" w:rsidP="00EF752B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vMerge w:val="restart"/>
            <w:shd w:val="clear" w:color="auto" w:fill="DAE7F3"/>
            <w:vAlign w:val="center"/>
          </w:tcPr>
          <w:p w14:paraId="40C54166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6A6AB627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 w:val="restart"/>
            <w:shd w:val="clear" w:color="auto" w:fill="DAE7F3"/>
            <w:vAlign w:val="center"/>
          </w:tcPr>
          <w:p w14:paraId="1ADAD6AE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586A82E3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 w:val="restart"/>
            <w:shd w:val="clear" w:color="auto" w:fill="DAE7F3"/>
            <w:vAlign w:val="center"/>
          </w:tcPr>
          <w:p w14:paraId="092C28B8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7E22BDAF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</w:tr>
      <w:tr w:rsidR="004A40D3" w:rsidRPr="001357ED" w14:paraId="11C7D158" w14:textId="77777777" w:rsidTr="00473F92">
        <w:trPr>
          <w:cantSplit/>
          <w:trHeight w:hRule="exact" w:val="340"/>
          <w:jc w:val="center"/>
        </w:trPr>
        <w:tc>
          <w:tcPr>
            <w:tcW w:w="6238" w:type="dxa"/>
            <w:gridSpan w:val="5"/>
            <w:vMerge/>
          </w:tcPr>
          <w:p w14:paraId="0773C631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815" w:type="dxa"/>
            <w:tcBorders>
              <w:right w:val="dashed" w:sz="2" w:space="0" w:color="42B6B6"/>
            </w:tcBorders>
            <w:vAlign w:val="center"/>
          </w:tcPr>
          <w:p w14:paraId="7ED8AD56" w14:textId="6FACE990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proofErr w:type="spellStart"/>
            <w:r w:rsidRPr="007821EC">
              <w:rPr>
                <w:rFonts w:cs="Arial"/>
                <w:b/>
                <w:sz w:val="18"/>
              </w:rPr>
              <w:t>Hrs</w:t>
            </w:r>
            <w:proofErr w:type="spellEnd"/>
          </w:p>
        </w:tc>
        <w:tc>
          <w:tcPr>
            <w:tcW w:w="815" w:type="dxa"/>
            <w:tcBorders>
              <w:left w:val="dashed" w:sz="2" w:space="0" w:color="42B6B6"/>
            </w:tcBorders>
            <w:vAlign w:val="center"/>
          </w:tcPr>
          <w:p w14:paraId="7F86F9DF" w14:textId="468118F6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18"/>
              </w:rPr>
              <w:t>Mins</w:t>
            </w:r>
          </w:p>
        </w:tc>
        <w:tc>
          <w:tcPr>
            <w:tcW w:w="780" w:type="dxa"/>
            <w:vMerge/>
            <w:shd w:val="clear" w:color="auto" w:fill="DAE7F3"/>
          </w:tcPr>
          <w:p w14:paraId="782CE9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/>
            <w:shd w:val="clear" w:color="auto" w:fill="DAE7F3"/>
          </w:tcPr>
          <w:p w14:paraId="6E03FFE5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/>
            <w:shd w:val="clear" w:color="auto" w:fill="DAE7F3"/>
          </w:tcPr>
          <w:p w14:paraId="2A7CD3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</w:tr>
    </w:tbl>
    <w:p w14:paraId="09D77B92" w14:textId="77777777" w:rsidR="00EF752B" w:rsidRPr="00E8579A" w:rsidRDefault="00EF752B" w:rsidP="00E8579A">
      <w:pPr>
        <w:spacing w:after="0" w:line="240" w:lineRule="auto"/>
        <w:rPr>
          <w:rFonts w:eastAsia="Times New Roman" w:cs="Arial"/>
          <w:b/>
          <w:bCs/>
          <w:caps/>
          <w:sz w:val="28"/>
          <w:szCs w:val="32"/>
          <w:lang w:val="en-AU" w:eastAsia="en-AU"/>
        </w:rPr>
      </w:pPr>
    </w:p>
    <w:p w14:paraId="2BC321D2" w14:textId="01760D51" w:rsidR="00E8579A" w:rsidRPr="00A4524F" w:rsidRDefault="00E60705" w:rsidP="00A4524F">
      <w:pPr>
        <w:pStyle w:val="Heading6"/>
        <w:ind w:left="-142"/>
        <w:rPr>
          <w:rFonts w:eastAsia="Times New Roman"/>
          <w:b/>
          <w:bCs/>
          <w:caps/>
          <w:sz w:val="24"/>
          <w:szCs w:val="24"/>
        </w:rPr>
      </w:pPr>
      <w:r w:rsidRPr="00A4524F">
        <w:rPr>
          <w:rFonts w:eastAsia="Times New Roman"/>
          <w:b/>
          <w:bCs/>
          <w:sz w:val="24"/>
          <w:szCs w:val="24"/>
        </w:rPr>
        <w:t>Client Approval</w:t>
      </w:r>
    </w:p>
    <w:p w14:paraId="20D96D18" w14:textId="77777777" w:rsidR="00E43DA9" w:rsidRPr="00E8579A" w:rsidRDefault="00E43DA9" w:rsidP="00E43DA9">
      <w:pPr>
        <w:spacing w:after="0" w:line="240" w:lineRule="auto"/>
        <w:ind w:left="-142" w:hanging="142"/>
        <w:rPr>
          <w:rFonts w:eastAsia="Times New Roman" w:cs="Arial"/>
          <w:b/>
          <w:bCs/>
          <w:caps/>
          <w:color w:val="244061"/>
          <w:sz w:val="24"/>
          <w:szCs w:val="32"/>
          <w:lang w:val="en-AU" w:eastAsia="en-AU"/>
        </w:rPr>
      </w:pPr>
    </w:p>
    <w:tbl>
      <w:tblPr>
        <w:tblW w:w="10065" w:type="dxa"/>
        <w:jc w:val="center"/>
        <w:tblLayout w:type="fixed"/>
        <w:tblLook w:val="0000" w:firstRow="0" w:lastRow="0" w:firstColumn="0" w:lastColumn="0" w:noHBand="0" w:noVBand="0"/>
      </w:tblPr>
      <w:tblGrid>
        <w:gridCol w:w="1844"/>
        <w:gridCol w:w="3968"/>
        <w:gridCol w:w="1276"/>
        <w:gridCol w:w="2977"/>
      </w:tblGrid>
      <w:tr w:rsidR="001357ED" w:rsidRPr="00A4445F" w14:paraId="717473A6" w14:textId="77777777" w:rsidTr="00AF103E">
        <w:trPr>
          <w:cantSplit/>
          <w:jc w:val="center"/>
        </w:trPr>
        <w:tc>
          <w:tcPr>
            <w:tcW w:w="10065" w:type="dxa"/>
            <w:gridSpan w:val="4"/>
          </w:tcPr>
          <w:p w14:paraId="78F88788" w14:textId="0B592AC9" w:rsidR="001357ED" w:rsidRPr="00A4445F" w:rsidRDefault="001357ED" w:rsidP="00A4445F">
            <w:pPr>
              <w:pStyle w:val="Heading9"/>
              <w:spacing w:before="0" w:after="120" w:line="240" w:lineRule="auto"/>
              <w:contextualSpacing/>
              <w:rPr>
                <w:rFonts w:ascii="Arial" w:hAnsi="Arial" w:cs="Arial"/>
                <w:b/>
                <w:i w:val="0"/>
                <w:sz w:val="20"/>
              </w:rPr>
            </w:pPr>
            <w:r w:rsidRPr="00A4445F">
              <w:rPr>
                <w:rFonts w:ascii="Arial" w:hAnsi="Arial" w:cs="Arial"/>
                <w:i w:val="0"/>
                <w:sz w:val="20"/>
              </w:rPr>
              <w:t xml:space="preserve">Your approval/signature confirms hours worked and you will be invoiced for these hours accordingly. Your approval also confirms acceptance of </w:t>
            </w:r>
            <w:r w:rsidR="00765BC2">
              <w:rPr>
                <w:rFonts w:ascii="Arial" w:hAnsi="Arial" w:cs="Arial"/>
                <w:i w:val="0"/>
                <w:sz w:val="20"/>
              </w:rPr>
              <w:t>our</w:t>
            </w:r>
            <w:r w:rsidR="009F61F7">
              <w:rPr>
                <w:rFonts w:ascii="Arial" w:hAnsi="Arial" w:cs="Arial"/>
                <w:i w:val="0"/>
                <w:sz w:val="20"/>
              </w:rPr>
              <w:t xml:space="preserve"> On-hire Client Service Agreement</w:t>
            </w:r>
            <w:r w:rsidRPr="00A4445F">
              <w:rPr>
                <w:rFonts w:ascii="Arial" w:hAnsi="Arial" w:cs="Arial"/>
                <w:i w:val="0"/>
                <w:sz w:val="20"/>
              </w:rPr>
              <w:t>.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 xml:space="preserve"> Should you directly or indirectly employ a 360HR </w:t>
            </w:r>
            <w:r w:rsidR="000855DF">
              <w:rPr>
                <w:rFonts w:ascii="Arial" w:hAnsi="Arial" w:cs="Arial"/>
                <w:i w:val="0"/>
                <w:color w:val="auto"/>
                <w:sz w:val="20"/>
              </w:rPr>
              <w:t xml:space="preserve">Recruitment 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>On-hire Casual Employee, assigned currently or in the previous six months, a permanent placement fee is applicable.</w:t>
            </w:r>
          </w:p>
        </w:tc>
      </w:tr>
      <w:tr w:rsidR="001357ED" w:rsidRPr="001357ED" w14:paraId="7368CA47" w14:textId="77777777" w:rsidTr="00AF103E">
        <w:trPr>
          <w:jc w:val="center"/>
        </w:trPr>
        <w:tc>
          <w:tcPr>
            <w:tcW w:w="1844" w:type="dxa"/>
            <w:vAlign w:val="bottom"/>
          </w:tcPr>
          <w:p w14:paraId="1B85A244" w14:textId="76CB1B76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Signature</w:t>
            </w:r>
          </w:p>
        </w:tc>
        <w:tc>
          <w:tcPr>
            <w:tcW w:w="3968" w:type="dxa"/>
            <w:tcBorders>
              <w:bottom w:val="single" w:sz="4" w:space="0" w:color="42B6B6"/>
            </w:tcBorders>
            <w:vAlign w:val="bottom"/>
          </w:tcPr>
          <w:p w14:paraId="70AEC106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7B2FF777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Date</w:t>
            </w:r>
          </w:p>
        </w:tc>
        <w:tc>
          <w:tcPr>
            <w:tcW w:w="2977" w:type="dxa"/>
            <w:tcBorders>
              <w:bottom w:val="single" w:sz="4" w:space="0" w:color="42B6B6"/>
            </w:tcBorders>
            <w:vAlign w:val="bottom"/>
          </w:tcPr>
          <w:p w14:paraId="7A358CD5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  <w:tr w:rsidR="001357ED" w:rsidRPr="001357ED" w14:paraId="5C82B626" w14:textId="77777777" w:rsidTr="00AF103E">
        <w:trPr>
          <w:trHeight w:val="221"/>
          <w:jc w:val="center"/>
        </w:trPr>
        <w:tc>
          <w:tcPr>
            <w:tcW w:w="1844" w:type="dxa"/>
            <w:vAlign w:val="bottom"/>
          </w:tcPr>
          <w:p w14:paraId="1624EC39" w14:textId="77777777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Name</w:t>
            </w:r>
          </w:p>
        </w:tc>
        <w:tc>
          <w:tcPr>
            <w:tcW w:w="3968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218705E0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53F91A92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Title</w:t>
            </w:r>
          </w:p>
        </w:tc>
        <w:tc>
          <w:tcPr>
            <w:tcW w:w="2977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167D35B9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6929F418" w14:textId="77777777" w:rsidR="002F4EE8" w:rsidRPr="00EF752B" w:rsidRDefault="002F4EE8" w:rsidP="00EF752B">
      <w:pPr>
        <w:pStyle w:val="360Subtitle"/>
        <w:ind w:left="0"/>
        <w:rPr>
          <w:sz w:val="2"/>
        </w:rPr>
      </w:pPr>
    </w:p>
    <w:sectPr w:rsidR="002F4EE8" w:rsidRPr="00EF752B" w:rsidSect="008F4106">
      <w:headerReference w:type="default" r:id="rId15"/>
      <w:footerReference w:type="default" r:id="rId16"/>
      <w:headerReference w:type="first" r:id="rId17"/>
      <w:type w:val="continuous"/>
      <w:pgSz w:w="11900" w:h="16840"/>
      <w:pgMar w:top="567" w:right="1151" w:bottom="1418" w:left="115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050D260" w14:textId="77777777" w:rsidR="004365DE" w:rsidRDefault="004365DE" w:rsidP="003856C9">
      <w:pPr>
        <w:spacing w:after="0" w:line="240" w:lineRule="auto"/>
      </w:pPr>
      <w:r>
        <w:separator/>
      </w:r>
    </w:p>
  </w:endnote>
  <w:endnote w:type="continuationSeparator" w:id="0">
    <w:p w14:paraId="5806858E" w14:textId="77777777" w:rsidR="004365DE" w:rsidRDefault="004365DE" w:rsidP="00385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nionPro-Regular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F0A18B" w14:textId="6448B4B3" w:rsidR="00FC5E95" w:rsidRPr="00AF103E" w:rsidRDefault="00B73774" w:rsidP="00AF103E">
    <w:pPr>
      <w:pStyle w:val="Footer"/>
      <w:rPr>
        <w:b/>
        <w:sz w:val="24"/>
        <w:szCs w:val="24"/>
      </w:rPr>
    </w:pPr>
    <w:r>
      <w:rPr>
        <w:noProof/>
        <w:lang w:val="en-AU" w:eastAsia="en-AU"/>
      </w:rPr>
      <w:drawing>
        <wp:anchor distT="0" distB="0" distL="114300" distR="114300" simplePos="0" relativeHeight="251666432" behindDoc="0" locked="0" layoutInCell="1" allowOverlap="1" wp14:anchorId="54493488" wp14:editId="2053E308">
          <wp:simplePos x="0" y="0"/>
          <wp:positionH relativeFrom="column">
            <wp:posOffset>-390525</wp:posOffset>
          </wp:positionH>
          <wp:positionV relativeFrom="paragraph">
            <wp:posOffset>-104775</wp:posOffset>
          </wp:positionV>
          <wp:extent cx="1082040" cy="419100"/>
          <wp:effectExtent l="0" t="0" r="3810" b="0"/>
          <wp:wrapNone/>
          <wp:docPr id="4" name="Picture 4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2040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1E4C7A9" wp14:editId="174062A5">
              <wp:simplePos x="0" y="0"/>
              <wp:positionH relativeFrom="column">
                <wp:posOffset>793115</wp:posOffset>
              </wp:positionH>
              <wp:positionV relativeFrom="paragraph">
                <wp:posOffset>52705</wp:posOffset>
              </wp:positionV>
              <wp:extent cx="5638800" cy="431800"/>
              <wp:effectExtent l="0" t="0" r="0" b="635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638800" cy="431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bookmarkStart w:id="1" w:name="_Hlk26956095"/>
                        <w:bookmarkStart w:id="2" w:name="_Hlk26956096"/>
                        <w:p w14:paraId="6162E0D0" w14:textId="54188966" w:rsidR="00CF6FFF" w:rsidRPr="00403465" w:rsidRDefault="009E44DF" w:rsidP="00BD69FA">
                          <w:pPr>
                            <w:tabs>
                              <w:tab w:val="left" w:pos="2835"/>
                              <w:tab w:val="left" w:pos="5529"/>
                              <w:tab w:val="right" w:pos="8789"/>
                            </w:tabs>
                            <w:rPr>
                              <w:rFonts w:cs="Arial"/>
                              <w:sz w:val="14"/>
                              <w:szCs w:val="14"/>
                            </w:rPr>
                          </w:pP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instrText xml:space="preserve"> FILENAME \* MERGEFORMAT </w:instrTex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772DC0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 xml:space="preserve">Timesheet </w:t>
                          </w:r>
                          <w:r w:rsidR="00B73774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>010421</w: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end"/>
                          </w:r>
                          <w:r w:rsidR="00CF6FFF"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tab/>
                          </w:r>
                          <w:r w:rsidR="00BD69FA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>Commercial in Confidence</w:t>
                          </w:r>
                          <w:r w:rsidR="007821EC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</w:r>
                          <w:r w:rsidR="00B73774" w:rsidRPr="0035109D">
                            <w:rPr>
                              <w:rFonts w:cs="Arial"/>
                              <w:sz w:val="14"/>
                              <w:szCs w:val="14"/>
                            </w:rPr>
                            <w:t>A</w:t>
                          </w:r>
                          <w:r w:rsidR="00B73774">
                            <w:rPr>
                              <w:rFonts w:cs="Arial"/>
                              <w:sz w:val="14"/>
                              <w:szCs w:val="14"/>
                            </w:rPr>
                            <w:t>BN 73 646 958 536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  <w:t xml:space="preserve">Page 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instrText xml:space="preserve"> PAGE   \* MERGEFORMAT </w:instrTex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C62D8A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 xml:space="preserve"> of 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instrText xml:space="preserve"> NUMPAGES   \* MERGEFORMAT </w:instrTex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C62D8A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bookmarkEnd w:id="1"/>
                          <w:bookmarkEnd w:id="2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62.45pt;margin-top:4.15pt;width:444pt;height:3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m3HpgIAAKI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" filled="f" stroked="f">
              <v:path arrowok="t"/>
              <v:textbox>
                <w:txbxContent>
                  <w:bookmarkStart w:id="3" w:name="_Hlk26956095"/>
                  <w:bookmarkStart w:id="4" w:name="_Hlk26956096"/>
                  <w:p w14:paraId="6162E0D0" w14:textId="54188966" w:rsidR="00CF6FFF" w:rsidRPr="00403465" w:rsidRDefault="009E44DF" w:rsidP="00BD69FA">
                    <w:pPr>
                      <w:tabs>
                        <w:tab w:val="left" w:pos="2835"/>
                        <w:tab w:val="left" w:pos="5529"/>
                        <w:tab w:val="right" w:pos="8789"/>
                      </w:tabs>
                      <w:rPr>
                        <w:rFonts w:cs="Arial"/>
                        <w:sz w:val="14"/>
                        <w:szCs w:val="14"/>
                      </w:rPr>
                    </w:pP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begin"/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instrText xml:space="preserve"> FILENAME \* MERGEFORMAT </w:instrTex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separate"/>
                    </w:r>
                    <w:r w:rsidR="00772DC0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 xml:space="preserve">Timesheet </w:t>
                    </w:r>
                    <w:r w:rsidR="00B73774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>010421</w: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end"/>
                    </w:r>
                    <w:r w:rsidR="00CF6FFF" w:rsidRPr="00403465">
                      <w:rPr>
                        <w:rFonts w:cs="Arial"/>
                        <w:b/>
                        <w:sz w:val="14"/>
                        <w:szCs w:val="14"/>
                      </w:rPr>
                      <w:tab/>
                    </w:r>
                    <w:r w:rsidR="00BD69FA" w:rsidRPr="00403465">
                      <w:rPr>
                        <w:rFonts w:cs="Arial"/>
                        <w:sz w:val="14"/>
                        <w:szCs w:val="14"/>
                      </w:rPr>
                      <w:t>Commercial in Confidence</w:t>
                    </w:r>
                    <w:r w:rsidR="007821EC" w:rsidRPr="00403465">
                      <w:rPr>
                        <w:rFonts w:cs="Arial"/>
                        <w:sz w:val="14"/>
                        <w:szCs w:val="14"/>
                      </w:rPr>
                      <w:tab/>
                    </w:r>
                    <w:r w:rsidR="00B73774" w:rsidRPr="0035109D">
                      <w:rPr>
                        <w:rFonts w:cs="Arial"/>
                        <w:sz w:val="14"/>
                        <w:szCs w:val="14"/>
                      </w:rPr>
                      <w:t>A</w:t>
                    </w:r>
                    <w:r w:rsidR="00B73774">
                      <w:rPr>
                        <w:rFonts w:cs="Arial"/>
                        <w:sz w:val="14"/>
                        <w:szCs w:val="14"/>
                      </w:rPr>
                      <w:t>BN 73 646 958 536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tab/>
                      <w:t xml:space="preserve">Page 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instrText xml:space="preserve"> PAGE   \* MERGEFORMAT </w:instrTex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separate"/>
                    </w:r>
                    <w:r w:rsidR="00C62D8A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t xml:space="preserve"> of 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instrText xml:space="preserve"> NUMPAGES   \* MERGEFORMAT </w:instrTex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separate"/>
                    </w:r>
                    <w:r w:rsidR="00C62D8A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bookmarkEnd w:id="3"/>
                    <w:bookmarkEnd w:id="4"/>
                  </w:p>
                </w:txbxContent>
              </v:textbox>
            </v:shape>
          </w:pict>
        </mc:Fallback>
      </mc:AlternateContent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D9AF993" wp14:editId="2801ADDC">
              <wp:simplePos x="0" y="0"/>
              <wp:positionH relativeFrom="column">
                <wp:posOffset>767715</wp:posOffset>
              </wp:positionH>
              <wp:positionV relativeFrom="paragraph">
                <wp:posOffset>-17145</wp:posOffset>
              </wp:positionV>
              <wp:extent cx="5613400" cy="0"/>
              <wp:effectExtent l="0" t="0" r="0" b="0"/>
              <wp:wrapNone/>
              <wp:docPr id="13" name="Straight Connector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13400" cy="0"/>
                      </a:xfrm>
                      <a:prstGeom prst="line">
                        <a:avLst/>
                      </a:prstGeom>
                      <a:ln w="9525">
                        <a:solidFill>
                          <a:srgbClr val="42B6B6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749A4ECA" id="Straight Connector 1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0.45pt,-1.35pt" to="502.45pt,-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" strokecolor="#42b6b6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58F57A7" w14:textId="77777777" w:rsidR="004365DE" w:rsidRDefault="004365DE" w:rsidP="003856C9">
      <w:pPr>
        <w:spacing w:after="0" w:line="240" w:lineRule="auto"/>
      </w:pPr>
      <w:r>
        <w:separator/>
      </w:r>
    </w:p>
  </w:footnote>
  <w:footnote w:type="continuationSeparator" w:id="0">
    <w:p w14:paraId="70C0BDB5" w14:textId="77777777" w:rsidR="004365DE" w:rsidRDefault="004365DE" w:rsidP="00385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55A2B56" w14:textId="77777777" w:rsidR="00FC5E95" w:rsidRDefault="00FC5E95">
    <w:pPr>
      <w:pStyle w:val="Header"/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CA031A6" wp14:editId="517C8E71">
              <wp:simplePos x="0" y="0"/>
              <wp:positionH relativeFrom="page">
                <wp:posOffset>-79513</wp:posOffset>
              </wp:positionH>
              <wp:positionV relativeFrom="topMargin">
                <wp:posOffset>7950</wp:posOffset>
              </wp:positionV>
              <wp:extent cx="7639051" cy="516835"/>
              <wp:effectExtent l="0" t="0" r="0" b="0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9051" cy="516835"/>
                      </a:xfrm>
                      <a:prstGeom prst="rect">
                        <a:avLst/>
                      </a:prstGeom>
                      <a:solidFill>
                        <a:srgbClr val="0F416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14594440" id="Rectangle 11" o:spid="_x0000_s1026" style="position:absolute;margin-left:-6.25pt;margin-top:.65pt;width:601.5pt;height:40.7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" fillcolor="#0f4169" stroked="f" strokeweight="1pt">
              <w10:wrap anchorx="page" anchory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7014E2" w14:textId="77777777" w:rsidR="00FC5E95" w:rsidRDefault="00FC5E95" w:rsidP="00E73C52">
    <w:pPr>
      <w:pStyle w:val="Header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32FB7"/>
    <w:multiLevelType w:val="hybridMultilevel"/>
    <w:tmpl w:val="8028E00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2248B9"/>
    <w:multiLevelType w:val="hybridMultilevel"/>
    <w:tmpl w:val="0AF0088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EF01BE"/>
    <w:multiLevelType w:val="hybridMultilevel"/>
    <w:tmpl w:val="F19CB0A6"/>
    <w:lvl w:ilvl="0" w:tplc="0C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E026F5"/>
    <w:multiLevelType w:val="hybridMultilevel"/>
    <w:tmpl w:val="81E241E4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3F0BA3"/>
    <w:multiLevelType w:val="hybridMultilevel"/>
    <w:tmpl w:val="383E29D6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FA56CF"/>
    <w:multiLevelType w:val="hybridMultilevel"/>
    <w:tmpl w:val="992EFB3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286A77"/>
    <w:multiLevelType w:val="hybridMultilevel"/>
    <w:tmpl w:val="386CF8B0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D9F2C94"/>
    <w:multiLevelType w:val="hybridMultilevel"/>
    <w:tmpl w:val="FD1CB8CA"/>
    <w:lvl w:ilvl="0" w:tplc="81227512">
      <w:numFmt w:val="bullet"/>
      <w:pStyle w:val="ListParagraph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DC310B1"/>
    <w:multiLevelType w:val="hybridMultilevel"/>
    <w:tmpl w:val="EEBE7D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6AD2D1B"/>
    <w:multiLevelType w:val="multilevel"/>
    <w:tmpl w:val="33D6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BF7D94"/>
    <w:multiLevelType w:val="hybridMultilevel"/>
    <w:tmpl w:val="24AC561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E875664"/>
    <w:multiLevelType w:val="hybridMultilevel"/>
    <w:tmpl w:val="F504427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4701135"/>
    <w:multiLevelType w:val="hybridMultilevel"/>
    <w:tmpl w:val="500676A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544681C"/>
    <w:multiLevelType w:val="multilevel"/>
    <w:tmpl w:val="A680F1C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CA03958"/>
    <w:multiLevelType w:val="hybridMultilevel"/>
    <w:tmpl w:val="6E94B718"/>
    <w:lvl w:ilvl="0" w:tplc="D130B7D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0862E92"/>
    <w:multiLevelType w:val="multilevel"/>
    <w:tmpl w:val="B4243EE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0C23917"/>
    <w:multiLevelType w:val="hybridMultilevel"/>
    <w:tmpl w:val="BC04775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55F447E"/>
    <w:multiLevelType w:val="hybridMultilevel"/>
    <w:tmpl w:val="BE7AFBAA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D412EB0"/>
    <w:multiLevelType w:val="hybridMultilevel"/>
    <w:tmpl w:val="8876999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5004572"/>
    <w:multiLevelType w:val="hybridMultilevel"/>
    <w:tmpl w:val="F092BF88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A6E239A"/>
    <w:multiLevelType w:val="multilevel"/>
    <w:tmpl w:val="08CE134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CF0515D"/>
    <w:multiLevelType w:val="hybridMultilevel"/>
    <w:tmpl w:val="FF446046"/>
    <w:lvl w:ilvl="0" w:tplc="FFFFFFFF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AC4EAC8E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21"/>
  </w:num>
  <w:num w:numId="4">
    <w:abstractNumId w:val="14"/>
  </w:num>
  <w:num w:numId="5">
    <w:abstractNumId w:val="2"/>
  </w:num>
  <w:num w:numId="6">
    <w:abstractNumId w:val="19"/>
  </w:num>
  <w:num w:numId="7">
    <w:abstractNumId w:val="8"/>
  </w:num>
  <w:num w:numId="8">
    <w:abstractNumId w:val="3"/>
  </w:num>
  <w:num w:numId="9">
    <w:abstractNumId w:val="11"/>
  </w:num>
  <w:num w:numId="10">
    <w:abstractNumId w:val="0"/>
  </w:num>
  <w:num w:numId="11">
    <w:abstractNumId w:val="4"/>
  </w:num>
  <w:num w:numId="12">
    <w:abstractNumId w:val="15"/>
  </w:num>
  <w:num w:numId="13">
    <w:abstractNumId w:val="13"/>
  </w:num>
  <w:num w:numId="14">
    <w:abstractNumId w:val="20"/>
  </w:num>
  <w:num w:numId="15">
    <w:abstractNumId w:val="16"/>
  </w:num>
  <w:num w:numId="16">
    <w:abstractNumId w:val="5"/>
  </w:num>
  <w:num w:numId="17">
    <w:abstractNumId w:val="18"/>
  </w:num>
  <w:num w:numId="18">
    <w:abstractNumId w:val="17"/>
  </w:num>
  <w:num w:numId="19">
    <w:abstractNumId w:val="7"/>
  </w:num>
  <w:num w:numId="20">
    <w:abstractNumId w:val="9"/>
  </w:num>
  <w:num w:numId="21">
    <w:abstractNumId w:val="10"/>
  </w:num>
  <w:num w:numId="22">
    <w:abstractNumId w:val="1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27E9"/>
    <w:rsid w:val="0000100C"/>
    <w:rsid w:val="00020B97"/>
    <w:rsid w:val="000266E1"/>
    <w:rsid w:val="00030CF3"/>
    <w:rsid w:val="00036885"/>
    <w:rsid w:val="00052BE1"/>
    <w:rsid w:val="0005488A"/>
    <w:rsid w:val="0005756D"/>
    <w:rsid w:val="0006258F"/>
    <w:rsid w:val="00062B72"/>
    <w:rsid w:val="000720FD"/>
    <w:rsid w:val="0007412A"/>
    <w:rsid w:val="00076CF9"/>
    <w:rsid w:val="000855DF"/>
    <w:rsid w:val="00087270"/>
    <w:rsid w:val="00087B4D"/>
    <w:rsid w:val="00087BD0"/>
    <w:rsid w:val="000E70C6"/>
    <w:rsid w:val="000F150D"/>
    <w:rsid w:val="0010199E"/>
    <w:rsid w:val="0010356E"/>
    <w:rsid w:val="00107477"/>
    <w:rsid w:val="00113681"/>
    <w:rsid w:val="00113AE3"/>
    <w:rsid w:val="00117BAB"/>
    <w:rsid w:val="00120F74"/>
    <w:rsid w:val="0013429E"/>
    <w:rsid w:val="00134338"/>
    <w:rsid w:val="001357ED"/>
    <w:rsid w:val="00145C1F"/>
    <w:rsid w:val="00146FE6"/>
    <w:rsid w:val="001609F0"/>
    <w:rsid w:val="00161173"/>
    <w:rsid w:val="001637EB"/>
    <w:rsid w:val="00165279"/>
    <w:rsid w:val="001707CD"/>
    <w:rsid w:val="00170F96"/>
    <w:rsid w:val="001765FE"/>
    <w:rsid w:val="00177A12"/>
    <w:rsid w:val="00194C0B"/>
    <w:rsid w:val="0019561F"/>
    <w:rsid w:val="0019579D"/>
    <w:rsid w:val="001A2440"/>
    <w:rsid w:val="001B1AA7"/>
    <w:rsid w:val="001B32D2"/>
    <w:rsid w:val="001C6623"/>
    <w:rsid w:val="001E2688"/>
    <w:rsid w:val="00204FF4"/>
    <w:rsid w:val="00205016"/>
    <w:rsid w:val="002051C1"/>
    <w:rsid w:val="002073E0"/>
    <w:rsid w:val="00217BD5"/>
    <w:rsid w:val="00220E75"/>
    <w:rsid w:val="0022475F"/>
    <w:rsid w:val="002257BF"/>
    <w:rsid w:val="002347B6"/>
    <w:rsid w:val="00244FBF"/>
    <w:rsid w:val="002463C5"/>
    <w:rsid w:val="00251C82"/>
    <w:rsid w:val="00271D89"/>
    <w:rsid w:val="00272EF8"/>
    <w:rsid w:val="00274B8D"/>
    <w:rsid w:val="00285758"/>
    <w:rsid w:val="00286DC3"/>
    <w:rsid w:val="00290C3E"/>
    <w:rsid w:val="00293B83"/>
    <w:rsid w:val="00296001"/>
    <w:rsid w:val="002966E5"/>
    <w:rsid w:val="002A0D11"/>
    <w:rsid w:val="002A3621"/>
    <w:rsid w:val="002B3890"/>
    <w:rsid w:val="002B7747"/>
    <w:rsid w:val="002B7C91"/>
    <w:rsid w:val="002C02BD"/>
    <w:rsid w:val="002C77B9"/>
    <w:rsid w:val="002D221F"/>
    <w:rsid w:val="002D4FAE"/>
    <w:rsid w:val="002E150B"/>
    <w:rsid w:val="002E248D"/>
    <w:rsid w:val="002E3118"/>
    <w:rsid w:val="002F485A"/>
    <w:rsid w:val="002F4EE8"/>
    <w:rsid w:val="002F5D11"/>
    <w:rsid w:val="00300E48"/>
    <w:rsid w:val="003046F2"/>
    <w:rsid w:val="003053D9"/>
    <w:rsid w:val="00312CA8"/>
    <w:rsid w:val="0033337F"/>
    <w:rsid w:val="00334C52"/>
    <w:rsid w:val="00364428"/>
    <w:rsid w:val="00376A84"/>
    <w:rsid w:val="00377915"/>
    <w:rsid w:val="003838D6"/>
    <w:rsid w:val="003856C9"/>
    <w:rsid w:val="00385CB5"/>
    <w:rsid w:val="00396369"/>
    <w:rsid w:val="003B0113"/>
    <w:rsid w:val="003B2AAF"/>
    <w:rsid w:val="003B5457"/>
    <w:rsid w:val="003B699E"/>
    <w:rsid w:val="003D691C"/>
    <w:rsid w:val="003D7D16"/>
    <w:rsid w:val="003E2918"/>
    <w:rsid w:val="003E4333"/>
    <w:rsid w:val="003E765B"/>
    <w:rsid w:val="003F049F"/>
    <w:rsid w:val="003F0C77"/>
    <w:rsid w:val="003F1D7F"/>
    <w:rsid w:val="003F32D0"/>
    <w:rsid w:val="003F4D31"/>
    <w:rsid w:val="003F70A4"/>
    <w:rsid w:val="00403465"/>
    <w:rsid w:val="004107F1"/>
    <w:rsid w:val="00420392"/>
    <w:rsid w:val="0042425E"/>
    <w:rsid w:val="00427363"/>
    <w:rsid w:val="00433381"/>
    <w:rsid w:val="0043426C"/>
    <w:rsid w:val="00434401"/>
    <w:rsid w:val="004365DE"/>
    <w:rsid w:val="00436B54"/>
    <w:rsid w:val="00441EB9"/>
    <w:rsid w:val="00451CCE"/>
    <w:rsid w:val="00456B19"/>
    <w:rsid w:val="00463463"/>
    <w:rsid w:val="00471DFE"/>
    <w:rsid w:val="00473EF8"/>
    <w:rsid w:val="004740A2"/>
    <w:rsid w:val="004760E5"/>
    <w:rsid w:val="004851B5"/>
    <w:rsid w:val="00491A8F"/>
    <w:rsid w:val="00496823"/>
    <w:rsid w:val="004A40D3"/>
    <w:rsid w:val="004B4FFD"/>
    <w:rsid w:val="004B7608"/>
    <w:rsid w:val="004C22D9"/>
    <w:rsid w:val="004D22BB"/>
    <w:rsid w:val="004D4E26"/>
    <w:rsid w:val="004D5FC9"/>
    <w:rsid w:val="004D68EC"/>
    <w:rsid w:val="004F4C93"/>
    <w:rsid w:val="00502701"/>
    <w:rsid w:val="00513E53"/>
    <w:rsid w:val="00514233"/>
    <w:rsid w:val="005152F2"/>
    <w:rsid w:val="00524E42"/>
    <w:rsid w:val="00534E4E"/>
    <w:rsid w:val="00535228"/>
    <w:rsid w:val="00537DE4"/>
    <w:rsid w:val="00546248"/>
    <w:rsid w:val="00551D35"/>
    <w:rsid w:val="00553849"/>
    <w:rsid w:val="00556469"/>
    <w:rsid w:val="00557019"/>
    <w:rsid w:val="005674AC"/>
    <w:rsid w:val="00575EA1"/>
    <w:rsid w:val="005A1E51"/>
    <w:rsid w:val="005A7E57"/>
    <w:rsid w:val="005B0F0C"/>
    <w:rsid w:val="005C19CB"/>
    <w:rsid w:val="005D3305"/>
    <w:rsid w:val="005D779F"/>
    <w:rsid w:val="005F62CD"/>
    <w:rsid w:val="005F6DAF"/>
    <w:rsid w:val="00603A06"/>
    <w:rsid w:val="00606BCF"/>
    <w:rsid w:val="00616FF4"/>
    <w:rsid w:val="006216F5"/>
    <w:rsid w:val="0063745A"/>
    <w:rsid w:val="0064263A"/>
    <w:rsid w:val="00650BFC"/>
    <w:rsid w:val="0065215D"/>
    <w:rsid w:val="00653E0B"/>
    <w:rsid w:val="006657FA"/>
    <w:rsid w:val="006763F8"/>
    <w:rsid w:val="00682EB3"/>
    <w:rsid w:val="00687367"/>
    <w:rsid w:val="0069158D"/>
    <w:rsid w:val="006940B7"/>
    <w:rsid w:val="00696113"/>
    <w:rsid w:val="006A3CE7"/>
    <w:rsid w:val="006A66A6"/>
    <w:rsid w:val="006B45CB"/>
    <w:rsid w:val="006B5A30"/>
    <w:rsid w:val="006D0E47"/>
    <w:rsid w:val="006E29F2"/>
    <w:rsid w:val="006E510D"/>
    <w:rsid w:val="00714A0A"/>
    <w:rsid w:val="00714F91"/>
    <w:rsid w:val="00724C9F"/>
    <w:rsid w:val="00724E54"/>
    <w:rsid w:val="00730A3F"/>
    <w:rsid w:val="00731574"/>
    <w:rsid w:val="00734A71"/>
    <w:rsid w:val="00743379"/>
    <w:rsid w:val="007453DB"/>
    <w:rsid w:val="00747279"/>
    <w:rsid w:val="00757725"/>
    <w:rsid w:val="00765BC2"/>
    <w:rsid w:val="00772DC0"/>
    <w:rsid w:val="007803B7"/>
    <w:rsid w:val="007821EC"/>
    <w:rsid w:val="00786109"/>
    <w:rsid w:val="00790428"/>
    <w:rsid w:val="007912DC"/>
    <w:rsid w:val="00795B00"/>
    <w:rsid w:val="00797821"/>
    <w:rsid w:val="007A0210"/>
    <w:rsid w:val="007A45FC"/>
    <w:rsid w:val="007B2F5C"/>
    <w:rsid w:val="007C5F05"/>
    <w:rsid w:val="007D2777"/>
    <w:rsid w:val="007D4DFC"/>
    <w:rsid w:val="007D6511"/>
    <w:rsid w:val="007F4540"/>
    <w:rsid w:val="00810D3C"/>
    <w:rsid w:val="0081450D"/>
    <w:rsid w:val="00832043"/>
    <w:rsid w:val="00832F81"/>
    <w:rsid w:val="008367D8"/>
    <w:rsid w:val="00841DF4"/>
    <w:rsid w:val="008427D6"/>
    <w:rsid w:val="00845F75"/>
    <w:rsid w:val="00846679"/>
    <w:rsid w:val="0084762C"/>
    <w:rsid w:val="00850E59"/>
    <w:rsid w:val="008638F7"/>
    <w:rsid w:val="00865507"/>
    <w:rsid w:val="00867E15"/>
    <w:rsid w:val="00874959"/>
    <w:rsid w:val="0088002B"/>
    <w:rsid w:val="00881A5A"/>
    <w:rsid w:val="00884F13"/>
    <w:rsid w:val="00890257"/>
    <w:rsid w:val="008938AA"/>
    <w:rsid w:val="00896767"/>
    <w:rsid w:val="00897188"/>
    <w:rsid w:val="008B297B"/>
    <w:rsid w:val="008B632A"/>
    <w:rsid w:val="008C7CA2"/>
    <w:rsid w:val="008D609C"/>
    <w:rsid w:val="008D6D42"/>
    <w:rsid w:val="008E03FF"/>
    <w:rsid w:val="008E6CE8"/>
    <w:rsid w:val="008F02A7"/>
    <w:rsid w:val="008F4106"/>
    <w:rsid w:val="008F6337"/>
    <w:rsid w:val="00916128"/>
    <w:rsid w:val="00925A73"/>
    <w:rsid w:val="00933FF3"/>
    <w:rsid w:val="009368FA"/>
    <w:rsid w:val="00943192"/>
    <w:rsid w:val="009431C7"/>
    <w:rsid w:val="009448CC"/>
    <w:rsid w:val="009449C8"/>
    <w:rsid w:val="00973982"/>
    <w:rsid w:val="00980E7E"/>
    <w:rsid w:val="00982D77"/>
    <w:rsid w:val="009959F3"/>
    <w:rsid w:val="009A015F"/>
    <w:rsid w:val="009A0FFC"/>
    <w:rsid w:val="009A428D"/>
    <w:rsid w:val="009A7217"/>
    <w:rsid w:val="009B1557"/>
    <w:rsid w:val="009B2035"/>
    <w:rsid w:val="009B5A9D"/>
    <w:rsid w:val="009B6C74"/>
    <w:rsid w:val="009C4745"/>
    <w:rsid w:val="009D1283"/>
    <w:rsid w:val="009E357B"/>
    <w:rsid w:val="009E44DF"/>
    <w:rsid w:val="009F2303"/>
    <w:rsid w:val="009F2474"/>
    <w:rsid w:val="009F3650"/>
    <w:rsid w:val="009F3C2D"/>
    <w:rsid w:val="009F49D8"/>
    <w:rsid w:val="009F61F7"/>
    <w:rsid w:val="00A01624"/>
    <w:rsid w:val="00A02783"/>
    <w:rsid w:val="00A0668B"/>
    <w:rsid w:val="00A232EA"/>
    <w:rsid w:val="00A24D14"/>
    <w:rsid w:val="00A27361"/>
    <w:rsid w:val="00A42F91"/>
    <w:rsid w:val="00A4445F"/>
    <w:rsid w:val="00A4524F"/>
    <w:rsid w:val="00A4623B"/>
    <w:rsid w:val="00A469BA"/>
    <w:rsid w:val="00A46E22"/>
    <w:rsid w:val="00A4791B"/>
    <w:rsid w:val="00A55E0D"/>
    <w:rsid w:val="00A6512B"/>
    <w:rsid w:val="00A65B8D"/>
    <w:rsid w:val="00A84092"/>
    <w:rsid w:val="00A87D14"/>
    <w:rsid w:val="00A912BA"/>
    <w:rsid w:val="00A96C54"/>
    <w:rsid w:val="00AA32E6"/>
    <w:rsid w:val="00AA59C3"/>
    <w:rsid w:val="00AB1E0C"/>
    <w:rsid w:val="00AB43D2"/>
    <w:rsid w:val="00AB60D4"/>
    <w:rsid w:val="00AC2D94"/>
    <w:rsid w:val="00AC3301"/>
    <w:rsid w:val="00AE02A2"/>
    <w:rsid w:val="00AE5D9B"/>
    <w:rsid w:val="00AF103E"/>
    <w:rsid w:val="00AF1258"/>
    <w:rsid w:val="00AF5321"/>
    <w:rsid w:val="00AF7555"/>
    <w:rsid w:val="00B001E4"/>
    <w:rsid w:val="00B01E52"/>
    <w:rsid w:val="00B05AFF"/>
    <w:rsid w:val="00B0743B"/>
    <w:rsid w:val="00B10C17"/>
    <w:rsid w:val="00B30EDF"/>
    <w:rsid w:val="00B31B36"/>
    <w:rsid w:val="00B36C5F"/>
    <w:rsid w:val="00B403DC"/>
    <w:rsid w:val="00B43F6D"/>
    <w:rsid w:val="00B43F76"/>
    <w:rsid w:val="00B518A6"/>
    <w:rsid w:val="00B550FC"/>
    <w:rsid w:val="00B66DC0"/>
    <w:rsid w:val="00B73774"/>
    <w:rsid w:val="00B81035"/>
    <w:rsid w:val="00B82AFC"/>
    <w:rsid w:val="00B82F15"/>
    <w:rsid w:val="00B83378"/>
    <w:rsid w:val="00B85871"/>
    <w:rsid w:val="00B860BB"/>
    <w:rsid w:val="00B920DF"/>
    <w:rsid w:val="00B921FE"/>
    <w:rsid w:val="00B93310"/>
    <w:rsid w:val="00BA7146"/>
    <w:rsid w:val="00BB050A"/>
    <w:rsid w:val="00BB621D"/>
    <w:rsid w:val="00BC1F18"/>
    <w:rsid w:val="00BD2E58"/>
    <w:rsid w:val="00BD69FA"/>
    <w:rsid w:val="00BE08EF"/>
    <w:rsid w:val="00BE0EC5"/>
    <w:rsid w:val="00BE4D48"/>
    <w:rsid w:val="00BF6BAB"/>
    <w:rsid w:val="00C007A5"/>
    <w:rsid w:val="00C0394C"/>
    <w:rsid w:val="00C03E87"/>
    <w:rsid w:val="00C30F89"/>
    <w:rsid w:val="00C33078"/>
    <w:rsid w:val="00C4403A"/>
    <w:rsid w:val="00C62D8A"/>
    <w:rsid w:val="00C703B7"/>
    <w:rsid w:val="00C74F1E"/>
    <w:rsid w:val="00C77E4D"/>
    <w:rsid w:val="00C81B55"/>
    <w:rsid w:val="00C8666F"/>
    <w:rsid w:val="00C938A9"/>
    <w:rsid w:val="00C97F3E"/>
    <w:rsid w:val="00CB7769"/>
    <w:rsid w:val="00CD1647"/>
    <w:rsid w:val="00CD55C1"/>
    <w:rsid w:val="00CE364B"/>
    <w:rsid w:val="00CE37DD"/>
    <w:rsid w:val="00CE6306"/>
    <w:rsid w:val="00CE7EC2"/>
    <w:rsid w:val="00CF5F52"/>
    <w:rsid w:val="00CF6FFF"/>
    <w:rsid w:val="00D11C4D"/>
    <w:rsid w:val="00D203CD"/>
    <w:rsid w:val="00D2695B"/>
    <w:rsid w:val="00D333E6"/>
    <w:rsid w:val="00D3777F"/>
    <w:rsid w:val="00D42680"/>
    <w:rsid w:val="00D504E8"/>
    <w:rsid w:val="00D5067A"/>
    <w:rsid w:val="00D50BA7"/>
    <w:rsid w:val="00D650F3"/>
    <w:rsid w:val="00D6723F"/>
    <w:rsid w:val="00D734E4"/>
    <w:rsid w:val="00DA0337"/>
    <w:rsid w:val="00DA4402"/>
    <w:rsid w:val="00DC1712"/>
    <w:rsid w:val="00DC4A87"/>
    <w:rsid w:val="00DC79BB"/>
    <w:rsid w:val="00DD0D90"/>
    <w:rsid w:val="00DE6F98"/>
    <w:rsid w:val="00DF229D"/>
    <w:rsid w:val="00E30244"/>
    <w:rsid w:val="00E30B68"/>
    <w:rsid w:val="00E34D58"/>
    <w:rsid w:val="00E37F7F"/>
    <w:rsid w:val="00E43DA9"/>
    <w:rsid w:val="00E512C1"/>
    <w:rsid w:val="00E51CC0"/>
    <w:rsid w:val="00E527E9"/>
    <w:rsid w:val="00E55C4D"/>
    <w:rsid w:val="00E601E4"/>
    <w:rsid w:val="00E60705"/>
    <w:rsid w:val="00E66AB4"/>
    <w:rsid w:val="00E66D66"/>
    <w:rsid w:val="00E66F78"/>
    <w:rsid w:val="00E70D6D"/>
    <w:rsid w:val="00E73C52"/>
    <w:rsid w:val="00E76A22"/>
    <w:rsid w:val="00E8579A"/>
    <w:rsid w:val="00E941EF"/>
    <w:rsid w:val="00E947F5"/>
    <w:rsid w:val="00E96D6E"/>
    <w:rsid w:val="00E97A8B"/>
    <w:rsid w:val="00EB1B91"/>
    <w:rsid w:val="00EB1C1B"/>
    <w:rsid w:val="00EB3396"/>
    <w:rsid w:val="00EB3DE6"/>
    <w:rsid w:val="00EB57A8"/>
    <w:rsid w:val="00EC0AB3"/>
    <w:rsid w:val="00EC1BB8"/>
    <w:rsid w:val="00EC2BCB"/>
    <w:rsid w:val="00EC7806"/>
    <w:rsid w:val="00ED3511"/>
    <w:rsid w:val="00ED38DD"/>
    <w:rsid w:val="00ED4329"/>
    <w:rsid w:val="00ED634E"/>
    <w:rsid w:val="00ED66B4"/>
    <w:rsid w:val="00EE433F"/>
    <w:rsid w:val="00EE500A"/>
    <w:rsid w:val="00EF5160"/>
    <w:rsid w:val="00EF752B"/>
    <w:rsid w:val="00F008FC"/>
    <w:rsid w:val="00F01ED6"/>
    <w:rsid w:val="00F02FD0"/>
    <w:rsid w:val="00F0406F"/>
    <w:rsid w:val="00F11472"/>
    <w:rsid w:val="00F1488F"/>
    <w:rsid w:val="00F21EF0"/>
    <w:rsid w:val="00F33FAF"/>
    <w:rsid w:val="00F353AE"/>
    <w:rsid w:val="00F36792"/>
    <w:rsid w:val="00F542D1"/>
    <w:rsid w:val="00F56435"/>
    <w:rsid w:val="00F5754F"/>
    <w:rsid w:val="00F645A2"/>
    <w:rsid w:val="00F64E76"/>
    <w:rsid w:val="00F656F6"/>
    <w:rsid w:val="00F71077"/>
    <w:rsid w:val="00F717D6"/>
    <w:rsid w:val="00F87B4A"/>
    <w:rsid w:val="00F91319"/>
    <w:rsid w:val="00FA07AA"/>
    <w:rsid w:val="00FA0843"/>
    <w:rsid w:val="00FA151C"/>
    <w:rsid w:val="00FA3D09"/>
    <w:rsid w:val="00FA473B"/>
    <w:rsid w:val="00FB0A17"/>
    <w:rsid w:val="00FB6A8F"/>
    <w:rsid w:val="00FC4B05"/>
    <w:rsid w:val="00FC5E95"/>
    <w:rsid w:val="00FC7F1C"/>
    <w:rsid w:val="00FD0193"/>
    <w:rsid w:val="00FD09F1"/>
    <w:rsid w:val="00FD7C81"/>
    <w:rsid w:val="00FE20E6"/>
    <w:rsid w:val="00FE578B"/>
    <w:rsid w:val="00FE7FC3"/>
    <w:rsid w:val="00FF2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8DB1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1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1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1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hyperlink" Target="mailto:payroll@360hrrecruitment.com.au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i%20Pass\Documents\Custom%20Office%20Templates\MS%20Word%20Template%20without%20Title%20Page.dotx" TargetMode="External"/></Relationships>
</file>

<file path=word/theme/theme1.xml><?xml version="1.0" encoding="utf-8"?>
<a:theme xmlns:a="http://schemas.openxmlformats.org/drawingml/2006/main" name="Depth">
  <a:themeElements>
    <a:clrScheme name="Depth">
      <a:dk1>
        <a:sysClr val="windowText" lastClr="000000"/>
      </a:dk1>
      <a:lt1>
        <a:sysClr val="window" lastClr="FFFFFF"/>
      </a:lt1>
      <a:dk2>
        <a:srgbClr val="455F51"/>
      </a:dk2>
      <a:lt2>
        <a:srgbClr val="94D7E4"/>
      </a:lt2>
      <a:accent1>
        <a:srgbClr val="41AEBD"/>
      </a:accent1>
      <a:accent2>
        <a:srgbClr val="97E9D5"/>
      </a:accent2>
      <a:accent3>
        <a:srgbClr val="A2CF49"/>
      </a:accent3>
      <a:accent4>
        <a:srgbClr val="608F3D"/>
      </a:accent4>
      <a:accent5>
        <a:srgbClr val="F4DE3A"/>
      </a:accent5>
      <a:accent6>
        <a:srgbClr val="FCB11C"/>
      </a:accent6>
      <a:hlink>
        <a:srgbClr val="FBCA98"/>
      </a:hlink>
      <a:folHlink>
        <a:srgbClr val="D3B86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epth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Depth" id="{7BEAFC2A-325C-49C4-AC08-2B765DA903F9}" vid="{1735E755-43E6-43AA-ABA2-C989ECC79AF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2019-03-01T00:00:00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B1A1D91BE73D42904B40CA62A94EC9" ma:contentTypeVersion="14" ma:contentTypeDescription="Create a new document." ma:contentTypeScope="" ma:versionID="0eba6d54caceadd97c2af88843943c6f">
  <xsd:schema xmlns:xsd="http://www.w3.org/2001/XMLSchema" xmlns:xs="http://www.w3.org/2001/XMLSchema" xmlns:p="http://schemas.microsoft.com/office/2006/metadata/properties" xmlns:ns2="b783b073-d029-4fb8-b10b-1297f5dbb033" xmlns:ns3="9112c6a0-9d20-4ba2-a516-7723a81f4275" targetNamespace="http://schemas.microsoft.com/office/2006/metadata/properties" ma:root="true" ma:fieldsID="e7bd807bf3d1c028fa7f194daae415c4" ns2:_="" ns3:_="">
    <xsd:import namespace="b783b073-d029-4fb8-b10b-1297f5dbb033"/>
    <xsd:import namespace="9112c6a0-9d20-4ba2-a516-7723a81f42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83b073-d029-4fb8-b10b-1297f5dbb0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12c6a0-9d20-4ba2-a516-7723a81f427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CCBD6F7-15F4-4AD9-9F26-2C41CE55B8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83b073-d029-4fb8-b10b-1297f5dbb033"/>
    <ds:schemaRef ds:uri="9112c6a0-9d20-4ba2-a516-7723a81f42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3B60750-DC0A-4D14-AE33-1941602F73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D2F806E-84D2-4319-AB29-B619E32126E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EEF45054-1D27-4690-A07D-DCF1003B31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 Word Template without Title Page.dotx</Template>
  <TotalTime>1</TotalTime>
  <Pages>1</Pages>
  <Words>226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MS Word Template without Title Pg</vt:lpstr>
    </vt:vector>
  </TitlesOfParts>
  <Company/>
  <LinksUpToDate>false</LinksUpToDate>
  <CharactersWithSpaces>1512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 Word Template without Title Pg</dc:title>
  <dc:creator>Di Pass</dc:creator>
  <cp:lastModifiedBy>AlanKeown@southernphone.com.au</cp:lastModifiedBy>
  <cp:revision>3</cp:revision>
  <cp:lastPrinted>2019-02-17T02:22:00Z</cp:lastPrinted>
  <dcterms:created xsi:type="dcterms:W3CDTF">2022-05-30T07:12:00Z</dcterms:created>
  <dcterms:modified xsi:type="dcterms:W3CDTF">2022-06-06T00:29:00Z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0x01010039B1A1D91BE73D42904B40CA62A94EC9</vt:lpwstr>
  </property>
</Properties>
</file>