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50D59FEE" w:rsidR="00E527E9" w:rsidRPr="001357ED" w:rsidRDefault="003B0113" w:rsidP="003B0113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A84092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r w:rsidR="00FE578B">
              <w:rPr>
                <w:rFonts w:cs="Arial"/>
                <w:sz w:val="20"/>
              </w:rPr>
              <w:t>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245D8BB7" w:rsidR="004D68EC" w:rsidRPr="001357ED" w:rsidRDefault="004D68EC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29/11/2021</w:t>
            </w:r>
          </w:p>
        </w:tc>
        <w:tc>
          <w:tcPr>
            <w:tcW w:w="1132" w:type="dxa"/>
          </w:tcPr>
          <w:p w14:paraId="5C51FB5F" w14:textId="6D839A2C" w:rsidR="004D68EC" w:rsidRPr="001357ED" w:rsidRDefault="004D68EC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02546A0" w14:textId="1C54F901" w:rsidR="004D68EC" w:rsidRPr="001357ED" w:rsidRDefault="004D68EC" w:rsidP="00850E59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18:00</w:t>
            </w:r>
          </w:p>
        </w:tc>
        <w:tc>
          <w:tcPr>
            <w:tcW w:w="1068" w:type="dxa"/>
          </w:tcPr>
          <w:p w14:paraId="41133D2B" w14:textId="183E63EB" w:rsidR="004D68EC" w:rsidRPr="001357ED" w:rsidRDefault="004D68EC" w:rsidP="009431C7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0FD6CE51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4152D8F3" w:rsidR="00797821" w:rsidRPr="001357ED" w:rsidRDefault="003B0113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  <w:r w:rsidR="009A0FFC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797821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76436717" w:rsidR="00797821" w:rsidRPr="001357ED" w:rsidRDefault="00A84092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5671DA8B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B43F6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B43F6D" w:rsidRPr="007821EC" w:rsidRDefault="00B43F6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73C6073" w:rsidR="00B43F6D" w:rsidRPr="001357ED" w:rsidRDefault="003B0113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B43F6D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r w:rsidR="00B43F6D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36D11440" w14:textId="6AA493BE" w:rsidR="00B43F6D" w:rsidRPr="001357ED" w:rsidRDefault="00B43F6D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7B4EFE3" w:rsidR="00B43F6D" w:rsidRPr="001357ED" w:rsidRDefault="00B43F6D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52025D11" w:rsidR="00B43F6D" w:rsidRPr="001357ED" w:rsidRDefault="00B43F6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7EAEDCAB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43F6D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2EADF21B" w:rsidR="009A0FFC" w:rsidRPr="001357ED" w:rsidRDefault="003B0113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9A0FFC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r w:rsidR="009A0FFC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0922C28A" w:rsidR="009A0FFC" w:rsidRPr="001357ED" w:rsidRDefault="009A0FFC" w:rsidP="0010356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0356E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10356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E089AD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EC2BCB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DF543ED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E2688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1E2688" w:rsidRPr="007821EC" w:rsidRDefault="001E2688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0EFD4D97" w:rsidR="001E2688" w:rsidRPr="001357ED" w:rsidRDefault="003B0113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1E2688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r w:rsidR="001E268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01454EC4" w14:textId="42F48B00" w:rsidR="001E2688" w:rsidRPr="001357ED" w:rsidRDefault="001E268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6B37422E" w:rsidR="001E2688" w:rsidRPr="001357ED" w:rsidRDefault="001E2688" w:rsidP="00F367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18:00</w:t>
            </w:r>
          </w:p>
        </w:tc>
        <w:tc>
          <w:tcPr>
            <w:tcW w:w="1068" w:type="dxa"/>
          </w:tcPr>
          <w:p w14:paraId="10DFD222" w14:textId="6126AFFA" w:rsidR="001E2688" w:rsidRPr="001357ED" w:rsidRDefault="001E268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B54AF3F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67B31C2F" w:rsidR="004A40D3" w:rsidRPr="001357ED" w:rsidRDefault="003B0113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  <w:r w:rsidR="003F0C77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66B054DC" w14:textId="1F569471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4DA9583F" w:rsidR="004A40D3" w:rsidRPr="001357ED" w:rsidRDefault="003B0113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3F0C77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092CA6CA" w:rsidR="004A40D3" w:rsidRPr="001357ED" w:rsidRDefault="004D68EC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1E2688"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590E0A" w14:textId="77777777" w:rsidR="008B297B" w:rsidRDefault="008B297B" w:rsidP="003856C9">
      <w:pPr>
        <w:spacing w:after="0" w:line="240" w:lineRule="auto"/>
      </w:pPr>
      <w:r>
        <w:separator/>
      </w:r>
    </w:p>
  </w:endnote>
  <w:endnote w:type="continuationSeparator" w:id="0">
    <w:p w14:paraId="3815FCF2" w14:textId="77777777" w:rsidR="008B297B" w:rsidRDefault="008B297B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D68EC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D68EC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4D68EC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4D68EC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BAEEA3" w14:textId="77777777" w:rsidR="008B297B" w:rsidRDefault="008B297B" w:rsidP="003856C9">
      <w:pPr>
        <w:spacing w:after="0" w:line="240" w:lineRule="auto"/>
      </w:pPr>
      <w:r>
        <w:separator/>
      </w:r>
    </w:p>
  </w:footnote>
  <w:footnote w:type="continuationSeparator" w:id="0">
    <w:p w14:paraId="69EA5575" w14:textId="77777777" w:rsidR="008B297B" w:rsidRDefault="008B297B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B0113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851B5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51D35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F4540"/>
    <w:rsid w:val="00810D3C"/>
    <w:rsid w:val="0081450D"/>
    <w:rsid w:val="00832043"/>
    <w:rsid w:val="00832F81"/>
    <w:rsid w:val="00841DF4"/>
    <w:rsid w:val="008427D6"/>
    <w:rsid w:val="00846679"/>
    <w:rsid w:val="00850E59"/>
    <w:rsid w:val="008638F7"/>
    <w:rsid w:val="00867E15"/>
    <w:rsid w:val="00874959"/>
    <w:rsid w:val="0088002B"/>
    <w:rsid w:val="00881A5A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43F6D"/>
    <w:rsid w:val="00B43F76"/>
    <w:rsid w:val="00B518A6"/>
    <w:rsid w:val="00B550FC"/>
    <w:rsid w:val="00B73774"/>
    <w:rsid w:val="00B81035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A4B536E-FF5F-4A4A-A776-1AB07AADE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3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2021-11-28T20:58:00Z</dcterms:created>
  <dcterms:modified xsi:type="dcterms:W3CDTF">2021-12-01T06:54:00Z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