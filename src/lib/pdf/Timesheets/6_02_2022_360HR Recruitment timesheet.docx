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25D277B" w:rsidR="00E527E9" w:rsidRPr="001357ED" w:rsidRDefault="00491A8F" w:rsidP="00491A8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2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5EF44955" w:rsidR="004D68EC" w:rsidRPr="001357ED" w:rsidRDefault="00491A8F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31/01/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2B521CD" w:rsidR="004D68EC" w:rsidRPr="001357ED" w:rsidRDefault="004D68EC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491A8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18234818" w:rsidR="004D68EC" w:rsidRPr="001357ED" w:rsidRDefault="004D68EC" w:rsidP="00D2695B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</w:t>
            </w:r>
            <w:r w:rsidR="00D2695B">
              <w:t>7</w:t>
            </w:r>
            <w:r w:rsidRPr="00F54D19">
              <w:t>:</w:t>
            </w:r>
            <w:r w:rsidR="00491A8F">
              <w:t>3</w:t>
            </w:r>
            <w:r w:rsidRPr="00F54D19">
              <w:t>0</w:t>
            </w:r>
          </w:p>
        </w:tc>
        <w:tc>
          <w:tcPr>
            <w:tcW w:w="1068" w:type="dxa"/>
          </w:tcPr>
          <w:p w14:paraId="41133D2B" w14:textId="2DF036E4" w:rsidR="004D68EC" w:rsidRPr="001357ED" w:rsidRDefault="00D2695B" w:rsidP="009431C7">
            <w:pPr>
              <w:spacing w:before="120" w:after="120"/>
              <w:rPr>
                <w:rFonts w:cs="Arial"/>
                <w:sz w:val="20"/>
              </w:rPr>
            </w:pPr>
            <w:r>
              <w:t>2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1FAF04E7" w:rsidR="004D68EC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F60D4F2" w:rsidR="00491A8F" w:rsidRPr="001357ED" w:rsidRDefault="00491A8F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1/02/2022</w:t>
            </w:r>
          </w:p>
        </w:tc>
        <w:tc>
          <w:tcPr>
            <w:tcW w:w="1132" w:type="dxa"/>
          </w:tcPr>
          <w:p w14:paraId="5B7535B4" w14:textId="52A2630F" w:rsidR="00491A8F" w:rsidRPr="001357ED" w:rsidRDefault="00491A8F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3A9A1F52" w14:textId="11FE4108" w:rsidR="00491A8F" w:rsidRPr="001357ED" w:rsidRDefault="00491A8F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45B059F7" w14:textId="25435A39" w:rsidR="00491A8F" w:rsidRPr="001357ED" w:rsidRDefault="00D2695B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87AB27D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0FD8F23" w:rsidR="00491A8F" w:rsidRPr="001357ED" w:rsidRDefault="00491A8F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2/02/2022</w:t>
            </w:r>
          </w:p>
        </w:tc>
        <w:tc>
          <w:tcPr>
            <w:tcW w:w="1132" w:type="dxa"/>
          </w:tcPr>
          <w:p w14:paraId="36D11440" w14:textId="1B9DACBC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54999BE5" w:rsidR="00491A8F" w:rsidRPr="001357ED" w:rsidRDefault="00491A8F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3D836805" w:rsidR="00491A8F" w:rsidRPr="001357ED" w:rsidRDefault="00D2695B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11FA2597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19171E98" w:rsidR="00491A8F" w:rsidRPr="001357ED" w:rsidRDefault="00491A8F" w:rsidP="00E70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3/02/2022</w:t>
            </w:r>
          </w:p>
        </w:tc>
        <w:tc>
          <w:tcPr>
            <w:tcW w:w="1132" w:type="dxa"/>
          </w:tcPr>
          <w:p w14:paraId="2CC1B2BE" w14:textId="48C32611" w:rsidR="00491A8F" w:rsidRPr="001357ED" w:rsidRDefault="00491A8F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1DF2FED0" w14:textId="749696D5" w:rsidR="00491A8F" w:rsidRPr="001357ED" w:rsidRDefault="00491A8F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0E263899" w14:textId="58C49E1A" w:rsidR="00491A8F" w:rsidRPr="001357ED" w:rsidRDefault="00D2695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12B69227" w:rsidR="00491A8F" w:rsidRPr="001357ED" w:rsidRDefault="00491A8F" w:rsidP="00E70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4/02/2022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477B3D6D" w:rsidR="00491A8F" w:rsidRPr="001357ED" w:rsidRDefault="00491A8F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2CC90DF2" w:rsidR="00491A8F" w:rsidRPr="001357ED" w:rsidRDefault="00D2695B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bookmarkStart w:id="0" w:name="_GoBack"/>
            <w:bookmarkEnd w:id="0"/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D05DD7A" w:rsidR="004A40D3" w:rsidRPr="001357ED" w:rsidRDefault="00491A8F" w:rsidP="00E70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5/02/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242B670" w:rsidR="004A40D3" w:rsidRPr="001357ED" w:rsidRDefault="00491A8F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6/02/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7AC956B1" w:rsidR="004A40D3" w:rsidRPr="001357ED" w:rsidRDefault="00491A8F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0E7D08" w14:textId="77777777" w:rsidR="00082B70" w:rsidRDefault="00082B70" w:rsidP="003856C9">
      <w:pPr>
        <w:spacing w:after="0" w:line="240" w:lineRule="auto"/>
      </w:pPr>
      <w:r>
        <w:separator/>
      </w:r>
    </w:p>
  </w:endnote>
  <w:endnote w:type="continuationSeparator" w:id="0">
    <w:p w14:paraId="0D823973" w14:textId="77777777" w:rsidR="00082B70" w:rsidRDefault="00082B70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D2695B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D2695B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D2695B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D2695B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AD551C" w14:textId="77777777" w:rsidR="00082B70" w:rsidRDefault="00082B70" w:rsidP="003856C9">
      <w:pPr>
        <w:spacing w:after="0" w:line="240" w:lineRule="auto"/>
      </w:pPr>
      <w:r>
        <w:separator/>
      </w:r>
    </w:p>
  </w:footnote>
  <w:footnote w:type="continuationSeparator" w:id="0">
    <w:p w14:paraId="3675028C" w14:textId="77777777" w:rsidR="00082B70" w:rsidRDefault="00082B70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2B70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0C3E"/>
    <w:rsid w:val="00293B83"/>
    <w:rsid w:val="00296001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9BAAE8C-E3C7-49B3-A515-14F4271CA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9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2022-01-30T22:38:00Z</dcterms:created>
  <dcterms:modified xsi:type="dcterms:W3CDTF">2022-02-06T23:57:00Z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