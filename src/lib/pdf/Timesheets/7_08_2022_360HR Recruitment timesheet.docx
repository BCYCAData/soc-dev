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013DC6F" w:rsidR="00E527E9" w:rsidRPr="001357ED" w:rsidRDefault="005776C4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7/08/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F2694D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E808E03" w:rsidR="00F2694D" w:rsidRPr="001357ED" w:rsidRDefault="005776C4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1/08/</w:t>
            </w:r>
            <w:r w:rsidR="00F2694D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6C5E9538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30C4630F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1133D2B" w14:textId="4E1A8084" w:rsidR="00F2694D" w:rsidRPr="001357ED" w:rsidRDefault="00F2694D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2486E43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FC8DE8F" w:rsidR="00F2694D" w:rsidRPr="001357ED" w:rsidRDefault="005776C4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2/08/</w:t>
            </w:r>
            <w:r w:rsidR="00F2694D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187716D5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3A9A1F52" w14:textId="2730313B" w:rsidR="00F2694D" w:rsidRPr="001357ED" w:rsidRDefault="00F2694D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5B059F7" w14:textId="0CE412EC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0E5BA20C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ADFE870" w:rsidR="00F2694D" w:rsidRPr="001357ED" w:rsidRDefault="005776C4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3/08/</w:t>
            </w:r>
            <w:r w:rsidR="00F2694D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6658C19B" w:rsidR="00F2694D" w:rsidRPr="001357ED" w:rsidRDefault="00F2694D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38EF8FD0" w:rsidR="00F2694D" w:rsidRPr="001357ED" w:rsidRDefault="00F2694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46204678" w:rsidR="00F2694D" w:rsidRPr="001357ED" w:rsidRDefault="00F2694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2330AAD0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E4D8D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EE4D8D" w:rsidRPr="007821EC" w:rsidRDefault="00EE4D8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FC8D7F5" w:rsidR="00EE4D8D" w:rsidRPr="001357ED" w:rsidRDefault="00EE4D8D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4/08/2022</w:t>
            </w:r>
          </w:p>
        </w:tc>
        <w:tc>
          <w:tcPr>
            <w:tcW w:w="1132" w:type="dxa"/>
          </w:tcPr>
          <w:p w14:paraId="2CC1B2BE" w14:textId="680F7D4C" w:rsidR="00EE4D8D" w:rsidRPr="001357ED" w:rsidRDefault="00EE4D8D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6408F59" w:rsidR="00EE4D8D" w:rsidRPr="001357ED" w:rsidRDefault="00EE4D8D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2020CB6E" w:rsidR="00EE4D8D" w:rsidRPr="001357ED" w:rsidRDefault="00EE4D8D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0C082925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47465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E47465" w:rsidRPr="007821EC" w:rsidRDefault="00E4746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9CF881B" w:rsidR="00E47465" w:rsidRPr="001357ED" w:rsidRDefault="005776C4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5/08/</w:t>
            </w:r>
            <w:r w:rsidR="00E4746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1A9E3F2" w:rsidR="00E47465" w:rsidRPr="001357ED" w:rsidRDefault="00E47465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643132E3" w:rsidR="00E47465" w:rsidRPr="001357ED" w:rsidRDefault="00E47465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2694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3163ACED" w:rsidR="00E47465" w:rsidRPr="001357ED" w:rsidRDefault="00F2694D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47465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06A76187" w:rsidR="00E47465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4E45DFAF" w:rsidR="004A40D3" w:rsidRPr="001357ED" w:rsidRDefault="005776C4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6/08/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2A51AE7" w:rsidR="000E4C94" w:rsidRPr="001357ED" w:rsidRDefault="005776C4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7/08/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3EE7459" w:rsidR="004A40D3" w:rsidRPr="001357ED" w:rsidRDefault="00F2694D" w:rsidP="00EE4D8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E4D8D">
              <w:rPr>
                <w:rFonts w:cs="Arial"/>
                <w:sz w:val="20"/>
              </w:rPr>
              <w:t>3</w:t>
            </w:r>
            <w:bookmarkStart w:id="0" w:name="_GoBack"/>
            <w:bookmarkEnd w:id="0"/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E46BAA" w14:textId="77777777" w:rsidR="00697875" w:rsidRDefault="00697875" w:rsidP="003856C9">
      <w:pPr>
        <w:spacing w:after="0" w:line="240" w:lineRule="auto"/>
      </w:pPr>
      <w:r>
        <w:separator/>
      </w:r>
    </w:p>
  </w:endnote>
  <w:endnote w:type="continuationSeparator" w:id="0">
    <w:p w14:paraId="6D798096" w14:textId="77777777" w:rsidR="00697875" w:rsidRDefault="0069787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E4D8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E4D8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E4D8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E4D8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A8B4F4" w14:textId="77777777" w:rsidR="00697875" w:rsidRDefault="00697875" w:rsidP="003856C9">
      <w:pPr>
        <w:spacing w:after="0" w:line="240" w:lineRule="auto"/>
      </w:pPr>
      <w:r>
        <w:separator/>
      </w:r>
    </w:p>
  </w:footnote>
  <w:footnote w:type="continuationSeparator" w:id="0">
    <w:p w14:paraId="6E914113" w14:textId="77777777" w:rsidR="00697875" w:rsidRDefault="0069787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875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779967B-AFD0-47A6-90C1-ED366DAC5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2022-08-01T02:03:00Z</dcterms:created>
  <dcterms:modified xsi:type="dcterms:W3CDTF">2022-08-08T05:28:00Z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