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6D51636" w:rsidR="00E527E9" w:rsidRPr="001357ED" w:rsidRDefault="00CD1647" w:rsidP="00CD1647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A84092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9431C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9431C7" w:rsidRPr="007821EC" w:rsidRDefault="009431C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7F124D49" w:rsidR="009431C7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431C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9431C7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7988135E" w:rsidR="009431C7" w:rsidRPr="001357ED" w:rsidRDefault="009431C7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3B8CE54D" w:rsidR="009431C7" w:rsidRPr="001357ED" w:rsidRDefault="009431C7" w:rsidP="00B001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1133D2B" w14:textId="6088D1FC" w:rsidR="009431C7" w:rsidRPr="001357ED" w:rsidRDefault="009431C7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82A395E" w:rsidR="009431C7" w:rsidRPr="001357ED" w:rsidRDefault="009431C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04239C73" w:rsidR="009431C7" w:rsidRPr="001357ED" w:rsidRDefault="009431C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5CE7F64" w:rsidR="00797821" w:rsidRPr="001357ED" w:rsidRDefault="009431C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255C9356" w:rsidR="00797821" w:rsidRPr="001357ED" w:rsidRDefault="00A84092" w:rsidP="00D734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734E4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31B29809" w:rsidR="00797821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7889D5B0" w:rsidR="00797821" w:rsidRPr="001357ED" w:rsidRDefault="00A840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78E5781" w:rsidR="007821EC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A0FFC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6CC3D4F" w:rsidR="007821EC" w:rsidRPr="001357ED" w:rsidRDefault="004A40D3" w:rsidP="00F353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353AE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A232EA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790F6E58" w:rsidR="007821EC" w:rsidRPr="001357ED" w:rsidRDefault="009A0FFC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58650DB" w:rsidR="007821EC" w:rsidRPr="001357ED" w:rsidRDefault="00F353A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1FC5D9E7" w:rsidR="007821EC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DD5C9B3" w:rsidR="009A0FFC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9A0FFC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30E18642" w:rsidR="009A0FFC" w:rsidRPr="001357ED" w:rsidRDefault="009A0FFC" w:rsidP="002E15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232EA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2E150B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41CB3BC" w:rsidR="009A0FFC" w:rsidRPr="001357ED" w:rsidRDefault="002E15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1536E44A" w:rsidR="009A0FFC" w:rsidRPr="001357ED" w:rsidRDefault="002E15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A915AF4" w:rsidR="00F645A2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3F0C7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F645A2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4BDFAD09" w:rsidR="00F645A2" w:rsidRPr="001357ED" w:rsidRDefault="004A40D3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36792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272EF8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466D4C45" w:rsidR="00F645A2" w:rsidRPr="001357ED" w:rsidRDefault="00272EF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7:30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511C999" w:rsidR="00F645A2" w:rsidRPr="001357ED" w:rsidRDefault="00F367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25204DAC" w:rsidR="004A40D3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3F0C7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77B99AB0" w:rsidR="004A40D3" w:rsidRPr="001357ED" w:rsidRDefault="004A40D3" w:rsidP="009F365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F3650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9F3650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3F09120" w:rsidR="004A40D3" w:rsidRPr="001357ED" w:rsidRDefault="00EC2BCB" w:rsidP="00EC2BC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0379C5B9" w:rsidR="004A40D3" w:rsidRPr="001357ED" w:rsidRDefault="00EC2BCB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1:30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1743B938" w:rsidR="004A40D3" w:rsidRPr="001357ED" w:rsidRDefault="00EC2BC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611A4244" w:rsidR="004A40D3" w:rsidRPr="001357ED" w:rsidRDefault="00EC2BC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910D569" w:rsidR="004A40D3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3F0C7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0777CAF2" w:rsidR="004A40D3" w:rsidRPr="001357ED" w:rsidRDefault="004A40D3" w:rsidP="00FF2A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0277F8B1" w:rsidR="004A40D3" w:rsidRPr="001357ED" w:rsidRDefault="009368FA" w:rsidP="00FF2A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4A40D3"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3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113C90FE" w:rsidR="004A40D3" w:rsidRPr="001357ED" w:rsidRDefault="009368FA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  <w:bookmarkStart w:id="0" w:name="_GoBack"/>
            <w:bookmarkEnd w:id="0"/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46769528" w:rsidR="004A40D3" w:rsidRPr="001357ED" w:rsidRDefault="00EC2BC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46EEA562" w:rsidR="004A40D3" w:rsidRPr="001357ED" w:rsidRDefault="00EC2BC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05E4B3F2" w:rsidR="004A40D3" w:rsidRPr="001357ED" w:rsidRDefault="00EC2BCB" w:rsidP="00FF2A6D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FF2A6D">
              <w:rPr>
                <w:rFonts w:cs="Arial"/>
                <w:sz w:val="20"/>
              </w:rPr>
              <w:t>5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527296BA" w:rsidR="004A40D3" w:rsidRPr="001357ED" w:rsidRDefault="009431C7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ACC838" w14:textId="77777777" w:rsidR="00A65B8D" w:rsidRDefault="00A65B8D" w:rsidP="003856C9">
      <w:pPr>
        <w:spacing w:after="0" w:line="240" w:lineRule="auto"/>
      </w:pPr>
      <w:r>
        <w:separator/>
      </w:r>
    </w:p>
  </w:endnote>
  <w:endnote w:type="continuationSeparator" w:id="0">
    <w:p w14:paraId="003F5709" w14:textId="77777777" w:rsidR="00A65B8D" w:rsidRDefault="00A65B8D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368F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368F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9368F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9368F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1EECBB" w14:textId="77777777" w:rsidR="00A65B8D" w:rsidRDefault="00A65B8D" w:rsidP="003856C9">
      <w:pPr>
        <w:spacing w:after="0" w:line="240" w:lineRule="auto"/>
      </w:pPr>
      <w:r>
        <w:separator/>
      </w:r>
    </w:p>
  </w:footnote>
  <w:footnote w:type="continuationSeparator" w:id="0">
    <w:p w14:paraId="062E544F" w14:textId="77777777" w:rsidR="00A65B8D" w:rsidRDefault="00A65B8D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C22D9"/>
    <w:rsid w:val="004D22BB"/>
    <w:rsid w:val="004D5FC9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025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A0FFC"/>
    <w:rsid w:val="009A428D"/>
    <w:rsid w:val="009A7217"/>
    <w:rsid w:val="009B1557"/>
    <w:rsid w:val="009B6C74"/>
    <w:rsid w:val="009C4745"/>
    <w:rsid w:val="009D1283"/>
    <w:rsid w:val="009E357B"/>
    <w:rsid w:val="009E44DF"/>
    <w:rsid w:val="009F2303"/>
    <w:rsid w:val="009F2474"/>
    <w:rsid w:val="009F3650"/>
    <w:rsid w:val="009F49D8"/>
    <w:rsid w:val="009F61F7"/>
    <w:rsid w:val="00A02783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518A6"/>
    <w:rsid w:val="00B550FC"/>
    <w:rsid w:val="00B73774"/>
    <w:rsid w:val="00B81035"/>
    <w:rsid w:val="00B85871"/>
    <w:rsid w:val="00B860BB"/>
    <w:rsid w:val="00B921FE"/>
    <w:rsid w:val="00B93310"/>
    <w:rsid w:val="00BB050A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4618883-12FF-4F0E-B0A5-7F0EFD290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560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7</cp:revision>
  <cp:lastPrinted>2019-02-17T02:22:00Z</cp:lastPrinted>
  <dcterms:created xsi:type="dcterms:W3CDTF">2021-11-01T05:54:00Z</dcterms:created>
  <dcterms:modified xsi:type="dcterms:W3CDTF">2021-11-06T23:03:00Z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