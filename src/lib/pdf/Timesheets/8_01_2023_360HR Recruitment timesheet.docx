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7994F592" w:rsidR="00E527E9" w:rsidRPr="001357ED" w:rsidRDefault="00157F66" w:rsidP="00157F66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  <w:r w:rsidR="005D712A">
              <w:rPr>
                <w:rFonts w:cs="Arial"/>
                <w:sz w:val="20"/>
              </w:rPr>
              <w:t>/01/2023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2150E5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36ABB716" w:rsidR="002150E5" w:rsidRPr="001357ED" w:rsidRDefault="005D712A" w:rsidP="00EC2C9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2/01/2023</w:t>
            </w:r>
          </w:p>
        </w:tc>
        <w:tc>
          <w:tcPr>
            <w:tcW w:w="1132" w:type="dxa"/>
          </w:tcPr>
          <w:p w14:paraId="5C51FB5F" w14:textId="1F00F0B9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02546A0" w14:textId="119F9930" w:rsidR="002150E5" w:rsidRPr="001357ED" w:rsidRDefault="002150E5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1133D2B" w14:textId="39F866FB" w:rsidR="002150E5" w:rsidRPr="001357ED" w:rsidRDefault="002150E5" w:rsidP="009431C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7A1597DA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141A3896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7CA6E3AE" w:rsidR="00A00466" w:rsidRPr="001357ED" w:rsidRDefault="005D712A" w:rsidP="00EC2C9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3/01/2023</w:t>
            </w:r>
          </w:p>
        </w:tc>
        <w:tc>
          <w:tcPr>
            <w:tcW w:w="1132" w:type="dxa"/>
          </w:tcPr>
          <w:p w14:paraId="5B7535B4" w14:textId="72BDBB0C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3A9A1F52" w14:textId="51EC7848" w:rsidR="00A00466" w:rsidRPr="001357ED" w:rsidRDefault="00A00466" w:rsidP="002F5D1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45B059F7" w14:textId="671D5633" w:rsidR="00A00466" w:rsidRPr="001357ED" w:rsidRDefault="00A00466" w:rsidP="00C74F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479B933B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3063C6F5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2150E5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2150E5" w:rsidRPr="007821EC" w:rsidRDefault="002150E5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1505A433" w:rsidR="002150E5" w:rsidRPr="001357ED" w:rsidRDefault="005D712A" w:rsidP="00EC2C94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4/01/2023</w:t>
            </w:r>
          </w:p>
        </w:tc>
        <w:tc>
          <w:tcPr>
            <w:tcW w:w="1132" w:type="dxa"/>
          </w:tcPr>
          <w:p w14:paraId="36D11440" w14:textId="60C5BEF0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0E02BBB0" w14:textId="75A2B5D9" w:rsidR="002150E5" w:rsidRPr="001357ED" w:rsidRDefault="002150E5" w:rsidP="00CB661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16:</w:t>
            </w:r>
            <w:r w:rsidR="00CB661E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390C7775" w:rsidR="002150E5" w:rsidRPr="001357ED" w:rsidRDefault="002150E5" w:rsidP="009B5A9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3DAA9DC8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671103E7" w:rsidR="002150E5" w:rsidRPr="001357ED" w:rsidRDefault="002150E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2150E5" w:rsidRPr="001357ED" w:rsidRDefault="002150E5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C00D01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C00D01" w:rsidRPr="007821EC" w:rsidRDefault="00C00D0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79406775" w:rsidR="00C00D01" w:rsidRPr="001357ED" w:rsidRDefault="005D712A" w:rsidP="00CB24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5/01/2023</w:t>
            </w:r>
          </w:p>
        </w:tc>
        <w:tc>
          <w:tcPr>
            <w:tcW w:w="1132" w:type="dxa"/>
          </w:tcPr>
          <w:p w14:paraId="2CC1B2BE" w14:textId="2667E2D6" w:rsidR="00C00D01" w:rsidRPr="001357ED" w:rsidRDefault="00C00D01" w:rsidP="00AA32E6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DF2FED0" w14:textId="7A75E3EF" w:rsidR="00C00D01" w:rsidRPr="001357ED" w:rsidRDefault="00C00D01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E263899" w14:textId="17B650DF" w:rsidR="00C00D01" w:rsidRPr="001357ED" w:rsidRDefault="00C00D01" w:rsidP="00B66DC0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48493707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36337946" w:rsidR="00C00D01" w:rsidRPr="001357ED" w:rsidRDefault="00C00D0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C00D01" w:rsidRPr="001357ED" w:rsidRDefault="00C00D0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A00466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A00466" w:rsidRPr="007821EC" w:rsidRDefault="00A00466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119BF676" w:rsidR="00A00466" w:rsidRPr="001357ED" w:rsidRDefault="005D712A" w:rsidP="00CB24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6/01/2023</w:t>
            </w:r>
          </w:p>
        </w:tc>
        <w:tc>
          <w:tcPr>
            <w:tcW w:w="1132" w:type="dxa"/>
          </w:tcPr>
          <w:p w14:paraId="01454EC4" w14:textId="2FFD992C" w:rsidR="00A00466" w:rsidRPr="001357ED" w:rsidRDefault="00A00466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5AEB5319" w14:textId="6395F881" w:rsidR="00A00466" w:rsidRPr="001357ED" w:rsidRDefault="00A00466" w:rsidP="00F2694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10DFD222" w14:textId="2E674ED9" w:rsidR="00A00466" w:rsidRPr="001357ED" w:rsidRDefault="00A0046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196AFD23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35EA8A80" w:rsidR="00A00466" w:rsidRPr="001357ED" w:rsidRDefault="00A00466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A00466" w:rsidRPr="001357ED" w:rsidRDefault="00A00466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7A551B4B" w:rsidR="004A40D3" w:rsidRPr="001357ED" w:rsidRDefault="005D712A" w:rsidP="00CB24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7/01/2023</w:t>
            </w:r>
          </w:p>
        </w:tc>
        <w:tc>
          <w:tcPr>
            <w:tcW w:w="1132" w:type="dxa"/>
          </w:tcPr>
          <w:p w14:paraId="66B054DC" w14:textId="134A7079" w:rsidR="004A40D3" w:rsidRPr="001357ED" w:rsidRDefault="004A40D3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7D4DFC">
              <w:rPr>
                <w:rFonts w:cs="Arial"/>
                <w:sz w:val="20"/>
              </w:rPr>
              <w:t>0</w:t>
            </w:r>
            <w:r w:rsidR="00491A8F">
              <w:rPr>
                <w:rFonts w:cs="Arial"/>
                <w:sz w:val="20"/>
              </w:rPr>
              <w:t>:</w:t>
            </w:r>
            <w:r w:rsidR="007D4DFC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15B4680C" w14:textId="07E6DAB7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  <w:r w:rsidR="004A40D3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5084BF5" w14:textId="47ED228A" w:rsidR="004A40D3" w:rsidRPr="001357ED" w:rsidRDefault="007D4DFC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EC2BCB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46D68F76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039F86D9" w:rsidR="004A40D3" w:rsidRPr="001357ED" w:rsidRDefault="009B2035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0E4C94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0E4C94" w:rsidRPr="007821EC" w:rsidRDefault="000E4C94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3BA32A86" w:rsidR="000E4C94" w:rsidRPr="001357ED" w:rsidRDefault="005D712A" w:rsidP="00CB248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8/01/2023</w:t>
            </w:r>
          </w:p>
        </w:tc>
        <w:tc>
          <w:tcPr>
            <w:tcW w:w="1132" w:type="dxa"/>
          </w:tcPr>
          <w:p w14:paraId="7437E0F6" w14:textId="3BA1571B" w:rsidR="000E4C94" w:rsidRPr="001357ED" w:rsidRDefault="000E4C94" w:rsidP="00B0142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90" w:type="dxa"/>
          </w:tcPr>
          <w:p w14:paraId="1EBE4630" w14:textId="49D3361D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00:00</w:t>
            </w:r>
          </w:p>
        </w:tc>
        <w:tc>
          <w:tcPr>
            <w:tcW w:w="1068" w:type="dxa"/>
          </w:tcPr>
          <w:p w14:paraId="04976CFE" w14:textId="2FEC685B" w:rsidR="000E4C94" w:rsidRPr="001357ED" w:rsidRDefault="000E4C94" w:rsidP="007D4D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12399AE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37663935" w:rsidR="000E4C94" w:rsidRPr="001357ED" w:rsidRDefault="000E4C94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0E4C94" w:rsidRPr="001357ED" w:rsidRDefault="000E4C94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8D3FE99" w:rsidR="004A40D3" w:rsidRPr="001357ED" w:rsidRDefault="002E4650" w:rsidP="002E4650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0CB19CF6" w:rsidR="004A40D3" w:rsidRPr="001357ED" w:rsidRDefault="001E2688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8BC7EA" w14:textId="77777777" w:rsidR="00ED677D" w:rsidRDefault="00ED677D" w:rsidP="003856C9">
      <w:pPr>
        <w:spacing w:after="0" w:line="240" w:lineRule="auto"/>
      </w:pPr>
      <w:r>
        <w:separator/>
      </w:r>
    </w:p>
  </w:endnote>
  <w:endnote w:type="continuationSeparator" w:id="0">
    <w:p w14:paraId="02EEE79B" w14:textId="77777777" w:rsidR="00ED677D" w:rsidRDefault="00ED677D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5D712A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5D712A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5D712A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5D712A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34D005" w14:textId="77777777" w:rsidR="00ED677D" w:rsidRDefault="00ED677D" w:rsidP="003856C9">
      <w:pPr>
        <w:spacing w:after="0" w:line="240" w:lineRule="auto"/>
      </w:pPr>
      <w:r>
        <w:separator/>
      </w:r>
    </w:p>
  </w:footnote>
  <w:footnote w:type="continuationSeparator" w:id="0">
    <w:p w14:paraId="7809D334" w14:textId="77777777" w:rsidR="00ED677D" w:rsidRDefault="00ED677D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3FFF"/>
    <w:rsid w:val="000266E1"/>
    <w:rsid w:val="00030CF3"/>
    <w:rsid w:val="00036885"/>
    <w:rsid w:val="00052BE1"/>
    <w:rsid w:val="0005488A"/>
    <w:rsid w:val="0005756D"/>
    <w:rsid w:val="00061FE7"/>
    <w:rsid w:val="00062282"/>
    <w:rsid w:val="0006258F"/>
    <w:rsid w:val="00062B72"/>
    <w:rsid w:val="000720FD"/>
    <w:rsid w:val="0007412A"/>
    <w:rsid w:val="00076CF9"/>
    <w:rsid w:val="000855DF"/>
    <w:rsid w:val="00087270"/>
    <w:rsid w:val="00087B4D"/>
    <w:rsid w:val="00087BD0"/>
    <w:rsid w:val="0009587B"/>
    <w:rsid w:val="000C6D46"/>
    <w:rsid w:val="000E4C94"/>
    <w:rsid w:val="000E70C6"/>
    <w:rsid w:val="000F150D"/>
    <w:rsid w:val="0010199E"/>
    <w:rsid w:val="0010274D"/>
    <w:rsid w:val="0010356E"/>
    <w:rsid w:val="00107477"/>
    <w:rsid w:val="00110CB2"/>
    <w:rsid w:val="00113681"/>
    <w:rsid w:val="00113AE3"/>
    <w:rsid w:val="00117BAB"/>
    <w:rsid w:val="00120F74"/>
    <w:rsid w:val="001246C2"/>
    <w:rsid w:val="0013429E"/>
    <w:rsid w:val="00134338"/>
    <w:rsid w:val="001357ED"/>
    <w:rsid w:val="00145C1F"/>
    <w:rsid w:val="00146FE6"/>
    <w:rsid w:val="00157F66"/>
    <w:rsid w:val="001609F0"/>
    <w:rsid w:val="00161173"/>
    <w:rsid w:val="001637EB"/>
    <w:rsid w:val="001643EE"/>
    <w:rsid w:val="00165279"/>
    <w:rsid w:val="001707CD"/>
    <w:rsid w:val="00170F96"/>
    <w:rsid w:val="001765FE"/>
    <w:rsid w:val="00177A12"/>
    <w:rsid w:val="00194C0B"/>
    <w:rsid w:val="0019561F"/>
    <w:rsid w:val="0019579D"/>
    <w:rsid w:val="001A2440"/>
    <w:rsid w:val="001A6C37"/>
    <w:rsid w:val="001B1AA7"/>
    <w:rsid w:val="001B32D2"/>
    <w:rsid w:val="001C6623"/>
    <w:rsid w:val="001E2688"/>
    <w:rsid w:val="001F45E2"/>
    <w:rsid w:val="00203170"/>
    <w:rsid w:val="00204FF4"/>
    <w:rsid w:val="00205016"/>
    <w:rsid w:val="002051C1"/>
    <w:rsid w:val="002073E0"/>
    <w:rsid w:val="002150E5"/>
    <w:rsid w:val="00217BD5"/>
    <w:rsid w:val="00220E75"/>
    <w:rsid w:val="0022326A"/>
    <w:rsid w:val="0022475F"/>
    <w:rsid w:val="002257BF"/>
    <w:rsid w:val="002347B6"/>
    <w:rsid w:val="00244FBF"/>
    <w:rsid w:val="002463C5"/>
    <w:rsid w:val="00251C82"/>
    <w:rsid w:val="0026370E"/>
    <w:rsid w:val="00271D89"/>
    <w:rsid w:val="002725E7"/>
    <w:rsid w:val="00272EF8"/>
    <w:rsid w:val="002734D9"/>
    <w:rsid w:val="00274B8D"/>
    <w:rsid w:val="00285758"/>
    <w:rsid w:val="00286DC3"/>
    <w:rsid w:val="00290C3E"/>
    <w:rsid w:val="00293B83"/>
    <w:rsid w:val="00293F63"/>
    <w:rsid w:val="00296001"/>
    <w:rsid w:val="002966E5"/>
    <w:rsid w:val="002A0D11"/>
    <w:rsid w:val="002A3621"/>
    <w:rsid w:val="002B3890"/>
    <w:rsid w:val="002B7747"/>
    <w:rsid w:val="002B7C91"/>
    <w:rsid w:val="002C02BD"/>
    <w:rsid w:val="002C77B9"/>
    <w:rsid w:val="002D221F"/>
    <w:rsid w:val="002D4FAE"/>
    <w:rsid w:val="002E150B"/>
    <w:rsid w:val="002E248D"/>
    <w:rsid w:val="002E3118"/>
    <w:rsid w:val="002E4650"/>
    <w:rsid w:val="002E7872"/>
    <w:rsid w:val="002F485A"/>
    <w:rsid w:val="002F4EE8"/>
    <w:rsid w:val="002F5D11"/>
    <w:rsid w:val="00300E48"/>
    <w:rsid w:val="003046F2"/>
    <w:rsid w:val="003053D9"/>
    <w:rsid w:val="00312CA8"/>
    <w:rsid w:val="003254F4"/>
    <w:rsid w:val="0033337F"/>
    <w:rsid w:val="00334C52"/>
    <w:rsid w:val="00364428"/>
    <w:rsid w:val="00376A84"/>
    <w:rsid w:val="00377915"/>
    <w:rsid w:val="003838D6"/>
    <w:rsid w:val="003856C9"/>
    <w:rsid w:val="00385CB5"/>
    <w:rsid w:val="00396369"/>
    <w:rsid w:val="003B0113"/>
    <w:rsid w:val="003B2AAF"/>
    <w:rsid w:val="003B5457"/>
    <w:rsid w:val="003B699E"/>
    <w:rsid w:val="003D691C"/>
    <w:rsid w:val="003D7D16"/>
    <w:rsid w:val="003E2918"/>
    <w:rsid w:val="003E4333"/>
    <w:rsid w:val="003E765B"/>
    <w:rsid w:val="003F049F"/>
    <w:rsid w:val="003F0C77"/>
    <w:rsid w:val="003F0EEE"/>
    <w:rsid w:val="003F1D7F"/>
    <w:rsid w:val="003F32D0"/>
    <w:rsid w:val="003F4D31"/>
    <w:rsid w:val="003F66E6"/>
    <w:rsid w:val="003F70A4"/>
    <w:rsid w:val="00403465"/>
    <w:rsid w:val="004107F1"/>
    <w:rsid w:val="00420392"/>
    <w:rsid w:val="0042425E"/>
    <w:rsid w:val="00427363"/>
    <w:rsid w:val="00433381"/>
    <w:rsid w:val="0043426C"/>
    <w:rsid w:val="00434401"/>
    <w:rsid w:val="00436B54"/>
    <w:rsid w:val="00441EB9"/>
    <w:rsid w:val="00451CCE"/>
    <w:rsid w:val="00452979"/>
    <w:rsid w:val="00456273"/>
    <w:rsid w:val="00456B19"/>
    <w:rsid w:val="00463463"/>
    <w:rsid w:val="00471DFE"/>
    <w:rsid w:val="00473EF8"/>
    <w:rsid w:val="004740A2"/>
    <w:rsid w:val="004760E5"/>
    <w:rsid w:val="00476D06"/>
    <w:rsid w:val="004851B5"/>
    <w:rsid w:val="00491A8F"/>
    <w:rsid w:val="00496823"/>
    <w:rsid w:val="004A40D3"/>
    <w:rsid w:val="004B4FFD"/>
    <w:rsid w:val="004B7608"/>
    <w:rsid w:val="004C22D9"/>
    <w:rsid w:val="004D22BB"/>
    <w:rsid w:val="004D4E26"/>
    <w:rsid w:val="004D5FC9"/>
    <w:rsid w:val="004D68EC"/>
    <w:rsid w:val="004E1E0A"/>
    <w:rsid w:val="004F4C93"/>
    <w:rsid w:val="00502701"/>
    <w:rsid w:val="00513E53"/>
    <w:rsid w:val="00514233"/>
    <w:rsid w:val="005152F2"/>
    <w:rsid w:val="005225A0"/>
    <w:rsid w:val="00524E42"/>
    <w:rsid w:val="00530EAF"/>
    <w:rsid w:val="00534E4E"/>
    <w:rsid w:val="00535228"/>
    <w:rsid w:val="00537DE4"/>
    <w:rsid w:val="00546248"/>
    <w:rsid w:val="00551B39"/>
    <w:rsid w:val="00551D35"/>
    <w:rsid w:val="00553849"/>
    <w:rsid w:val="00556034"/>
    <w:rsid w:val="00556469"/>
    <w:rsid w:val="00557019"/>
    <w:rsid w:val="005674AC"/>
    <w:rsid w:val="00571EC8"/>
    <w:rsid w:val="00572F26"/>
    <w:rsid w:val="00575EA1"/>
    <w:rsid w:val="005776C4"/>
    <w:rsid w:val="005A1E51"/>
    <w:rsid w:val="005A241E"/>
    <w:rsid w:val="005A7E57"/>
    <w:rsid w:val="005B0F0C"/>
    <w:rsid w:val="005C19CB"/>
    <w:rsid w:val="005D3305"/>
    <w:rsid w:val="005D712A"/>
    <w:rsid w:val="005D779F"/>
    <w:rsid w:val="005E5DE1"/>
    <w:rsid w:val="005F62CD"/>
    <w:rsid w:val="005F6DAF"/>
    <w:rsid w:val="00603A06"/>
    <w:rsid w:val="00606BCF"/>
    <w:rsid w:val="00616FF4"/>
    <w:rsid w:val="00617BE1"/>
    <w:rsid w:val="006216F5"/>
    <w:rsid w:val="00622D70"/>
    <w:rsid w:val="0063745A"/>
    <w:rsid w:val="0064260B"/>
    <w:rsid w:val="0064263A"/>
    <w:rsid w:val="00650BFC"/>
    <w:rsid w:val="00652043"/>
    <w:rsid w:val="0065215D"/>
    <w:rsid w:val="00653E0B"/>
    <w:rsid w:val="006657FA"/>
    <w:rsid w:val="0067556D"/>
    <w:rsid w:val="006763F8"/>
    <w:rsid w:val="00682EB3"/>
    <w:rsid w:val="00687367"/>
    <w:rsid w:val="0069158D"/>
    <w:rsid w:val="006940B7"/>
    <w:rsid w:val="00696113"/>
    <w:rsid w:val="0069741B"/>
    <w:rsid w:val="006A3CE7"/>
    <w:rsid w:val="006A66A6"/>
    <w:rsid w:val="006B45CB"/>
    <w:rsid w:val="006B5A30"/>
    <w:rsid w:val="006D0E47"/>
    <w:rsid w:val="006E29F2"/>
    <w:rsid w:val="006E510D"/>
    <w:rsid w:val="006F3F47"/>
    <w:rsid w:val="00714A0A"/>
    <w:rsid w:val="00714F91"/>
    <w:rsid w:val="007246D9"/>
    <w:rsid w:val="00724C9F"/>
    <w:rsid w:val="00724E54"/>
    <w:rsid w:val="00730A3F"/>
    <w:rsid w:val="00731574"/>
    <w:rsid w:val="00734A71"/>
    <w:rsid w:val="00743379"/>
    <w:rsid w:val="007441BA"/>
    <w:rsid w:val="007453DB"/>
    <w:rsid w:val="00747279"/>
    <w:rsid w:val="00757725"/>
    <w:rsid w:val="00765BC2"/>
    <w:rsid w:val="00772DC0"/>
    <w:rsid w:val="007803B7"/>
    <w:rsid w:val="007821EC"/>
    <w:rsid w:val="0078449E"/>
    <w:rsid w:val="00786109"/>
    <w:rsid w:val="00790428"/>
    <w:rsid w:val="007912DC"/>
    <w:rsid w:val="00795B00"/>
    <w:rsid w:val="00797821"/>
    <w:rsid w:val="007A0210"/>
    <w:rsid w:val="007A45FC"/>
    <w:rsid w:val="007A57AD"/>
    <w:rsid w:val="007B2F5C"/>
    <w:rsid w:val="007B5B58"/>
    <w:rsid w:val="007C5F05"/>
    <w:rsid w:val="007D2777"/>
    <w:rsid w:val="007D4DFC"/>
    <w:rsid w:val="007D6511"/>
    <w:rsid w:val="007E28F4"/>
    <w:rsid w:val="007F093B"/>
    <w:rsid w:val="007F4540"/>
    <w:rsid w:val="008073DE"/>
    <w:rsid w:val="00810D3C"/>
    <w:rsid w:val="0081450D"/>
    <w:rsid w:val="00821D78"/>
    <w:rsid w:val="00832043"/>
    <w:rsid w:val="00832F81"/>
    <w:rsid w:val="008367D8"/>
    <w:rsid w:val="00841DF4"/>
    <w:rsid w:val="008427D6"/>
    <w:rsid w:val="00845F75"/>
    <w:rsid w:val="00846679"/>
    <w:rsid w:val="0084762C"/>
    <w:rsid w:val="00850E59"/>
    <w:rsid w:val="008638F7"/>
    <w:rsid w:val="00865507"/>
    <w:rsid w:val="00867E15"/>
    <w:rsid w:val="00874959"/>
    <w:rsid w:val="0088002B"/>
    <w:rsid w:val="00881A5A"/>
    <w:rsid w:val="00884F13"/>
    <w:rsid w:val="00890257"/>
    <w:rsid w:val="008938AA"/>
    <w:rsid w:val="00896767"/>
    <w:rsid w:val="00897188"/>
    <w:rsid w:val="008B0465"/>
    <w:rsid w:val="008B297B"/>
    <w:rsid w:val="008B632A"/>
    <w:rsid w:val="008C7CA2"/>
    <w:rsid w:val="008D609C"/>
    <w:rsid w:val="008D6D42"/>
    <w:rsid w:val="008E03FF"/>
    <w:rsid w:val="008E6CE8"/>
    <w:rsid w:val="008F02A7"/>
    <w:rsid w:val="008F4106"/>
    <w:rsid w:val="008F6337"/>
    <w:rsid w:val="00910E42"/>
    <w:rsid w:val="00916128"/>
    <w:rsid w:val="0091678F"/>
    <w:rsid w:val="00924CFC"/>
    <w:rsid w:val="00925A73"/>
    <w:rsid w:val="00933FF3"/>
    <w:rsid w:val="009368FA"/>
    <w:rsid w:val="00943192"/>
    <w:rsid w:val="009431C7"/>
    <w:rsid w:val="009448CC"/>
    <w:rsid w:val="009449C8"/>
    <w:rsid w:val="00973982"/>
    <w:rsid w:val="00980E7E"/>
    <w:rsid w:val="00982D77"/>
    <w:rsid w:val="00983423"/>
    <w:rsid w:val="009959F3"/>
    <w:rsid w:val="009A015F"/>
    <w:rsid w:val="009A0FFC"/>
    <w:rsid w:val="009A428D"/>
    <w:rsid w:val="009A7217"/>
    <w:rsid w:val="009B1557"/>
    <w:rsid w:val="009B2035"/>
    <w:rsid w:val="009B5A9D"/>
    <w:rsid w:val="009B6C74"/>
    <w:rsid w:val="009C4745"/>
    <w:rsid w:val="009D1283"/>
    <w:rsid w:val="009E357B"/>
    <w:rsid w:val="009E44DF"/>
    <w:rsid w:val="009F2303"/>
    <w:rsid w:val="009F2474"/>
    <w:rsid w:val="009F3650"/>
    <w:rsid w:val="009F3C2D"/>
    <w:rsid w:val="009F49D8"/>
    <w:rsid w:val="009F61F7"/>
    <w:rsid w:val="00A00466"/>
    <w:rsid w:val="00A01624"/>
    <w:rsid w:val="00A02783"/>
    <w:rsid w:val="00A0668B"/>
    <w:rsid w:val="00A06D6D"/>
    <w:rsid w:val="00A14A71"/>
    <w:rsid w:val="00A232EA"/>
    <w:rsid w:val="00A24D14"/>
    <w:rsid w:val="00A27361"/>
    <w:rsid w:val="00A31C07"/>
    <w:rsid w:val="00A42DF8"/>
    <w:rsid w:val="00A42F91"/>
    <w:rsid w:val="00A4445F"/>
    <w:rsid w:val="00A4524F"/>
    <w:rsid w:val="00A4623B"/>
    <w:rsid w:val="00A469BA"/>
    <w:rsid w:val="00A46E22"/>
    <w:rsid w:val="00A4791B"/>
    <w:rsid w:val="00A55E0D"/>
    <w:rsid w:val="00A6512B"/>
    <w:rsid w:val="00A65B8D"/>
    <w:rsid w:val="00A84092"/>
    <w:rsid w:val="00A87D14"/>
    <w:rsid w:val="00A912BA"/>
    <w:rsid w:val="00A96C54"/>
    <w:rsid w:val="00AA32E6"/>
    <w:rsid w:val="00AA59C3"/>
    <w:rsid w:val="00AA6BED"/>
    <w:rsid w:val="00AB1E0C"/>
    <w:rsid w:val="00AB43D2"/>
    <w:rsid w:val="00AB60D4"/>
    <w:rsid w:val="00AC2D94"/>
    <w:rsid w:val="00AC3301"/>
    <w:rsid w:val="00AE02A2"/>
    <w:rsid w:val="00AE4879"/>
    <w:rsid w:val="00AE5D9B"/>
    <w:rsid w:val="00AF103E"/>
    <w:rsid w:val="00AF1258"/>
    <w:rsid w:val="00AF5321"/>
    <w:rsid w:val="00AF7555"/>
    <w:rsid w:val="00B001E4"/>
    <w:rsid w:val="00B01428"/>
    <w:rsid w:val="00B01E52"/>
    <w:rsid w:val="00B05AFF"/>
    <w:rsid w:val="00B0743B"/>
    <w:rsid w:val="00B10C17"/>
    <w:rsid w:val="00B263DF"/>
    <w:rsid w:val="00B30EDF"/>
    <w:rsid w:val="00B31B36"/>
    <w:rsid w:val="00B36C5F"/>
    <w:rsid w:val="00B403DC"/>
    <w:rsid w:val="00B43F6D"/>
    <w:rsid w:val="00B43F76"/>
    <w:rsid w:val="00B47804"/>
    <w:rsid w:val="00B518A6"/>
    <w:rsid w:val="00B550FC"/>
    <w:rsid w:val="00B66DC0"/>
    <w:rsid w:val="00B73774"/>
    <w:rsid w:val="00B81035"/>
    <w:rsid w:val="00B82AFC"/>
    <w:rsid w:val="00B82F15"/>
    <w:rsid w:val="00B83378"/>
    <w:rsid w:val="00B85871"/>
    <w:rsid w:val="00B860BB"/>
    <w:rsid w:val="00B920DF"/>
    <w:rsid w:val="00B921FE"/>
    <w:rsid w:val="00B93310"/>
    <w:rsid w:val="00BA7146"/>
    <w:rsid w:val="00BB050A"/>
    <w:rsid w:val="00BB621D"/>
    <w:rsid w:val="00BC1F18"/>
    <w:rsid w:val="00BD2E58"/>
    <w:rsid w:val="00BD4659"/>
    <w:rsid w:val="00BD69FA"/>
    <w:rsid w:val="00BE08EF"/>
    <w:rsid w:val="00BE0EC5"/>
    <w:rsid w:val="00BE4D48"/>
    <w:rsid w:val="00BF42EC"/>
    <w:rsid w:val="00BF6BAB"/>
    <w:rsid w:val="00C0004B"/>
    <w:rsid w:val="00C007A5"/>
    <w:rsid w:val="00C00D01"/>
    <w:rsid w:val="00C0394C"/>
    <w:rsid w:val="00C03E87"/>
    <w:rsid w:val="00C110DA"/>
    <w:rsid w:val="00C30F89"/>
    <w:rsid w:val="00C33078"/>
    <w:rsid w:val="00C4403A"/>
    <w:rsid w:val="00C703B7"/>
    <w:rsid w:val="00C72CF7"/>
    <w:rsid w:val="00C74F1E"/>
    <w:rsid w:val="00C766F1"/>
    <w:rsid w:val="00C77E4D"/>
    <w:rsid w:val="00C81B55"/>
    <w:rsid w:val="00C8666F"/>
    <w:rsid w:val="00C938A9"/>
    <w:rsid w:val="00C97F3E"/>
    <w:rsid w:val="00CA1F67"/>
    <w:rsid w:val="00CB2481"/>
    <w:rsid w:val="00CB661E"/>
    <w:rsid w:val="00CB7769"/>
    <w:rsid w:val="00CD1647"/>
    <w:rsid w:val="00CD55C1"/>
    <w:rsid w:val="00CD5EBA"/>
    <w:rsid w:val="00CE364B"/>
    <w:rsid w:val="00CE37DD"/>
    <w:rsid w:val="00CE6306"/>
    <w:rsid w:val="00CE7EC2"/>
    <w:rsid w:val="00CF2134"/>
    <w:rsid w:val="00CF5F52"/>
    <w:rsid w:val="00CF6FFF"/>
    <w:rsid w:val="00D11C4D"/>
    <w:rsid w:val="00D203CD"/>
    <w:rsid w:val="00D205FB"/>
    <w:rsid w:val="00D2695B"/>
    <w:rsid w:val="00D32A69"/>
    <w:rsid w:val="00D333E6"/>
    <w:rsid w:val="00D3777F"/>
    <w:rsid w:val="00D42680"/>
    <w:rsid w:val="00D504E8"/>
    <w:rsid w:val="00D5067A"/>
    <w:rsid w:val="00D50BA7"/>
    <w:rsid w:val="00D650F3"/>
    <w:rsid w:val="00D6723F"/>
    <w:rsid w:val="00D734E4"/>
    <w:rsid w:val="00DA0337"/>
    <w:rsid w:val="00DA4402"/>
    <w:rsid w:val="00DB256F"/>
    <w:rsid w:val="00DC1712"/>
    <w:rsid w:val="00DC4A87"/>
    <w:rsid w:val="00DC79BB"/>
    <w:rsid w:val="00DD0D90"/>
    <w:rsid w:val="00DE6F98"/>
    <w:rsid w:val="00DF229D"/>
    <w:rsid w:val="00E26BE6"/>
    <w:rsid w:val="00E30244"/>
    <w:rsid w:val="00E30B68"/>
    <w:rsid w:val="00E34D58"/>
    <w:rsid w:val="00E37A0D"/>
    <w:rsid w:val="00E37F7F"/>
    <w:rsid w:val="00E43DA9"/>
    <w:rsid w:val="00E47465"/>
    <w:rsid w:val="00E512C1"/>
    <w:rsid w:val="00E51CC0"/>
    <w:rsid w:val="00E527E9"/>
    <w:rsid w:val="00E55C4D"/>
    <w:rsid w:val="00E601E4"/>
    <w:rsid w:val="00E60705"/>
    <w:rsid w:val="00E668B7"/>
    <w:rsid w:val="00E66AB4"/>
    <w:rsid w:val="00E66D66"/>
    <w:rsid w:val="00E66F78"/>
    <w:rsid w:val="00E70D6D"/>
    <w:rsid w:val="00E73C52"/>
    <w:rsid w:val="00E76A22"/>
    <w:rsid w:val="00E8579A"/>
    <w:rsid w:val="00E941EF"/>
    <w:rsid w:val="00E947F5"/>
    <w:rsid w:val="00E96D6E"/>
    <w:rsid w:val="00E97A8B"/>
    <w:rsid w:val="00EB1B91"/>
    <w:rsid w:val="00EB1C1B"/>
    <w:rsid w:val="00EB3396"/>
    <w:rsid w:val="00EB3DE6"/>
    <w:rsid w:val="00EB57A8"/>
    <w:rsid w:val="00EC0AB3"/>
    <w:rsid w:val="00EC1BB8"/>
    <w:rsid w:val="00EC2BCB"/>
    <w:rsid w:val="00EC2C94"/>
    <w:rsid w:val="00EC7806"/>
    <w:rsid w:val="00ED3511"/>
    <w:rsid w:val="00ED38DD"/>
    <w:rsid w:val="00ED4329"/>
    <w:rsid w:val="00ED634E"/>
    <w:rsid w:val="00ED66B4"/>
    <w:rsid w:val="00ED677D"/>
    <w:rsid w:val="00EE3525"/>
    <w:rsid w:val="00EE3DCA"/>
    <w:rsid w:val="00EE433F"/>
    <w:rsid w:val="00EE4D8D"/>
    <w:rsid w:val="00EE500A"/>
    <w:rsid w:val="00EF5160"/>
    <w:rsid w:val="00EF752B"/>
    <w:rsid w:val="00F008FC"/>
    <w:rsid w:val="00F01ED6"/>
    <w:rsid w:val="00F02FD0"/>
    <w:rsid w:val="00F0406F"/>
    <w:rsid w:val="00F11472"/>
    <w:rsid w:val="00F132D7"/>
    <w:rsid w:val="00F1488F"/>
    <w:rsid w:val="00F21EF0"/>
    <w:rsid w:val="00F2694D"/>
    <w:rsid w:val="00F31C18"/>
    <w:rsid w:val="00F33FAF"/>
    <w:rsid w:val="00F353AE"/>
    <w:rsid w:val="00F36792"/>
    <w:rsid w:val="00F542D1"/>
    <w:rsid w:val="00F55CE9"/>
    <w:rsid w:val="00F56435"/>
    <w:rsid w:val="00F5754F"/>
    <w:rsid w:val="00F645A2"/>
    <w:rsid w:val="00F64E76"/>
    <w:rsid w:val="00F656F6"/>
    <w:rsid w:val="00F71077"/>
    <w:rsid w:val="00F717D6"/>
    <w:rsid w:val="00F87B4A"/>
    <w:rsid w:val="00F91319"/>
    <w:rsid w:val="00FA07AA"/>
    <w:rsid w:val="00FA0843"/>
    <w:rsid w:val="00FA151C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D7C81"/>
    <w:rsid w:val="00FE20E6"/>
    <w:rsid w:val="00FE498F"/>
    <w:rsid w:val="00FE578B"/>
    <w:rsid w:val="00FE7FC3"/>
    <w:rsid w:val="00FF2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84C2880-DCD4-4EC8-8965-06E209868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2</TotalTime>
  <Pages>1</Pages>
  <Words>225</Words>
  <Characters>1288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3</cp:revision>
  <cp:lastPrinted>2019-02-17T02:22:00Z</cp:lastPrinted>
  <dcterms:created xsi:type="dcterms:W3CDTF">2022-12-26T20:59:00Z</dcterms:created>
  <dcterms:modified xsi:type="dcterms:W3CDTF">2022-12-26T21:00:00Z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