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85A72AC" w:rsidR="00E527E9" w:rsidRPr="001357ED" w:rsidRDefault="002F5D11" w:rsidP="00E66F78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E66F78">
              <w:rPr>
                <w:rFonts w:cs="Arial"/>
                <w:sz w:val="20"/>
              </w:rPr>
              <w:t>5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C4351E" w:rsidRPr="001357ED" w14:paraId="0D95D6EA" w14:textId="77777777" w:rsidTr="007D4D29">
        <w:trPr>
          <w:trHeight w:val="511"/>
          <w:jc w:val="center"/>
        </w:trPr>
        <w:tc>
          <w:tcPr>
            <w:tcW w:w="1432" w:type="dxa"/>
          </w:tcPr>
          <w:p w14:paraId="3F863CE3" w14:textId="77777777" w:rsidR="00C4351E" w:rsidRPr="007821EC" w:rsidRDefault="00C4351E" w:rsidP="007D4D2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1BDA9C25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2/05/2022</w:t>
            </w:r>
          </w:p>
        </w:tc>
        <w:tc>
          <w:tcPr>
            <w:tcW w:w="1132" w:type="dxa"/>
          </w:tcPr>
          <w:p w14:paraId="2CA4FC74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75ACC8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D7248CD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5FB9A3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576181E6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2C12CAB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57DB8D56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1CCA07B1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4351E" w:rsidRPr="001357ED" w14:paraId="1D3FF7F8" w14:textId="77777777" w:rsidTr="007D4D29">
        <w:trPr>
          <w:trHeight w:val="511"/>
          <w:jc w:val="center"/>
        </w:trPr>
        <w:tc>
          <w:tcPr>
            <w:tcW w:w="1432" w:type="dxa"/>
          </w:tcPr>
          <w:p w14:paraId="486278AB" w14:textId="77777777" w:rsidR="00C4351E" w:rsidRPr="007821EC" w:rsidRDefault="00C4351E" w:rsidP="007D4D2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04BC11AA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3/05/2022</w:t>
            </w:r>
          </w:p>
        </w:tc>
        <w:tc>
          <w:tcPr>
            <w:tcW w:w="1132" w:type="dxa"/>
          </w:tcPr>
          <w:p w14:paraId="3DFE5C8F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62319D75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24728499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855950E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644321E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6143A8A6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BA9DCE4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E8C08F2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4351E" w:rsidRPr="001357ED" w14:paraId="20BE78DF" w14:textId="77777777" w:rsidTr="007D4D29">
        <w:trPr>
          <w:trHeight w:val="511"/>
          <w:jc w:val="center"/>
        </w:trPr>
        <w:tc>
          <w:tcPr>
            <w:tcW w:w="1432" w:type="dxa"/>
          </w:tcPr>
          <w:p w14:paraId="3A18A695" w14:textId="77777777" w:rsidR="00C4351E" w:rsidRPr="007821EC" w:rsidRDefault="00C4351E" w:rsidP="007D4D2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5EBB7287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4/05/2022</w:t>
            </w:r>
          </w:p>
        </w:tc>
        <w:tc>
          <w:tcPr>
            <w:tcW w:w="1132" w:type="dxa"/>
          </w:tcPr>
          <w:p w14:paraId="58257B0F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0EEDC5F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5688EDE5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E1B4BAC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5832EB63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47D1001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3CDBC470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60BE0DE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4351E" w:rsidRPr="001357ED" w14:paraId="027EFFA0" w14:textId="77777777" w:rsidTr="007D4D29">
        <w:trPr>
          <w:trHeight w:val="511"/>
          <w:jc w:val="center"/>
        </w:trPr>
        <w:tc>
          <w:tcPr>
            <w:tcW w:w="1432" w:type="dxa"/>
          </w:tcPr>
          <w:p w14:paraId="462FBCC8" w14:textId="77777777" w:rsidR="00C4351E" w:rsidRPr="007821EC" w:rsidRDefault="00C4351E" w:rsidP="007D4D2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306A2038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5/05/2022</w:t>
            </w:r>
          </w:p>
        </w:tc>
        <w:tc>
          <w:tcPr>
            <w:tcW w:w="1132" w:type="dxa"/>
          </w:tcPr>
          <w:p w14:paraId="7262DCD5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5BEC513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29B40BF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90FA6DE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881776E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9CF7633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66F6680E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1602BFA6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4351E" w:rsidRPr="001357ED" w14:paraId="255165A1" w14:textId="77777777" w:rsidTr="007D4D29">
        <w:trPr>
          <w:trHeight w:val="511"/>
          <w:jc w:val="center"/>
        </w:trPr>
        <w:tc>
          <w:tcPr>
            <w:tcW w:w="1432" w:type="dxa"/>
          </w:tcPr>
          <w:p w14:paraId="5D215911" w14:textId="77777777" w:rsidR="00C4351E" w:rsidRPr="007821EC" w:rsidRDefault="00C4351E" w:rsidP="007D4D2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6362C701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6/05/2022</w:t>
            </w:r>
          </w:p>
        </w:tc>
        <w:tc>
          <w:tcPr>
            <w:tcW w:w="1132" w:type="dxa"/>
          </w:tcPr>
          <w:p w14:paraId="5F795C6F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4DDBFDD1" w14:textId="4A7E31E9" w:rsidR="00C4351E" w:rsidRPr="001357ED" w:rsidRDefault="00C4351E" w:rsidP="00C435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0BA51F8F" w14:textId="466BEF65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8B86240" w14:textId="66C2E7A1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349E1F05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18E0A1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226E43DA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7B2DC0FB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4351E" w:rsidRPr="001357ED" w14:paraId="7C62B092" w14:textId="77777777" w:rsidTr="007D4D29">
        <w:trPr>
          <w:trHeight w:val="511"/>
          <w:jc w:val="center"/>
        </w:trPr>
        <w:tc>
          <w:tcPr>
            <w:tcW w:w="1432" w:type="dxa"/>
          </w:tcPr>
          <w:p w14:paraId="3EB4A27C" w14:textId="77777777" w:rsidR="00C4351E" w:rsidRPr="007821EC" w:rsidRDefault="00C4351E" w:rsidP="007D4D2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32CA5673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7/05/2022</w:t>
            </w:r>
          </w:p>
        </w:tc>
        <w:tc>
          <w:tcPr>
            <w:tcW w:w="1132" w:type="dxa"/>
          </w:tcPr>
          <w:p w14:paraId="176346BB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69D3C50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691FB4BB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00656AD1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BF7139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467725F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F9B867F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1C8383C4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4351E" w:rsidRPr="001357ED" w14:paraId="12E8258B" w14:textId="77777777" w:rsidTr="007D4D29">
        <w:trPr>
          <w:trHeight w:val="511"/>
          <w:jc w:val="center"/>
        </w:trPr>
        <w:tc>
          <w:tcPr>
            <w:tcW w:w="1432" w:type="dxa"/>
          </w:tcPr>
          <w:p w14:paraId="711CBDFB" w14:textId="77777777" w:rsidR="00C4351E" w:rsidRPr="007821EC" w:rsidRDefault="00C4351E" w:rsidP="007D4D2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76B14A94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8/05/2022</w:t>
            </w:r>
          </w:p>
        </w:tc>
        <w:tc>
          <w:tcPr>
            <w:tcW w:w="1132" w:type="dxa"/>
          </w:tcPr>
          <w:p w14:paraId="0A870E79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7A42F16C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7534C8A6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0502716F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9C65CCE" w14:textId="77777777" w:rsidR="00C4351E" w:rsidRPr="001357ED" w:rsidRDefault="00C4351E" w:rsidP="007D4D2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9E32E7D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B7B6193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75B4162" w14:textId="77777777" w:rsidR="00C4351E" w:rsidRPr="001357ED" w:rsidRDefault="00C4351E" w:rsidP="007D4D29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62CEC6D2" w:rsidR="004A40D3" w:rsidRPr="001357ED" w:rsidRDefault="00C4351E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  <w:bookmarkStart w:id="0" w:name="_GoBack"/>
      <w:bookmarkEnd w:id="0"/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FDA5AE" w14:textId="77777777" w:rsidR="003F2065" w:rsidRDefault="003F2065" w:rsidP="003856C9">
      <w:pPr>
        <w:spacing w:after="0" w:line="240" w:lineRule="auto"/>
      </w:pPr>
      <w:r>
        <w:separator/>
      </w:r>
    </w:p>
  </w:endnote>
  <w:endnote w:type="continuationSeparator" w:id="0">
    <w:p w14:paraId="0F32B50F" w14:textId="77777777" w:rsidR="003F2065" w:rsidRDefault="003F206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4351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4351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C4351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C4351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91558A" w14:textId="77777777" w:rsidR="003F2065" w:rsidRDefault="003F2065" w:rsidP="003856C9">
      <w:pPr>
        <w:spacing w:after="0" w:line="240" w:lineRule="auto"/>
      </w:pPr>
      <w:r>
        <w:separator/>
      </w:r>
    </w:p>
  </w:footnote>
  <w:footnote w:type="continuationSeparator" w:id="0">
    <w:p w14:paraId="45A77529" w14:textId="77777777" w:rsidR="003F2065" w:rsidRDefault="003F206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2065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86109"/>
    <w:rsid w:val="00790428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351E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C314AE7-2416-45A8-BA3D-44375313E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2022-05-02T00:58:00Z</dcterms:created>
  <dcterms:modified xsi:type="dcterms:W3CDTF">2022-05-08T22:23:00Z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