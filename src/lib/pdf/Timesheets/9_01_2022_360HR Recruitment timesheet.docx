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2FD8D14F" w:rsidR="00E527E9" w:rsidRPr="001357ED" w:rsidRDefault="00177A12" w:rsidP="00177A12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  <w:r w:rsidR="00A84092">
              <w:rPr>
                <w:rFonts w:cs="Arial"/>
                <w:sz w:val="20"/>
              </w:rPr>
              <w:t>/</w:t>
            </w:r>
            <w:r>
              <w:rPr>
                <w:rFonts w:cs="Arial"/>
                <w:sz w:val="20"/>
              </w:rPr>
              <w:t>01</w:t>
            </w:r>
            <w:r w:rsidR="00FE578B">
              <w:rPr>
                <w:rFonts w:cs="Arial"/>
                <w:sz w:val="20"/>
              </w:rPr>
              <w:t>/202</w:t>
            </w:r>
            <w:r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4D68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4D68EC" w:rsidRPr="007821EC" w:rsidRDefault="004D68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64894DE0" w:rsidR="004D68EC" w:rsidRPr="001357ED" w:rsidRDefault="00177A12" w:rsidP="00F87B4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4D68EC">
              <w:rPr>
                <w:rFonts w:cs="Arial"/>
                <w:sz w:val="20"/>
              </w:rPr>
              <w:t>/</w:t>
            </w:r>
            <w:r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5C51FB5F" w14:textId="1384D8CD" w:rsidR="004D68EC" w:rsidRPr="001357ED" w:rsidRDefault="004D68EC" w:rsidP="002610C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2610CA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:00</w:t>
            </w:r>
          </w:p>
        </w:tc>
        <w:tc>
          <w:tcPr>
            <w:tcW w:w="1090" w:type="dxa"/>
          </w:tcPr>
          <w:p w14:paraId="502546A0" w14:textId="097A828E" w:rsidR="004D68EC" w:rsidRPr="001357ED" w:rsidRDefault="004D68EC" w:rsidP="002610CA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</w:t>
            </w:r>
            <w:r w:rsidR="002610CA">
              <w:t>0</w:t>
            </w:r>
            <w:r w:rsidRPr="00F54D19">
              <w:t>:00</w:t>
            </w:r>
          </w:p>
        </w:tc>
        <w:tc>
          <w:tcPr>
            <w:tcW w:w="1068" w:type="dxa"/>
          </w:tcPr>
          <w:p w14:paraId="41133D2B" w14:textId="6385B077" w:rsidR="004D68EC" w:rsidRPr="001357ED" w:rsidRDefault="002610CA" w:rsidP="009431C7">
            <w:pPr>
              <w:spacing w:before="120" w:after="120"/>
              <w:rPr>
                <w:rFonts w:cs="Arial"/>
                <w:sz w:val="20"/>
              </w:rPr>
            </w:pPr>
            <w:r>
              <w:t>0</w:t>
            </w:r>
            <w:r w:rsidR="004D68EC" w:rsidRPr="00F54D19"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2BF9317C" w:rsidR="004D68EC" w:rsidRPr="001357ED" w:rsidRDefault="002610CA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97821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797821" w:rsidRPr="007821EC" w:rsidRDefault="0079782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57AF25EC" w:rsidR="00797821" w:rsidRPr="001357ED" w:rsidRDefault="00177A12" w:rsidP="00F87B4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</w:t>
            </w:r>
            <w:r w:rsidR="009A0FFC">
              <w:rPr>
                <w:rFonts w:cs="Arial"/>
                <w:sz w:val="20"/>
              </w:rPr>
              <w:t>/</w:t>
            </w:r>
            <w:r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5B7535B4" w14:textId="2353311B" w:rsidR="00797821" w:rsidRPr="001357ED" w:rsidRDefault="00797821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3A9A1F52" w14:textId="76436717" w:rsidR="00797821" w:rsidRPr="001357ED" w:rsidRDefault="00A84092" w:rsidP="00A0668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0668B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A0668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1CD137CB" w:rsidR="00797821" w:rsidRPr="001357ED" w:rsidRDefault="00D734E4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797821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5671DA8B" w:rsidR="00797821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797821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97821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B43F6D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B43F6D" w:rsidRPr="007821EC" w:rsidRDefault="00B43F6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773E6799" w:rsidR="00B43F6D" w:rsidRPr="001357ED" w:rsidRDefault="00177A12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</w:t>
            </w:r>
            <w:r w:rsidR="00B43F6D">
              <w:rPr>
                <w:rFonts w:cs="Arial"/>
                <w:sz w:val="20"/>
              </w:rPr>
              <w:t>/</w:t>
            </w:r>
            <w:r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36D11440" w14:textId="6AA493BE" w:rsidR="00B43F6D" w:rsidRPr="001357ED" w:rsidRDefault="00B43F6D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0E02BBB0" w14:textId="77B4EFE3" w:rsidR="00B43F6D" w:rsidRPr="001357ED" w:rsidRDefault="00B43F6D" w:rsidP="00A0668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0668B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A0668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52025D11" w:rsidR="00B43F6D" w:rsidRPr="001357ED" w:rsidRDefault="00B43F6D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7EAEDCAB" w:rsidR="00B43F6D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B43F6D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B43F6D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9A0FFC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9A0FFC" w:rsidRPr="007821EC" w:rsidRDefault="009A0FF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0A64A8AB" w:rsidR="009A0FFC" w:rsidRPr="001357ED" w:rsidRDefault="00177A12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  <w:r w:rsidR="009A0FFC">
              <w:rPr>
                <w:rFonts w:cs="Arial"/>
                <w:sz w:val="20"/>
              </w:rPr>
              <w:t>/</w:t>
            </w:r>
            <w:r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2CC1B2BE" w14:textId="4FE813E3" w:rsidR="009A0FFC" w:rsidRPr="001357ED" w:rsidRDefault="009A0FFC" w:rsidP="00A840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1DF2FED0" w14:textId="0922C28A" w:rsidR="009A0FFC" w:rsidRPr="001357ED" w:rsidRDefault="009A0FFC" w:rsidP="0010356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10356E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10356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6E089AD5" w:rsidR="009A0FFC" w:rsidRPr="001357ED" w:rsidRDefault="002E150B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EC2BCB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7DF543ED" w:rsidR="009A0FFC" w:rsidRPr="001357ED" w:rsidRDefault="0010356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9A0FFC" w:rsidRPr="001357ED" w:rsidRDefault="0010356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A0FFC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E2688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1E2688" w:rsidRPr="007821EC" w:rsidRDefault="001E2688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224DB28B" w:rsidR="001E2688" w:rsidRPr="001357ED" w:rsidRDefault="00177A12" w:rsidP="00884F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  <w:r w:rsidR="001E2688">
              <w:rPr>
                <w:rFonts w:cs="Arial"/>
                <w:sz w:val="20"/>
              </w:rPr>
              <w:t>/</w:t>
            </w:r>
            <w:r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01454EC4" w14:textId="42F48B00" w:rsidR="001E2688" w:rsidRPr="001357ED" w:rsidRDefault="001E268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AEB5319" w14:textId="6B37422E" w:rsidR="001E2688" w:rsidRPr="001357ED" w:rsidRDefault="001E2688" w:rsidP="00F367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18:00</w:t>
            </w:r>
          </w:p>
        </w:tc>
        <w:tc>
          <w:tcPr>
            <w:tcW w:w="1068" w:type="dxa"/>
          </w:tcPr>
          <w:p w14:paraId="10DFD222" w14:textId="6126AFFA" w:rsidR="001E2688" w:rsidRPr="001357ED" w:rsidRDefault="001E2688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5B54AF3F" w:rsidR="001E2688" w:rsidRPr="001357ED" w:rsidRDefault="001E268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1E2688" w:rsidRPr="001357ED" w:rsidRDefault="001E268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54F7CD08" w:rsidR="004A40D3" w:rsidRPr="001357ED" w:rsidRDefault="00177A12" w:rsidP="00884F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3F0C77">
              <w:rPr>
                <w:rFonts w:cs="Arial"/>
                <w:sz w:val="20"/>
              </w:rPr>
              <w:t>/</w:t>
            </w:r>
            <w:r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66B054DC" w14:textId="6A7DF687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2610CA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65CF28EA" w:rsidR="004A40D3" w:rsidRPr="001357ED" w:rsidRDefault="00177A12" w:rsidP="00884F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  <w:r w:rsidR="003F0C77">
              <w:rPr>
                <w:rFonts w:cs="Arial"/>
                <w:sz w:val="20"/>
              </w:rPr>
              <w:t>/</w:t>
            </w:r>
            <w:r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E6C0905" w:rsidR="004A40D3" w:rsidRPr="001357ED" w:rsidRDefault="002610CA" w:rsidP="00A0668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1E2688">
              <w:rPr>
                <w:rFonts w:cs="Arial"/>
                <w:sz w:val="20"/>
              </w:rPr>
              <w:t>9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108384" w14:textId="77777777" w:rsidR="00C4218A" w:rsidRDefault="00C4218A" w:rsidP="003856C9">
      <w:pPr>
        <w:spacing w:after="0" w:line="240" w:lineRule="auto"/>
      </w:pPr>
      <w:r>
        <w:separator/>
      </w:r>
    </w:p>
  </w:endnote>
  <w:endnote w:type="continuationSeparator" w:id="0">
    <w:p w14:paraId="1B233831" w14:textId="77777777" w:rsidR="00C4218A" w:rsidRDefault="00C4218A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2610CA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2610CA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2610CA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2610CA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C7F759" w14:textId="77777777" w:rsidR="00C4218A" w:rsidRDefault="00C4218A" w:rsidP="003856C9">
      <w:pPr>
        <w:spacing w:after="0" w:line="240" w:lineRule="auto"/>
      </w:pPr>
      <w:r>
        <w:separator/>
      </w:r>
    </w:p>
  </w:footnote>
  <w:footnote w:type="continuationSeparator" w:id="0">
    <w:p w14:paraId="62884C7B" w14:textId="77777777" w:rsidR="00C4218A" w:rsidRDefault="00C4218A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77A12"/>
    <w:rsid w:val="0019561F"/>
    <w:rsid w:val="001A2440"/>
    <w:rsid w:val="001B32D2"/>
    <w:rsid w:val="001E2688"/>
    <w:rsid w:val="00204FF4"/>
    <w:rsid w:val="00205016"/>
    <w:rsid w:val="002051C1"/>
    <w:rsid w:val="002073E0"/>
    <w:rsid w:val="00217BD5"/>
    <w:rsid w:val="0022475F"/>
    <w:rsid w:val="002347B6"/>
    <w:rsid w:val="002463C5"/>
    <w:rsid w:val="002610CA"/>
    <w:rsid w:val="00271D89"/>
    <w:rsid w:val="00272EF8"/>
    <w:rsid w:val="00274B8D"/>
    <w:rsid w:val="00285758"/>
    <w:rsid w:val="00286DC3"/>
    <w:rsid w:val="00293B83"/>
    <w:rsid w:val="00296001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3118"/>
    <w:rsid w:val="002F485A"/>
    <w:rsid w:val="002F4EE8"/>
    <w:rsid w:val="00300E48"/>
    <w:rsid w:val="003053D9"/>
    <w:rsid w:val="00312CA8"/>
    <w:rsid w:val="0033337F"/>
    <w:rsid w:val="00334C52"/>
    <w:rsid w:val="00364428"/>
    <w:rsid w:val="00377915"/>
    <w:rsid w:val="003838D6"/>
    <w:rsid w:val="003856C9"/>
    <w:rsid w:val="00396369"/>
    <w:rsid w:val="003B0113"/>
    <w:rsid w:val="003B5457"/>
    <w:rsid w:val="003D691C"/>
    <w:rsid w:val="003D7D16"/>
    <w:rsid w:val="003E2918"/>
    <w:rsid w:val="003E4333"/>
    <w:rsid w:val="003F049F"/>
    <w:rsid w:val="003F0C77"/>
    <w:rsid w:val="003F4D31"/>
    <w:rsid w:val="003F70A4"/>
    <w:rsid w:val="00403465"/>
    <w:rsid w:val="004107F1"/>
    <w:rsid w:val="00420392"/>
    <w:rsid w:val="0042425E"/>
    <w:rsid w:val="00427363"/>
    <w:rsid w:val="0043426C"/>
    <w:rsid w:val="00434401"/>
    <w:rsid w:val="00436B54"/>
    <w:rsid w:val="00441EB9"/>
    <w:rsid w:val="00451CCE"/>
    <w:rsid w:val="00463463"/>
    <w:rsid w:val="00471DFE"/>
    <w:rsid w:val="00473EF8"/>
    <w:rsid w:val="004740A2"/>
    <w:rsid w:val="004760E5"/>
    <w:rsid w:val="004851B5"/>
    <w:rsid w:val="00496823"/>
    <w:rsid w:val="004A40D3"/>
    <w:rsid w:val="004B4FFD"/>
    <w:rsid w:val="004B7608"/>
    <w:rsid w:val="004C22D9"/>
    <w:rsid w:val="004D22BB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51D35"/>
    <w:rsid w:val="00556469"/>
    <w:rsid w:val="00557019"/>
    <w:rsid w:val="005674AC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7D4DFC"/>
    <w:rsid w:val="007F4540"/>
    <w:rsid w:val="00810D3C"/>
    <w:rsid w:val="0081450D"/>
    <w:rsid w:val="00832043"/>
    <w:rsid w:val="00832F81"/>
    <w:rsid w:val="008367D8"/>
    <w:rsid w:val="00841DF4"/>
    <w:rsid w:val="008427D6"/>
    <w:rsid w:val="00846679"/>
    <w:rsid w:val="00850E59"/>
    <w:rsid w:val="008638F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2D77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31B36"/>
    <w:rsid w:val="00B403DC"/>
    <w:rsid w:val="00B43F6D"/>
    <w:rsid w:val="00B43F76"/>
    <w:rsid w:val="00B518A6"/>
    <w:rsid w:val="00B550FC"/>
    <w:rsid w:val="00B73774"/>
    <w:rsid w:val="00B81035"/>
    <w:rsid w:val="00B83378"/>
    <w:rsid w:val="00B85871"/>
    <w:rsid w:val="00B860BB"/>
    <w:rsid w:val="00B921FE"/>
    <w:rsid w:val="00B93310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218A"/>
    <w:rsid w:val="00C4403A"/>
    <w:rsid w:val="00C703B7"/>
    <w:rsid w:val="00C77E4D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333E6"/>
    <w:rsid w:val="00D3777F"/>
    <w:rsid w:val="00D504E8"/>
    <w:rsid w:val="00D5067A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13B0"/>
    <w:rsid w:val="00E43DA9"/>
    <w:rsid w:val="00E512C1"/>
    <w:rsid w:val="00E51CC0"/>
    <w:rsid w:val="00E527E9"/>
    <w:rsid w:val="00E55C4D"/>
    <w:rsid w:val="00E601E4"/>
    <w:rsid w:val="00E60705"/>
    <w:rsid w:val="00E66D66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2BCB"/>
    <w:rsid w:val="00EC7806"/>
    <w:rsid w:val="00ED3511"/>
    <w:rsid w:val="00ED38DD"/>
    <w:rsid w:val="00ED66B4"/>
    <w:rsid w:val="00EE433F"/>
    <w:rsid w:val="00EF5160"/>
    <w:rsid w:val="00EF752B"/>
    <w:rsid w:val="00F008FC"/>
    <w:rsid w:val="00F01ED6"/>
    <w:rsid w:val="00F0406F"/>
    <w:rsid w:val="00F11472"/>
    <w:rsid w:val="00F21EF0"/>
    <w:rsid w:val="00F33FAF"/>
    <w:rsid w:val="00F353AE"/>
    <w:rsid w:val="00F36792"/>
    <w:rsid w:val="00F56435"/>
    <w:rsid w:val="00F5754F"/>
    <w:rsid w:val="00F645A2"/>
    <w:rsid w:val="00F64E76"/>
    <w:rsid w:val="00F656F6"/>
    <w:rsid w:val="00F717D6"/>
    <w:rsid w:val="00F87B4A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CDDD64C-0DBF-4777-97A9-7991D7913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2022-01-09T22:17:00Z</dcterms:created>
  <dcterms:modified xsi:type="dcterms:W3CDTF">2022-01-09T22:19:00Z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