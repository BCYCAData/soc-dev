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4F115F16" w:rsidR="00E527E9" w:rsidRPr="001357ED" w:rsidRDefault="003254F4" w:rsidP="00DB256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DB256F">
              <w:rPr>
                <w:rFonts w:cs="Arial"/>
                <w:sz w:val="20"/>
              </w:rPr>
              <w:t>/10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4DF1EF3D" w:rsidR="002150E5" w:rsidRPr="001357ED" w:rsidRDefault="003254F4" w:rsidP="003254F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A06D6D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59C0A0AB" w:rsidR="00A00466" w:rsidRPr="001357ED" w:rsidRDefault="003254F4" w:rsidP="003254F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A06D6D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3CE0FFA4" w:rsidR="002150E5" w:rsidRPr="001357ED" w:rsidRDefault="003254F4" w:rsidP="003254F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A06D6D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4CE26F51" w:rsidR="002150E5" w:rsidRPr="001357ED" w:rsidRDefault="002150E5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032775DF" w:rsidR="002150E5" w:rsidRPr="001357ED" w:rsidRDefault="002150E5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31BD144D" w:rsidR="00C00D01" w:rsidRPr="001357ED" w:rsidRDefault="003254F4" w:rsidP="003254F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C00D01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10</w:t>
            </w:r>
            <w:r w:rsidR="00C00D01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E6364EF" w:rsidR="00A00466" w:rsidRPr="001357ED" w:rsidRDefault="003254F4" w:rsidP="003254F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A06D6D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7DA7764" w:rsidR="004A40D3" w:rsidRPr="001357ED" w:rsidRDefault="003254F4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A06D6D">
              <w:rPr>
                <w:rFonts w:cs="Arial"/>
                <w:sz w:val="20"/>
              </w:rPr>
              <w:t>/</w:t>
            </w:r>
            <w:r w:rsidR="00A42DF8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9AE8739" w:rsidR="000E4C94" w:rsidRPr="001357ED" w:rsidRDefault="003254F4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bookmarkStart w:id="0" w:name="_GoBack"/>
            <w:bookmarkEnd w:id="0"/>
            <w:r w:rsidR="00C72CF7">
              <w:rPr>
                <w:rFonts w:cs="Arial"/>
                <w:sz w:val="20"/>
              </w:rPr>
              <w:t>/</w:t>
            </w:r>
            <w:r w:rsidR="00A42DF8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58D93A" w14:textId="77777777" w:rsidR="00556034" w:rsidRDefault="00556034" w:rsidP="003856C9">
      <w:pPr>
        <w:spacing w:after="0" w:line="240" w:lineRule="auto"/>
      </w:pPr>
      <w:r>
        <w:separator/>
      </w:r>
    </w:p>
  </w:endnote>
  <w:endnote w:type="continuationSeparator" w:id="0">
    <w:p w14:paraId="2C176396" w14:textId="77777777" w:rsidR="00556034" w:rsidRDefault="00556034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254F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254F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3254F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3254F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8F043D" w14:textId="77777777" w:rsidR="00556034" w:rsidRDefault="00556034" w:rsidP="003856C9">
      <w:pPr>
        <w:spacing w:after="0" w:line="240" w:lineRule="auto"/>
      </w:pPr>
      <w:r>
        <w:separator/>
      </w:r>
    </w:p>
  </w:footnote>
  <w:footnote w:type="continuationSeparator" w:id="0">
    <w:p w14:paraId="722C9704" w14:textId="77777777" w:rsidR="00556034" w:rsidRDefault="00556034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AEE9F36-BCB1-4013-B17D-F916F7102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2022-10-03T22:58:00Z</dcterms:created>
  <dcterms:modified xsi:type="dcterms:W3CDTF">2022-10-03T22:59:00Z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